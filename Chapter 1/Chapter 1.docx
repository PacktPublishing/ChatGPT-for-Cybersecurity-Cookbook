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FF1218" w14:textId="13D5F61E" w:rsidR="00497E61" w:rsidRDefault="00477C1C" w:rsidP="00FA16AB">
      <w:pPr>
        <w:pStyle w:val="H1-Chapter"/>
      </w:pPr>
      <w:bookmarkStart w:id="0" w:name="_Hlk132581455"/>
      <w:bookmarkEnd w:id="0"/>
      <w:r>
        <w:t>1</w:t>
      </w:r>
    </w:p>
    <w:p w14:paraId="46CCC6FA" w14:textId="098530E6" w:rsidR="00A55F8D" w:rsidRDefault="00B92BD6" w:rsidP="00497E61">
      <w:pPr>
        <w:pStyle w:val="H1-Chapter"/>
      </w:pPr>
      <w:r>
        <w:t xml:space="preserve">Getting Started: ChatGPT, </w:t>
      </w:r>
      <w:r w:rsidR="0012107F">
        <w:t>the OpenAI API, and Prompt Engineering</w:t>
      </w:r>
    </w:p>
    <w:p w14:paraId="6E0A65F6" w14:textId="0A28CE15" w:rsidR="00673562" w:rsidRPr="00827878" w:rsidRDefault="00673562" w:rsidP="003169D2">
      <w:pPr>
        <w:pStyle w:val="P-Regular"/>
        <w:rPr>
          <w:rStyle w:val="P-Keyword"/>
          <w:rFonts w:asciiTheme="minorHAnsi" w:hAnsiTheme="minorHAnsi"/>
          <w:b w:val="0"/>
          <w:u w:val="none"/>
          <w:shd w:val="clear" w:color="auto" w:fill="auto"/>
        </w:rPr>
      </w:pPr>
      <w:bookmarkStart w:id="1" w:name="_Hlk43457649"/>
      <w:r w:rsidRPr="00A548A8">
        <w:rPr>
          <w:rStyle w:val="P-Keyword"/>
        </w:rPr>
        <w:t>ChatGPT</w:t>
      </w:r>
      <w:r>
        <w:t xml:space="preserve"> is a</w:t>
      </w:r>
      <w:r w:rsidR="007534B3">
        <w:t xml:space="preserve"> </w:t>
      </w:r>
      <w:r w:rsidR="007534B3" w:rsidRPr="007534B3">
        <w:rPr>
          <w:rStyle w:val="P-Keyword"/>
        </w:rPr>
        <w:t xml:space="preserve">large </w:t>
      </w:r>
      <w:proofErr w:type="spellStart"/>
      <w:r w:rsidR="007534B3" w:rsidRPr="007534B3">
        <w:rPr>
          <w:rStyle w:val="P-Keyword"/>
        </w:rPr>
        <w:t>langauge</w:t>
      </w:r>
      <w:proofErr w:type="spellEnd"/>
      <w:r w:rsidR="007534B3" w:rsidRPr="007534B3">
        <w:rPr>
          <w:rStyle w:val="P-Keyword"/>
        </w:rPr>
        <w:t xml:space="preserve"> model</w:t>
      </w:r>
      <w:r w:rsidRPr="007534B3">
        <w:rPr>
          <w:rStyle w:val="P-Keyword"/>
        </w:rPr>
        <w:t xml:space="preserve"> </w:t>
      </w:r>
      <w:r w:rsidR="007534B3" w:rsidRPr="007534B3">
        <w:rPr>
          <w:rStyle w:val="P-Keyword"/>
        </w:rPr>
        <w:t>(</w:t>
      </w:r>
      <w:r w:rsidRPr="007534B3">
        <w:rPr>
          <w:rStyle w:val="P-Keyword"/>
        </w:rPr>
        <w:t>LLM</w:t>
      </w:r>
      <w:r w:rsidR="007534B3" w:rsidRPr="007534B3">
        <w:rPr>
          <w:rStyle w:val="P-Keyword"/>
        </w:rPr>
        <w:t>)</w:t>
      </w:r>
      <w:r>
        <w:t xml:space="preserve"> developed by </w:t>
      </w:r>
      <w:r w:rsidRPr="007534B3">
        <w:rPr>
          <w:rStyle w:val="P-Keyword"/>
        </w:rPr>
        <w:t>OpenAI</w:t>
      </w:r>
      <w:r>
        <w:t xml:space="preserve">, which is specifically designed to generate context-aware responses and content based on the prompts provided by users. It leverages the power of </w:t>
      </w:r>
      <w:r w:rsidRPr="00DB10EB">
        <w:rPr>
          <w:rStyle w:val="P-Keyword"/>
        </w:rPr>
        <w:t>generative AI</w:t>
      </w:r>
      <w:r>
        <w:t xml:space="preserve"> to understand and respond intelligently to a wide range of queries, making it a valuable tool for numerous applications, including cybersecurity tasks.</w:t>
      </w:r>
    </w:p>
    <w:p w14:paraId="14BC48D0" w14:textId="3A6C77C2" w:rsidR="00360D2C" w:rsidRPr="00360D2C" w:rsidRDefault="00360D2C" w:rsidP="00360D2C">
      <w:pPr>
        <w:pStyle w:val="P-CalloutHeading"/>
        <w:rPr>
          <w:rStyle w:val="P-Keyword"/>
          <w:rFonts w:asciiTheme="minorHAnsi" w:hAnsiTheme="minorHAnsi"/>
          <w:b/>
          <w:color w:val="434343"/>
          <w:sz w:val="24"/>
          <w:u w:val="none"/>
          <w:shd w:val="clear" w:color="auto" w:fill="auto"/>
        </w:rPr>
      </w:pPr>
      <w:r w:rsidRPr="00360D2C">
        <w:rPr>
          <w:rStyle w:val="P-Keyword"/>
          <w:rFonts w:asciiTheme="minorHAnsi" w:hAnsiTheme="minorHAnsi"/>
          <w:b/>
          <w:color w:val="434343"/>
          <w:sz w:val="24"/>
          <w:u w:val="none"/>
          <w:shd w:val="clear" w:color="auto" w:fill="auto"/>
        </w:rPr>
        <w:t>Note</w:t>
      </w:r>
    </w:p>
    <w:p w14:paraId="5CFD97A1" w14:textId="47546EE3" w:rsidR="00F647D2" w:rsidRPr="006117A6" w:rsidRDefault="009D4D38" w:rsidP="006117A6">
      <w:pPr>
        <w:pStyle w:val="P-Callout"/>
      </w:pPr>
      <w:r w:rsidRPr="006117A6">
        <w:rPr>
          <w:rStyle w:val="P-Keyword"/>
        </w:rPr>
        <w:t>Generative AI</w:t>
      </w:r>
      <w:r w:rsidRPr="006117A6">
        <w:t xml:space="preserve"> is a branch of artificial intelligence that uses machine learning algorithms</w:t>
      </w:r>
      <w:r w:rsidR="00EE4BC1">
        <w:t xml:space="preserve"> and </w:t>
      </w:r>
      <w:r w:rsidR="00EE4BC1" w:rsidRPr="00CE7C50">
        <w:rPr>
          <w:rStyle w:val="P-Keyword"/>
        </w:rPr>
        <w:t>natural language processing (NLP)</w:t>
      </w:r>
      <w:r w:rsidRPr="006117A6">
        <w:t xml:space="preserve"> to analyze patterns and structures within a dataset, and then generates new data that </w:t>
      </w:r>
      <w:proofErr w:type="gramStart"/>
      <w:r w:rsidRPr="006117A6">
        <w:t>resemble</w:t>
      </w:r>
      <w:proofErr w:type="gramEnd"/>
      <w:r w:rsidRPr="006117A6">
        <w:t xml:space="preserve"> the original dataset.</w:t>
      </w:r>
      <w:r w:rsidR="009B09E6" w:rsidRPr="006117A6">
        <w:t xml:space="preserve"> </w:t>
      </w:r>
      <w:r w:rsidR="0049397E" w:rsidRPr="006117A6">
        <w:t>You likely use this technology every day if you use</w:t>
      </w:r>
      <w:r w:rsidR="00E30CCC" w:rsidRPr="006117A6">
        <w:t xml:space="preserve"> autocorrect in word processing applications, mobile chat apps, and more.</w:t>
      </w:r>
      <w:r w:rsidR="000A7432">
        <w:t xml:space="preserve"> That said, the advent of </w:t>
      </w:r>
      <w:r w:rsidR="000E2288">
        <w:t>large language models goes far beyond simple autocomplete</w:t>
      </w:r>
      <w:r w:rsidR="009D429E">
        <w:t>.</w:t>
      </w:r>
      <w:r w:rsidR="0043140C">
        <w:br/>
      </w:r>
      <w:r w:rsidR="006117A6">
        <w:br/>
      </w:r>
      <w:r w:rsidR="009B09E6" w:rsidRPr="006117A6">
        <w:rPr>
          <w:rStyle w:val="P-Keyword"/>
        </w:rPr>
        <w:t>L</w:t>
      </w:r>
      <w:r w:rsidRPr="006117A6">
        <w:rPr>
          <w:rStyle w:val="P-Keyword"/>
        </w:rPr>
        <w:t>anguage</w:t>
      </w:r>
      <w:r w:rsidR="002C6855" w:rsidRPr="006117A6">
        <w:rPr>
          <w:rStyle w:val="P-Keyword"/>
        </w:rPr>
        <w:t xml:space="preserve"> </w:t>
      </w:r>
      <w:proofErr w:type="spellStart"/>
      <w:r w:rsidR="002C6855" w:rsidRPr="006117A6">
        <w:rPr>
          <w:rStyle w:val="P-Keyword"/>
        </w:rPr>
        <w:t>language</w:t>
      </w:r>
      <w:proofErr w:type="spellEnd"/>
      <w:r w:rsidRPr="006117A6">
        <w:rPr>
          <w:rStyle w:val="P-Keyword"/>
        </w:rPr>
        <w:t xml:space="preserve"> models (LLMs)</w:t>
      </w:r>
      <w:r w:rsidR="00C330B2" w:rsidRPr="006117A6">
        <w:t xml:space="preserve"> ar</w:t>
      </w:r>
      <w:r w:rsidRPr="006117A6">
        <w:t xml:space="preserve">e a type of generative AI that </w:t>
      </w:r>
      <w:r w:rsidR="003169D2" w:rsidRPr="006117A6">
        <w:t>are trained on massive amounts of text data, enabling them to understand context, generate human-like responses, and create content based on user input.</w:t>
      </w:r>
      <w:r w:rsidR="0088711B" w:rsidRPr="006117A6">
        <w:t xml:space="preserve"> You may have already used </w:t>
      </w:r>
      <w:r w:rsidR="0042668C" w:rsidRPr="006117A6">
        <w:t>LLMs if you have ever communicated with a helpdesk chatbot.</w:t>
      </w:r>
      <w:r w:rsidR="0043140C">
        <w:br/>
      </w:r>
      <w:r w:rsidR="006117A6">
        <w:br/>
      </w:r>
      <w:r w:rsidR="00F647D2" w:rsidRPr="006117A6">
        <w:rPr>
          <w:rStyle w:val="P-Keyword"/>
        </w:rPr>
        <w:t>GPT</w:t>
      </w:r>
      <w:r w:rsidR="00F647D2" w:rsidRPr="006117A6">
        <w:t xml:space="preserve"> stands for </w:t>
      </w:r>
      <w:r w:rsidR="00F647D2" w:rsidRPr="0043140C">
        <w:rPr>
          <w:rStyle w:val="P-Keyword"/>
        </w:rPr>
        <w:t>Generative Pre-trained Transformer</w:t>
      </w:r>
      <w:r w:rsidR="00650B06" w:rsidRPr="006117A6">
        <w:t xml:space="preserve"> and</w:t>
      </w:r>
      <w:r w:rsidR="00AF0058" w:rsidRPr="006117A6">
        <w:t xml:space="preserve">, as the name suggests, is an LLM that has been pre-trained to improve </w:t>
      </w:r>
      <w:r w:rsidR="0085175B" w:rsidRPr="006117A6">
        <w:t>accuracy and/or provide spe</w:t>
      </w:r>
      <w:r w:rsidR="0058642C" w:rsidRPr="006117A6">
        <w:t>cific knowledge-based data generation.</w:t>
      </w:r>
    </w:p>
    <w:p w14:paraId="0215634B" w14:textId="4AB7CC5F" w:rsidR="00D77347" w:rsidRDefault="00417844" w:rsidP="00D77347">
      <w:pPr>
        <w:pStyle w:val="P-Regular"/>
      </w:pPr>
      <w:r>
        <w:t xml:space="preserve">ChatGPT has raised concerns </w:t>
      </w:r>
      <w:r w:rsidR="00E66B02">
        <w:t>about</w:t>
      </w:r>
      <w:r>
        <w:t xml:space="preserve"> plagiarism</w:t>
      </w:r>
      <w:r w:rsidR="00B64E18">
        <w:t xml:space="preserve"> in</w:t>
      </w:r>
      <w:r w:rsidR="00CC1B41">
        <w:t xml:space="preserve"> some</w:t>
      </w:r>
      <w:r w:rsidR="00B64E18">
        <w:t xml:space="preserve"> </w:t>
      </w:r>
      <w:r w:rsidR="001C481D">
        <w:t>academic</w:t>
      </w:r>
      <w:r w:rsidR="00B64E18">
        <w:t xml:space="preserve"> and content </w:t>
      </w:r>
      <w:proofErr w:type="spellStart"/>
      <w:r w:rsidR="001C481D">
        <w:t>content</w:t>
      </w:r>
      <w:proofErr w:type="spellEnd"/>
      <w:r w:rsidR="001C481D">
        <w:t xml:space="preserve"> creation communities</w:t>
      </w:r>
      <w:r w:rsidR="00E66B02">
        <w:t xml:space="preserve">. It has </w:t>
      </w:r>
      <w:r w:rsidR="000A518D">
        <w:t xml:space="preserve">also been </w:t>
      </w:r>
      <w:r w:rsidR="008A1712">
        <w:t>implicated in misinformation and social engineering campaigns</w:t>
      </w:r>
      <w:r w:rsidR="00A462EB">
        <w:t xml:space="preserve">, due to its ability to </w:t>
      </w:r>
      <w:r>
        <w:t>generate realistic and human-like text</w:t>
      </w:r>
      <w:r w:rsidR="00A462EB">
        <w:t>.</w:t>
      </w:r>
      <w:r w:rsidR="004044BC">
        <w:t xml:space="preserve"> However, </w:t>
      </w:r>
      <w:r>
        <w:t xml:space="preserve">its potential to revolutionize various industries cannot be ignored. </w:t>
      </w:r>
      <w:proofErr w:type="gramStart"/>
      <w:r>
        <w:t>In particular, LLMs</w:t>
      </w:r>
      <w:proofErr w:type="gramEnd"/>
      <w:r>
        <w:t xml:space="preserve"> have shown great promise in more technical fields, such as programming and cybersecurity</w:t>
      </w:r>
      <w:r w:rsidR="00D77347">
        <w:t xml:space="preserve">, </w:t>
      </w:r>
      <w:r w:rsidR="00987E7F">
        <w:t xml:space="preserve">due to </w:t>
      </w:r>
      <w:proofErr w:type="gramStart"/>
      <w:r w:rsidR="00987E7F">
        <w:t>its</w:t>
      </w:r>
      <w:proofErr w:type="gramEnd"/>
      <w:r w:rsidR="003A69EB">
        <w:t xml:space="preserve"> deep knowledgebase and its</w:t>
      </w:r>
      <w:r w:rsidR="00987E7F">
        <w:t xml:space="preserve"> ability to </w:t>
      </w:r>
      <w:r w:rsidR="009608C0">
        <w:t>perform complex task</w:t>
      </w:r>
      <w:r w:rsidR="00FF492C">
        <w:t xml:space="preserve">s </w:t>
      </w:r>
      <w:r w:rsidR="00D91C8E">
        <w:t xml:space="preserve">like </w:t>
      </w:r>
      <w:r w:rsidR="00672516">
        <w:t xml:space="preserve">instantly </w:t>
      </w:r>
      <w:r w:rsidR="001B7921">
        <w:t>analyzing data</w:t>
      </w:r>
      <w:r w:rsidR="00D91C8E">
        <w:t xml:space="preserve"> and even writing </w:t>
      </w:r>
      <w:r w:rsidR="006034D3">
        <w:t>fully functional</w:t>
      </w:r>
      <w:r w:rsidR="00D91C8E">
        <w:t xml:space="preserve"> code</w:t>
      </w:r>
      <w:r w:rsidR="00D77347">
        <w:t>.</w:t>
      </w:r>
    </w:p>
    <w:p w14:paraId="4E9739FC" w14:textId="77777777" w:rsidR="00E1381A" w:rsidRDefault="00E1381A" w:rsidP="00417844">
      <w:pPr>
        <w:pStyle w:val="P-Regular"/>
      </w:pPr>
    </w:p>
    <w:p w14:paraId="177B696A" w14:textId="77777777" w:rsidR="0087594E" w:rsidRDefault="0087594E" w:rsidP="00417844">
      <w:pPr>
        <w:pStyle w:val="P-Regular"/>
      </w:pPr>
    </w:p>
    <w:p w14:paraId="04976A99" w14:textId="77777777" w:rsidR="00AA49B8" w:rsidRDefault="00B876CE" w:rsidP="00B876CE">
      <w:pPr>
        <w:pStyle w:val="P-Regular"/>
      </w:pPr>
      <w:r>
        <w:t>In this chapter, we will guide you through the process of setting up an account with OpenAI, familiarizing yourself with ChatGPT, and mastering the art of prompt engineering</w:t>
      </w:r>
      <w:r w:rsidR="0006085D">
        <w:t xml:space="preserve"> (the key to leveraging the real power of t</w:t>
      </w:r>
      <w:r w:rsidR="00595A30">
        <w:t>his technology</w:t>
      </w:r>
      <w:r w:rsidR="0006085D">
        <w:t>)</w:t>
      </w:r>
      <w:r>
        <w:t>. We will also introduce you to the OpenAI API</w:t>
      </w:r>
      <w:r w:rsidR="008D7CD6">
        <w:t>,</w:t>
      </w:r>
      <w:r>
        <w:t xml:space="preserve"> equipping you with the necessary tools and techniques to harness </w:t>
      </w:r>
      <w:proofErr w:type="spellStart"/>
      <w:r w:rsidR="00A252AA">
        <w:t>ChatGPT’s</w:t>
      </w:r>
      <w:proofErr w:type="spellEnd"/>
      <w:r>
        <w:t xml:space="preserve"> </w:t>
      </w:r>
      <w:r w:rsidR="00E71026">
        <w:t xml:space="preserve">full </w:t>
      </w:r>
      <w:r>
        <w:t>potential</w:t>
      </w:r>
      <w:r w:rsidR="00A252AA">
        <w:t>.</w:t>
      </w:r>
    </w:p>
    <w:p w14:paraId="47C10DFD" w14:textId="77777777" w:rsidR="00AA49B8" w:rsidRDefault="00AA49B8" w:rsidP="00AA49B8">
      <w:pPr>
        <w:pStyle w:val="P-CalloutHeading"/>
      </w:pPr>
      <w:r>
        <w:t>Hint</w:t>
      </w:r>
    </w:p>
    <w:p w14:paraId="0B919955" w14:textId="15DCB6CC" w:rsidR="00B876CE" w:rsidRDefault="00AA49B8" w:rsidP="00AA49B8">
      <w:pPr>
        <w:pStyle w:val="P-Callout"/>
      </w:pPr>
      <w:r>
        <w:t xml:space="preserve">Even if you are already familiar with the basic ChatGPT and OpenAI API setup and mechanics, it will still be advantageous for you to </w:t>
      </w:r>
      <w:r w:rsidR="00BC3DCA">
        <w:t>review the recipes in Chapter 1, as they are almost all set within the context of cybersecurity</w:t>
      </w:r>
      <w:r w:rsidR="001C38EB">
        <w:t>, which is reflected through some of the prompting examples.</w:t>
      </w:r>
      <w:r w:rsidR="00A252AA">
        <w:t xml:space="preserve"> </w:t>
      </w:r>
    </w:p>
    <w:p w14:paraId="34E8EDFF" w14:textId="77777777" w:rsidR="00D23F78" w:rsidRDefault="00B876CE" w:rsidP="00D23F78">
      <w:pPr>
        <w:pStyle w:val="P-Regular"/>
      </w:pPr>
      <w:r>
        <w:t>In this chapter, we will cover the following recipes:</w:t>
      </w:r>
      <w:bookmarkEnd w:id="1"/>
    </w:p>
    <w:p w14:paraId="2FFA37F0" w14:textId="528E2DF1" w:rsidR="00D23F78" w:rsidRDefault="00D23F78" w:rsidP="00D23F78">
      <w:pPr>
        <w:pStyle w:val="L-Bullets"/>
      </w:pPr>
      <w:r>
        <w:t>Setting up a ChatGPT Account</w:t>
      </w:r>
    </w:p>
    <w:p w14:paraId="599122D2" w14:textId="53FD1ACE" w:rsidR="00886F64" w:rsidRPr="00D23F78" w:rsidRDefault="00886F64" w:rsidP="00D23F78">
      <w:pPr>
        <w:pStyle w:val="L-Bullets"/>
      </w:pPr>
      <w:r w:rsidRPr="00D23F78">
        <w:t>Creating an API Key and Interacting with OpenAI</w:t>
      </w:r>
    </w:p>
    <w:p w14:paraId="2FF1A53C" w14:textId="77777777" w:rsidR="00886F64" w:rsidRPr="00D23F78" w:rsidRDefault="00886F64" w:rsidP="00D23F78">
      <w:pPr>
        <w:pStyle w:val="L-Bullets"/>
      </w:pPr>
      <w:r w:rsidRPr="00D23F78">
        <w:t>Basic Prompting (Application: Finding Your IP Address)</w:t>
      </w:r>
    </w:p>
    <w:p w14:paraId="645CCB8E" w14:textId="77777777" w:rsidR="00886F64" w:rsidRPr="00D23F78" w:rsidRDefault="00886F64" w:rsidP="00D23F78">
      <w:pPr>
        <w:pStyle w:val="L-Bullets"/>
      </w:pPr>
      <w:r w:rsidRPr="00D23F78">
        <w:t>Applying ChatGPT Roles (Application: AI CISO)</w:t>
      </w:r>
    </w:p>
    <w:p w14:paraId="56FA01D8" w14:textId="77777777" w:rsidR="00886F64" w:rsidRPr="00D23F78" w:rsidRDefault="00886F64" w:rsidP="00D23F78">
      <w:pPr>
        <w:pStyle w:val="L-Bullets"/>
      </w:pPr>
      <w:r w:rsidRPr="00D23F78">
        <w:t>Enhancing Output with Templates (Application: Threat Report)</w:t>
      </w:r>
    </w:p>
    <w:p w14:paraId="50258D97" w14:textId="77777777" w:rsidR="00886F64" w:rsidRPr="00D23F78" w:rsidRDefault="00886F64" w:rsidP="00D23F78">
      <w:pPr>
        <w:pStyle w:val="L-Bullets"/>
      </w:pPr>
      <w:r w:rsidRPr="00D23F78">
        <w:t>Formatting Output as a Table (Application: Security Controls Table)</w:t>
      </w:r>
    </w:p>
    <w:p w14:paraId="4BB5B6B1" w14:textId="77777777" w:rsidR="00886F64" w:rsidRPr="00D23F78" w:rsidRDefault="00886F64" w:rsidP="00D23F78">
      <w:pPr>
        <w:pStyle w:val="L-Bullets"/>
      </w:pPr>
      <w:r w:rsidRPr="00D23F78">
        <w:t>Setting the OpenAI API Key as an Environment Variable</w:t>
      </w:r>
    </w:p>
    <w:p w14:paraId="152E802A" w14:textId="77777777" w:rsidR="00886F64" w:rsidRPr="00D23F78" w:rsidRDefault="00886F64" w:rsidP="00D23F78">
      <w:pPr>
        <w:pStyle w:val="L-Bullets"/>
      </w:pPr>
      <w:r w:rsidRPr="00D23F78">
        <w:t>Sending requests and handling responses with Python</w:t>
      </w:r>
    </w:p>
    <w:p w14:paraId="33F79942" w14:textId="77777777" w:rsidR="00886F64" w:rsidRPr="00D23F78" w:rsidRDefault="00886F64" w:rsidP="00D23F78">
      <w:pPr>
        <w:pStyle w:val="L-Bullets"/>
      </w:pPr>
      <w:r w:rsidRPr="00D23F78">
        <w:t>Using Files for Prompts and API Key Access</w:t>
      </w:r>
    </w:p>
    <w:p w14:paraId="3CBF5630" w14:textId="77777777" w:rsidR="00886F64" w:rsidRPr="00D23F78" w:rsidRDefault="00886F64" w:rsidP="00D23F78">
      <w:pPr>
        <w:pStyle w:val="L-Bullets"/>
      </w:pPr>
      <w:r w:rsidRPr="00D23F78">
        <w:t>Using Prompt Variables (Application: Manual Page Generator)</w:t>
      </w:r>
    </w:p>
    <w:p w14:paraId="74865FD1" w14:textId="64AC6497" w:rsidR="00A55F8D" w:rsidRDefault="220381DB" w:rsidP="220381DB">
      <w:pPr>
        <w:pStyle w:val="H1-Section"/>
        <w:rPr>
          <w:lang w:val="en"/>
        </w:rPr>
      </w:pPr>
      <w:r w:rsidRPr="220381DB">
        <w:rPr>
          <w:lang w:val="en-GB"/>
        </w:rPr>
        <w:t xml:space="preserve">Technical </w:t>
      </w:r>
      <w:r w:rsidR="0063545A">
        <w:rPr>
          <w:lang w:val="en-GB"/>
        </w:rPr>
        <w:t>R</w:t>
      </w:r>
      <w:r w:rsidRPr="220381DB">
        <w:rPr>
          <w:lang w:val="en-GB"/>
        </w:rPr>
        <w:t>equirements</w:t>
      </w:r>
    </w:p>
    <w:p w14:paraId="7DAD3091" w14:textId="77777777" w:rsidR="00A0349E" w:rsidRDefault="00455F18" w:rsidP="001339FD">
      <w:pPr>
        <w:pStyle w:val="P-Regular"/>
      </w:pPr>
      <w:r w:rsidRPr="00455F18">
        <w:t xml:space="preserve">For this chapter, you will need a </w:t>
      </w:r>
      <w:r w:rsidRPr="00F02CF8">
        <w:rPr>
          <w:rStyle w:val="P-Bold"/>
        </w:rPr>
        <w:t>web browser</w:t>
      </w:r>
      <w:r w:rsidRPr="00455F18">
        <w:t xml:space="preserve"> and a stable </w:t>
      </w:r>
      <w:r w:rsidRPr="00F02CF8">
        <w:rPr>
          <w:rStyle w:val="P-Bold"/>
        </w:rPr>
        <w:t>internet connection</w:t>
      </w:r>
      <w:r w:rsidRPr="00455F18">
        <w:t xml:space="preserve"> to access the ChatGPT platform and set up your account. </w:t>
      </w:r>
      <w:r w:rsidR="001339FD" w:rsidRPr="001339FD">
        <w:t xml:space="preserve">Basic familiarity with the Python programming language and working with the command line is necessary, as you'll be using </w:t>
      </w:r>
      <w:r w:rsidR="001339FD" w:rsidRPr="0091152F">
        <w:rPr>
          <w:rStyle w:val="P-Bold"/>
        </w:rPr>
        <w:t>Python 3.x</w:t>
      </w:r>
      <w:r w:rsidR="001339FD" w:rsidRPr="001339FD">
        <w:t xml:space="preserve">, which needs to be installed on your system, for working with the OpenAI GPT API and creating Python scripts. A </w:t>
      </w:r>
      <w:r w:rsidR="001339FD" w:rsidRPr="0091152F">
        <w:rPr>
          <w:rStyle w:val="P-Bold"/>
        </w:rPr>
        <w:t>code editor</w:t>
      </w:r>
      <w:r w:rsidR="001339FD" w:rsidRPr="001339FD">
        <w:t xml:space="preserve"> will also be essential for writing and editing Python code and prompt files as you work through the recipes in this </w:t>
      </w:r>
      <w:proofErr w:type="gramStart"/>
      <w:r w:rsidR="001339FD" w:rsidRPr="001339FD">
        <w:t>chapter</w:t>
      </w:r>
      <w:proofErr w:type="gramEnd"/>
    </w:p>
    <w:p w14:paraId="074A39DE" w14:textId="782D1512" w:rsidR="00D40F15" w:rsidRPr="00314685" w:rsidRDefault="00E17E18" w:rsidP="00A0349E">
      <w:pPr>
        <w:pStyle w:val="H1-Section"/>
      </w:pPr>
      <w:r>
        <w:lastRenderedPageBreak/>
        <w:t>Setting up a ChatGPT Account</w:t>
      </w:r>
    </w:p>
    <w:p w14:paraId="4F03B7D6" w14:textId="77777777" w:rsidR="00FF54C6" w:rsidRDefault="00FF54C6" w:rsidP="00FF54C6">
      <w:pPr>
        <w:pStyle w:val="P-Regular"/>
      </w:pPr>
      <w:r>
        <w:t>In this recipe, we will first learn about generative AI, large language models (LLMs), and ChatGPT. Then, we will guide you through the process of setting up an account with OpenAI and exploring the features it offers.</w:t>
      </w:r>
    </w:p>
    <w:p w14:paraId="15ED4BCC" w14:textId="58B02932" w:rsidR="00A55F8D" w:rsidRDefault="00E07234" w:rsidP="00C7618F">
      <w:pPr>
        <w:pStyle w:val="H2-Heading"/>
        <w:rPr>
          <w:lang w:val="en-GB"/>
        </w:rPr>
      </w:pPr>
      <w:r>
        <w:rPr>
          <w:lang w:val="en-GB"/>
        </w:rPr>
        <w:t>Getting ready</w:t>
      </w:r>
    </w:p>
    <w:p w14:paraId="2BE26237" w14:textId="5A6CB484" w:rsidR="00E07234" w:rsidRDefault="001928DA" w:rsidP="00E07234">
      <w:pPr>
        <w:rPr>
          <w:lang w:val="en-GB"/>
        </w:rPr>
      </w:pPr>
      <w:r w:rsidRPr="001928DA">
        <w:rPr>
          <w:lang w:val="en-GB"/>
        </w:rPr>
        <w:t>To set up a ChatGPT account, you will need an active email address and a modern web browser.</w:t>
      </w:r>
    </w:p>
    <w:p w14:paraId="28527478" w14:textId="082C0D1C" w:rsidR="0063545A" w:rsidRDefault="0063545A" w:rsidP="0063545A">
      <w:pPr>
        <w:pStyle w:val="P-CalloutHeading"/>
      </w:pPr>
      <w:r>
        <w:t>Note</w:t>
      </w:r>
    </w:p>
    <w:p w14:paraId="16C668D9" w14:textId="3ED877AB" w:rsidR="0063545A" w:rsidRPr="0063545A" w:rsidRDefault="002A7ACC" w:rsidP="0063545A">
      <w:pPr>
        <w:pStyle w:val="P-Callout"/>
      </w:pPr>
      <w:r>
        <w:t xml:space="preserve">Every effort is made to </w:t>
      </w:r>
      <w:r w:rsidR="00B422BB">
        <w:t>ensure that every illustration and instruction is correct at the time of this writing. However, this</w:t>
      </w:r>
      <w:r w:rsidR="00F00B2D">
        <w:t xml:space="preserve"> is such a fast-moving technology and many of the tools used in this book are currently being updated at </w:t>
      </w:r>
      <w:r w:rsidR="000C065B">
        <w:t>a rapid pace. Therefore, it’s possible that you might find slight differences</w:t>
      </w:r>
      <w:r w:rsidR="00402832">
        <w:t>.</w:t>
      </w:r>
    </w:p>
    <w:p w14:paraId="758E3069" w14:textId="625B9B6A" w:rsidR="00A55F8D" w:rsidRDefault="00E07234" w:rsidP="00C7618F">
      <w:pPr>
        <w:pStyle w:val="H2-Heading"/>
        <w:rPr>
          <w:lang w:val="en-GB"/>
        </w:rPr>
      </w:pPr>
      <w:r>
        <w:rPr>
          <w:lang w:val="en-GB"/>
        </w:rPr>
        <w:t>How to do it</w:t>
      </w:r>
      <w:r w:rsidR="008D58F3">
        <w:rPr>
          <w:lang w:val="en-GB"/>
        </w:rPr>
        <w:t>…</w:t>
      </w:r>
    </w:p>
    <w:p w14:paraId="479AB329" w14:textId="7C0CE893" w:rsidR="009F3ECD" w:rsidRDefault="009F3ECD" w:rsidP="009F3ECD">
      <w:pPr>
        <w:pStyle w:val="L-Numbers"/>
      </w:pPr>
      <w:r>
        <w:t>Visit the OpenAI website at</w:t>
      </w:r>
      <w:r w:rsidR="003B29AD" w:rsidRPr="003B29AD">
        <w:t xml:space="preserve"> </w:t>
      </w:r>
      <w:hyperlink r:id="rId9" w:history="1">
        <w:r w:rsidR="009D626D" w:rsidRPr="005D5122">
          <w:rPr>
            <w:rStyle w:val="Hyperlink"/>
            <w:rFonts w:ascii="Arial" w:hAnsi="Arial"/>
            <w:shd w:val="clear" w:color="auto" w:fill="00FA00"/>
          </w:rPr>
          <w:t>https://platform.openai.com/</w:t>
        </w:r>
      </w:hyperlink>
      <w:r w:rsidR="009D626D">
        <w:t xml:space="preserve"> and click “</w:t>
      </w:r>
      <w:r w:rsidR="009D626D" w:rsidRPr="009D626D">
        <w:rPr>
          <w:rStyle w:val="P-Bold"/>
        </w:rPr>
        <w:t xml:space="preserve">Sign </w:t>
      </w:r>
      <w:proofErr w:type="gramStart"/>
      <w:r w:rsidR="009D626D" w:rsidRPr="009D626D">
        <w:rPr>
          <w:rStyle w:val="P-Bold"/>
        </w:rPr>
        <w:t>up</w:t>
      </w:r>
      <w:r w:rsidR="009D626D">
        <w:t>”</w:t>
      </w:r>
      <w:proofErr w:type="gramEnd"/>
    </w:p>
    <w:p w14:paraId="14D8128D" w14:textId="05667C47" w:rsidR="009F3ECD" w:rsidRDefault="00EA376C" w:rsidP="009F3ECD">
      <w:pPr>
        <w:pStyle w:val="L-Numbers"/>
      </w:pPr>
      <w:r>
        <w:t>Enter your email address and click continue, or you can register with your</w:t>
      </w:r>
      <w:r w:rsidR="001E5FAB">
        <w:t xml:space="preserve"> existing Google or </w:t>
      </w:r>
      <w:proofErr w:type="spellStart"/>
      <w:r w:rsidR="001E5FAB">
        <w:t>Microsft</w:t>
      </w:r>
      <w:proofErr w:type="spellEnd"/>
      <w:r w:rsidR="001E5FAB">
        <w:t xml:space="preserve"> account</w:t>
      </w:r>
      <w:r w:rsidR="009F3ECD">
        <w:t>.</w:t>
      </w:r>
    </w:p>
    <w:p w14:paraId="52C473A7" w14:textId="2E905E46" w:rsidR="001E5FAB" w:rsidRDefault="009D081F" w:rsidP="00354E86">
      <w:pPr>
        <w:pStyle w:val="IMG-Caption"/>
      </w:pPr>
      <w:r w:rsidRPr="009D081F">
        <w:rPr>
          <w:noProof/>
        </w:rPr>
        <w:lastRenderedPageBreak/>
        <w:drawing>
          <wp:inline distT="0" distB="0" distL="0" distR="0" wp14:anchorId="737D6284" wp14:editId="31B28616">
            <wp:extent cx="2653346" cy="3562666"/>
            <wp:effectExtent l="19050" t="19050" r="13970" b="1905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0"/>
                    <a:stretch>
                      <a:fillRect/>
                    </a:stretch>
                  </pic:blipFill>
                  <pic:spPr>
                    <a:xfrm>
                      <a:off x="0" y="0"/>
                      <a:ext cx="2666090" cy="3579777"/>
                    </a:xfrm>
                    <a:prstGeom prst="rect">
                      <a:avLst/>
                    </a:prstGeom>
                    <a:ln>
                      <a:solidFill>
                        <a:schemeClr val="tx1"/>
                      </a:solidFill>
                    </a:ln>
                  </pic:spPr>
                </pic:pic>
              </a:graphicData>
            </a:graphic>
          </wp:inline>
        </w:drawing>
      </w:r>
    </w:p>
    <w:p w14:paraId="6C55D4B8" w14:textId="499EEEA2" w:rsidR="001E5FAB" w:rsidRDefault="009D081F" w:rsidP="009D081F">
      <w:pPr>
        <w:pStyle w:val="IMG-Caption"/>
      </w:pPr>
      <w:r>
        <w:t>Figure 1.1 – OpenAI Signup Form</w:t>
      </w:r>
    </w:p>
    <w:p w14:paraId="1632485F" w14:textId="77777777" w:rsidR="001E5FAB" w:rsidRDefault="001E5FAB" w:rsidP="001E5FAB">
      <w:pPr>
        <w:pStyle w:val="L-Numbers"/>
        <w:numPr>
          <w:ilvl w:val="0"/>
          <w:numId w:val="0"/>
        </w:numPr>
        <w:ind w:left="717" w:hanging="360"/>
      </w:pPr>
    </w:p>
    <w:p w14:paraId="404C58DB" w14:textId="4B433681" w:rsidR="009F3ECD" w:rsidRDefault="00E900F3" w:rsidP="009F3ECD">
      <w:pPr>
        <w:pStyle w:val="L-Numbers"/>
      </w:pPr>
      <w:r>
        <w:t xml:space="preserve">Enter a strong password and click </w:t>
      </w:r>
      <w:r w:rsidRPr="00F02CF8">
        <w:rPr>
          <w:rStyle w:val="P-Bold"/>
        </w:rPr>
        <w:t>continue</w:t>
      </w:r>
      <w:r>
        <w:t>.</w:t>
      </w:r>
    </w:p>
    <w:p w14:paraId="4CEF6797" w14:textId="77777777" w:rsidR="00171F18" w:rsidRDefault="00171F18" w:rsidP="00171F18">
      <w:pPr>
        <w:pStyle w:val="L-Numbers"/>
      </w:pPr>
      <w:r>
        <w:t>Check your email for a verification message from OpenAI. Click the link provided in the email to verify your account.</w:t>
      </w:r>
    </w:p>
    <w:p w14:paraId="6021B6EF" w14:textId="5208F985" w:rsidR="00201942" w:rsidRDefault="00551227" w:rsidP="00171F18">
      <w:pPr>
        <w:pStyle w:val="L-Numbers"/>
      </w:pPr>
      <w:r>
        <w:t>Once your account is verified, e</w:t>
      </w:r>
      <w:r w:rsidR="00201942">
        <w:t>nter</w:t>
      </w:r>
      <w:r w:rsidR="0072165E">
        <w:t xml:space="preserve"> the required information (first name, last name, optional organization name, and birthday) and click </w:t>
      </w:r>
      <w:r w:rsidR="0072165E" w:rsidRPr="00EC7C28">
        <w:rPr>
          <w:rStyle w:val="P-Bold"/>
        </w:rPr>
        <w:t>continue</w:t>
      </w:r>
      <w:r w:rsidR="0072165E">
        <w:t>.</w:t>
      </w:r>
    </w:p>
    <w:p w14:paraId="69219A3F" w14:textId="20FC91DC" w:rsidR="006B2E47" w:rsidRDefault="006B2E47" w:rsidP="009F3ECD">
      <w:pPr>
        <w:pStyle w:val="L-Numbers"/>
      </w:pPr>
      <w:r>
        <w:t>Enter your phone number</w:t>
      </w:r>
      <w:r w:rsidR="00010667">
        <w:t xml:space="preserve"> to verify by phone</w:t>
      </w:r>
      <w:r w:rsidR="00B27F1F">
        <w:t xml:space="preserve"> and click </w:t>
      </w:r>
      <w:r w:rsidR="00B27F1F" w:rsidRPr="00B27F1F">
        <w:rPr>
          <w:rStyle w:val="P-Bold"/>
        </w:rPr>
        <w:t>send code</w:t>
      </w:r>
      <w:r w:rsidR="00010667">
        <w:t>.</w:t>
      </w:r>
    </w:p>
    <w:p w14:paraId="6B834068" w14:textId="77777777" w:rsidR="004A37EB" w:rsidRDefault="00010667" w:rsidP="006F29C8">
      <w:pPr>
        <w:pStyle w:val="L-Numbers"/>
      </w:pPr>
      <w:r>
        <w:t xml:space="preserve">When you receive the text message with the code, enter the code and click </w:t>
      </w:r>
      <w:r w:rsidRPr="00B27F1F">
        <w:rPr>
          <w:rStyle w:val="P-Bold"/>
        </w:rPr>
        <w:t>continue</w:t>
      </w:r>
      <w:r>
        <w:t>.</w:t>
      </w:r>
    </w:p>
    <w:p w14:paraId="109AE617" w14:textId="283EBA0C" w:rsidR="004A37EB" w:rsidRDefault="004A37EB" w:rsidP="005E4B7C">
      <w:pPr>
        <w:pStyle w:val="L-Numbers"/>
      </w:pPr>
      <w:r>
        <w:t xml:space="preserve">Visit </w:t>
      </w:r>
      <w:r w:rsidR="00B74929">
        <w:t xml:space="preserve">and bookmark </w:t>
      </w:r>
      <w:proofErr w:type="gramStart"/>
      <w:r w:rsidR="00B74929" w:rsidRPr="00574F75">
        <w:rPr>
          <w:rStyle w:val="P-URL"/>
        </w:rPr>
        <w:t>https://</w:t>
      </w:r>
      <w:r w:rsidR="005A64D6">
        <w:rPr>
          <w:rStyle w:val="P-URL"/>
        </w:rPr>
        <w:t>platform.openai.com/docs/</w:t>
      </w:r>
      <w:r w:rsidR="00B74929">
        <w:rPr>
          <w:rStyle w:val="P-URL"/>
        </w:rPr>
        <w:t xml:space="preserve"> </w:t>
      </w:r>
      <w:r w:rsidRPr="00AE6947">
        <w:t xml:space="preserve"> </w:t>
      </w:r>
      <w:r w:rsidR="00B74929">
        <w:t>to</w:t>
      </w:r>
      <w:proofErr w:type="gramEnd"/>
      <w:r w:rsidR="00B74929">
        <w:t xml:space="preserve"> </w:t>
      </w:r>
      <w:r w:rsidR="00197D68">
        <w:t xml:space="preserve">start becoming familiar with </w:t>
      </w:r>
      <w:proofErr w:type="spellStart"/>
      <w:r w:rsidR="00197D68">
        <w:t>OpenAI’s</w:t>
      </w:r>
      <w:proofErr w:type="spellEnd"/>
      <w:r w:rsidR="00197D68">
        <w:t xml:space="preserve"> </w:t>
      </w:r>
      <w:r w:rsidRPr="00AE6947">
        <w:t>documentation</w:t>
      </w:r>
      <w:r w:rsidR="00EA270F">
        <w:t xml:space="preserve"> and features.</w:t>
      </w:r>
    </w:p>
    <w:p w14:paraId="33AD9A1E" w14:textId="7A23DFB8" w:rsidR="00E07234" w:rsidRDefault="00E07234" w:rsidP="00C7618F">
      <w:pPr>
        <w:pStyle w:val="H2-Heading"/>
        <w:rPr>
          <w:lang w:val="en-GB"/>
        </w:rPr>
      </w:pPr>
      <w:r>
        <w:lastRenderedPageBreak/>
        <w:t>How it works</w:t>
      </w:r>
      <w:r w:rsidR="008D58F3">
        <w:t>…</w:t>
      </w:r>
    </w:p>
    <w:p w14:paraId="7F499EAB" w14:textId="10F52CE8" w:rsidR="00082976" w:rsidRDefault="00724D15" w:rsidP="00724D15">
      <w:pPr>
        <w:pStyle w:val="L-Numbers"/>
        <w:numPr>
          <w:ilvl w:val="0"/>
          <w:numId w:val="0"/>
        </w:numPr>
      </w:pPr>
      <w:r w:rsidRPr="00724D15">
        <w:t xml:space="preserve">By setting up an account with OpenAI, you gain access to the ChatGPT </w:t>
      </w:r>
      <w:proofErr w:type="gramStart"/>
      <w:r w:rsidRPr="00724D15">
        <w:t>API</w:t>
      </w:r>
      <w:proofErr w:type="gramEnd"/>
      <w:r w:rsidRPr="00724D15">
        <w:t xml:space="preserve"> and other features offered by the platform</w:t>
      </w:r>
      <w:r w:rsidR="009D1927">
        <w:t xml:space="preserve"> such as the </w:t>
      </w:r>
      <w:r w:rsidR="009D1927" w:rsidRPr="00F02CF8">
        <w:rPr>
          <w:rStyle w:val="P-Bold"/>
        </w:rPr>
        <w:t>playground</w:t>
      </w:r>
      <w:r w:rsidR="009D1927">
        <w:t xml:space="preserve"> and all available models</w:t>
      </w:r>
      <w:r w:rsidRPr="00724D15">
        <w:t xml:space="preserve">. This enables you to utilize </w:t>
      </w:r>
      <w:proofErr w:type="spellStart"/>
      <w:r w:rsidRPr="00724D15">
        <w:t>ChatGPT's</w:t>
      </w:r>
      <w:proofErr w:type="spellEnd"/>
      <w:r w:rsidRPr="00724D15">
        <w:t xml:space="preserve"> capabilities in your cybersecurity operations, enhancing your efficiency and decision-making process.</w:t>
      </w:r>
    </w:p>
    <w:p w14:paraId="759B19F5" w14:textId="2B5F7958" w:rsidR="0072735D" w:rsidRDefault="0072735D" w:rsidP="0072735D">
      <w:pPr>
        <w:pStyle w:val="H2-Heading"/>
      </w:pPr>
      <w:r>
        <w:t>There’s more</w:t>
      </w:r>
      <w:r w:rsidR="008D58F3">
        <w:t>…</w:t>
      </w:r>
    </w:p>
    <w:p w14:paraId="70F58685" w14:textId="33A110A8" w:rsidR="00B85B97" w:rsidRDefault="00B9470F" w:rsidP="00B85B97">
      <w:pPr>
        <w:pStyle w:val="P-Regular"/>
      </w:pPr>
      <w:r>
        <w:rPr>
          <w:lang w:val="en-US"/>
        </w:rPr>
        <w:t xml:space="preserve">When you sign up for an OpenAI free account, you get $18 in free credits. While </w:t>
      </w:r>
      <w:r w:rsidR="00790330">
        <w:rPr>
          <w:lang w:val="en-US"/>
        </w:rPr>
        <w:t xml:space="preserve">you most likely won’t use up </w:t>
      </w:r>
      <w:proofErr w:type="gramStart"/>
      <w:r w:rsidR="00790330">
        <w:rPr>
          <w:lang w:val="en-US"/>
        </w:rPr>
        <w:t>all of</w:t>
      </w:r>
      <w:proofErr w:type="gramEnd"/>
      <w:r w:rsidR="00790330">
        <w:rPr>
          <w:lang w:val="en-US"/>
        </w:rPr>
        <w:t xml:space="preserve"> your free credits throughout the recipes in this book</w:t>
      </w:r>
      <w:r w:rsidR="008B6FC1">
        <w:rPr>
          <w:lang w:val="en-US"/>
        </w:rPr>
        <w:t xml:space="preserve">, you will eventually with continued use. </w:t>
      </w:r>
      <w:r w:rsidR="00B85B97">
        <w:t>Consider upgrading to a paid OpenAI plan to access additional features, such as increased API usage limits and priority access to new features and improvements.</w:t>
      </w:r>
    </w:p>
    <w:p w14:paraId="3E208C51" w14:textId="77777777" w:rsidR="0042682B" w:rsidRPr="005B6798" w:rsidRDefault="0042682B" w:rsidP="0042682B">
      <w:pPr>
        <w:pStyle w:val="P-Regular"/>
        <w:rPr>
          <w:rStyle w:val="P-Bold"/>
        </w:rPr>
      </w:pPr>
      <w:r w:rsidRPr="005B6798">
        <w:rPr>
          <w:rStyle w:val="P-Bold"/>
        </w:rPr>
        <w:t>Upgrading to ChatGPT Plus:</w:t>
      </w:r>
    </w:p>
    <w:p w14:paraId="6DD07E49" w14:textId="4EAEED0C" w:rsidR="0042682B" w:rsidRDefault="0042682B" w:rsidP="0042682B">
      <w:pPr>
        <w:pStyle w:val="P-Regular"/>
      </w:pPr>
      <w:r>
        <w:t xml:space="preserve">ChatGPT Plus is a subscription plan that offers additional benefits beyond </w:t>
      </w:r>
      <w:proofErr w:type="gramStart"/>
      <w:r>
        <w:t>the free</w:t>
      </w:r>
      <w:proofErr w:type="gramEnd"/>
      <w:r>
        <w:t xml:space="preserve"> access to ChatGPT. With a ChatGPT Plus subscription, you can expect faster response times, general access to ChatGPT even during peak times, and priority access to new features and improvements</w:t>
      </w:r>
      <w:r w:rsidR="008B6FC1">
        <w:t xml:space="preserve"> (this includes access to </w:t>
      </w:r>
      <w:r w:rsidR="000A2761">
        <w:t>GPT-4 at the time of this writing)</w:t>
      </w:r>
      <w:r>
        <w:t>. This subscription is designed to provide an enhanced user experience and ensure that you can make the most out of ChatGPT for your cybersecurity needs.</w:t>
      </w:r>
    </w:p>
    <w:p w14:paraId="7289960D" w14:textId="77777777" w:rsidR="0042682B" w:rsidRPr="005B6798" w:rsidRDefault="0042682B" w:rsidP="0042682B">
      <w:pPr>
        <w:pStyle w:val="P-Regular"/>
        <w:rPr>
          <w:rStyle w:val="P-Bold"/>
        </w:rPr>
      </w:pPr>
      <w:r w:rsidRPr="005B6798">
        <w:rPr>
          <w:rStyle w:val="P-Bold"/>
        </w:rPr>
        <w:t>Benefits of having an API key:</w:t>
      </w:r>
    </w:p>
    <w:p w14:paraId="7D2467E4" w14:textId="3C23D17D" w:rsidR="008A1D8A" w:rsidRDefault="0042682B" w:rsidP="00C75C9E">
      <w:pPr>
        <w:pStyle w:val="P-Regular"/>
      </w:pPr>
      <w:r>
        <w:t xml:space="preserve">Having an API key is essential for utilizing </w:t>
      </w:r>
      <w:proofErr w:type="spellStart"/>
      <w:r>
        <w:t>ChatGPT's</w:t>
      </w:r>
      <w:proofErr w:type="spellEnd"/>
      <w:r>
        <w:t xml:space="preserve"> capabilities programmatically through the OpenAI API. With an API key, you can access ChatGPT directly from your own applications, scripts, or tools, enabling more customized and automated interactions. This allows you to build a wide range of applications, integrating </w:t>
      </w:r>
      <w:proofErr w:type="spellStart"/>
      <w:r>
        <w:t>ChatGPT's</w:t>
      </w:r>
      <w:proofErr w:type="spellEnd"/>
      <w:r>
        <w:t xml:space="preserve"> intelligence to enhance your cybersecurity practices. By setting up an API key, you'll be able to harness the full power of ChatGPT and tailor its features to your specific requirements, making it an indispensable tool for your cybersecurity tasks.</w:t>
      </w:r>
    </w:p>
    <w:p w14:paraId="2B87740C" w14:textId="0AF4EF6D" w:rsidR="009D6D28" w:rsidRDefault="009D6D28" w:rsidP="009D6D28">
      <w:pPr>
        <w:pStyle w:val="P-CalloutHeading"/>
      </w:pPr>
      <w:r>
        <w:t>Tip</w:t>
      </w:r>
    </w:p>
    <w:p w14:paraId="570FDA2B" w14:textId="0086B5E5" w:rsidR="00460857" w:rsidRPr="00460857" w:rsidRDefault="00460857" w:rsidP="00460857">
      <w:pPr>
        <w:pStyle w:val="P-Callout"/>
      </w:pPr>
      <w:r>
        <w:t>I highly recommend</w:t>
      </w:r>
      <w:r w:rsidR="00A2530C">
        <w:t xml:space="preserve"> upgrading to ChatGPT Plus</w:t>
      </w:r>
      <w:r w:rsidR="00807779">
        <w:t xml:space="preserve"> so that you have access to GPT-4. While GPT-3</w:t>
      </w:r>
      <w:r w:rsidR="00BB14B4">
        <w:t>.5 is still very powerful</w:t>
      </w:r>
      <w:r w:rsidR="0031578B">
        <w:t>, GPT-4’s coding efficiency and accuracy make it more suited to the types of use cases we will be covering</w:t>
      </w:r>
      <w:r w:rsidR="009B3060">
        <w:t xml:space="preserve"> in this book and with cybersecurity in general.</w:t>
      </w:r>
    </w:p>
    <w:p w14:paraId="7333051B" w14:textId="568CEAD8" w:rsidR="008A1D8A" w:rsidRDefault="00924106" w:rsidP="008A1D8A">
      <w:pPr>
        <w:pStyle w:val="H1-Section"/>
      </w:pPr>
      <w:bookmarkStart w:id="2" w:name="_Hlk132581992"/>
      <w:r>
        <w:lastRenderedPageBreak/>
        <w:t>Creating</w:t>
      </w:r>
      <w:r w:rsidR="00591E20">
        <w:t xml:space="preserve"> an</w:t>
      </w:r>
      <w:r w:rsidR="004D6861">
        <w:t xml:space="preserve"> </w:t>
      </w:r>
      <w:r w:rsidR="00591E20">
        <w:t>API Key</w:t>
      </w:r>
      <w:r w:rsidR="004D6861">
        <w:t xml:space="preserve"> and Interacting with OpenAI</w:t>
      </w:r>
    </w:p>
    <w:bookmarkEnd w:id="2"/>
    <w:p w14:paraId="3D53E374" w14:textId="77777777" w:rsidR="0040788E" w:rsidRDefault="0040788E" w:rsidP="0040788E">
      <w:pPr>
        <w:pStyle w:val="P-Regular"/>
      </w:pPr>
      <w:r>
        <w:t>In this recipe, we will guide you through the process of obtaining an OpenAI API key and introduce you to the OpenAI Playground, where you can experiment with different models and learn more about their capabilities.</w:t>
      </w:r>
    </w:p>
    <w:p w14:paraId="62087403" w14:textId="77777777" w:rsidR="0040788E" w:rsidRDefault="0040788E" w:rsidP="0040788E">
      <w:pPr>
        <w:pStyle w:val="H2-Heading"/>
      </w:pPr>
      <w:r>
        <w:t>Getting ready</w:t>
      </w:r>
    </w:p>
    <w:p w14:paraId="2DB907EC" w14:textId="42D1DC9D" w:rsidR="0040788E" w:rsidRDefault="0040788E" w:rsidP="0040788E">
      <w:pPr>
        <w:pStyle w:val="P-Regular"/>
      </w:pPr>
      <w:r>
        <w:t xml:space="preserve">To get an OpenAI API key, you will need to have an active OpenAI account. If you haven't already, complete </w:t>
      </w:r>
      <w:r w:rsidRPr="004F2299">
        <w:rPr>
          <w:rStyle w:val="P-Italics"/>
        </w:rPr>
        <w:t>Recipe 1.1</w:t>
      </w:r>
      <w:r>
        <w:t xml:space="preserve"> to set up your ChatGPT account.</w:t>
      </w:r>
    </w:p>
    <w:p w14:paraId="2E71BF47" w14:textId="77777777" w:rsidR="0040788E" w:rsidRDefault="0040788E" w:rsidP="0040788E">
      <w:pPr>
        <w:pStyle w:val="H2-Heading"/>
      </w:pPr>
      <w:r>
        <w:t>How to do it…</w:t>
      </w:r>
    </w:p>
    <w:p w14:paraId="5074178D" w14:textId="4A4FFA22" w:rsidR="0040788E" w:rsidRDefault="0040788E" w:rsidP="005E4B7C">
      <w:pPr>
        <w:pStyle w:val="L-Numbers"/>
        <w:numPr>
          <w:ilvl w:val="0"/>
          <w:numId w:val="3"/>
        </w:numPr>
      </w:pPr>
      <w:r>
        <w:t xml:space="preserve">Log in to your OpenAI account at </w:t>
      </w:r>
      <w:r w:rsidRPr="00DA27A9">
        <w:rPr>
          <w:rStyle w:val="P-URL"/>
        </w:rPr>
        <w:t>https://</w:t>
      </w:r>
      <w:r w:rsidR="009A1CD1">
        <w:rPr>
          <w:rStyle w:val="P-URL"/>
        </w:rPr>
        <w:t>platform</w:t>
      </w:r>
      <w:r w:rsidRPr="00DA27A9">
        <w:rPr>
          <w:rStyle w:val="P-URL"/>
        </w:rPr>
        <w:t>.openai.com</w:t>
      </w:r>
      <w:r>
        <w:t>.</w:t>
      </w:r>
    </w:p>
    <w:p w14:paraId="72C4BC2E" w14:textId="4ECAB07F" w:rsidR="00906A35" w:rsidRDefault="0040788E" w:rsidP="0040788E">
      <w:pPr>
        <w:pStyle w:val="L-Numbers"/>
      </w:pPr>
      <w:r>
        <w:t xml:space="preserve">After logging in, click on your </w:t>
      </w:r>
      <w:r w:rsidRPr="00567437">
        <w:rPr>
          <w:rStyle w:val="P-Keyword"/>
        </w:rPr>
        <w:t>profile picture</w:t>
      </w:r>
      <w:r w:rsidR="008A0785" w:rsidRPr="00567437">
        <w:rPr>
          <w:rStyle w:val="P-Keyword"/>
        </w:rPr>
        <w:t>/name</w:t>
      </w:r>
      <w:r>
        <w:t xml:space="preserve"> in the top right corner of the screen and select "</w:t>
      </w:r>
      <w:r w:rsidR="008A0785" w:rsidRPr="00211F42">
        <w:rPr>
          <w:rStyle w:val="P-Bold"/>
        </w:rPr>
        <w:t xml:space="preserve">View </w:t>
      </w:r>
      <w:r w:rsidRPr="00211F42">
        <w:rPr>
          <w:rStyle w:val="P-Bold"/>
        </w:rPr>
        <w:t>API keys</w:t>
      </w:r>
      <w:r>
        <w:t>" from the dropdown menu.</w:t>
      </w:r>
    </w:p>
    <w:p w14:paraId="05AB0E2E" w14:textId="014F1C46" w:rsidR="00D71FE5" w:rsidRDefault="00D71FE5" w:rsidP="00D71FE5">
      <w:pPr>
        <w:pStyle w:val="IMG-Caption"/>
      </w:pPr>
      <w:r w:rsidRPr="00D71FE5">
        <w:rPr>
          <w:noProof/>
        </w:rPr>
        <w:drawing>
          <wp:inline distT="0" distB="0" distL="0" distR="0" wp14:anchorId="52FC6A3E" wp14:editId="7C712314">
            <wp:extent cx="4905511" cy="2679940"/>
            <wp:effectExtent l="19050" t="19050" r="9525" b="2540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1"/>
                    <a:stretch>
                      <a:fillRect/>
                    </a:stretch>
                  </pic:blipFill>
                  <pic:spPr>
                    <a:xfrm>
                      <a:off x="0" y="0"/>
                      <a:ext cx="4920707" cy="2688242"/>
                    </a:xfrm>
                    <a:prstGeom prst="rect">
                      <a:avLst/>
                    </a:prstGeom>
                    <a:ln>
                      <a:solidFill>
                        <a:schemeClr val="tx1"/>
                      </a:solidFill>
                    </a:ln>
                  </pic:spPr>
                </pic:pic>
              </a:graphicData>
            </a:graphic>
          </wp:inline>
        </w:drawing>
      </w:r>
    </w:p>
    <w:p w14:paraId="4340A252" w14:textId="7EBE7B2D" w:rsidR="00C45434" w:rsidRDefault="0040788E" w:rsidP="00D71FE5">
      <w:pPr>
        <w:pStyle w:val="IMG-Caption"/>
      </w:pPr>
      <w:r>
        <w:t>Figure 1.2.1 – API keys</w:t>
      </w:r>
      <w:r w:rsidR="000F6BB1">
        <w:t xml:space="preserve"> screen</w:t>
      </w:r>
    </w:p>
    <w:p w14:paraId="2DF50C76" w14:textId="4A27C51D" w:rsidR="00C45434" w:rsidRDefault="0040788E" w:rsidP="0040788E">
      <w:pPr>
        <w:pStyle w:val="L-Numbers"/>
      </w:pPr>
      <w:r>
        <w:t>Click the "</w:t>
      </w:r>
      <w:r w:rsidRPr="00986520">
        <w:rPr>
          <w:rStyle w:val="P-Bold"/>
        </w:rPr>
        <w:t xml:space="preserve">Create </w:t>
      </w:r>
      <w:r w:rsidR="00986520" w:rsidRPr="00986520">
        <w:rPr>
          <w:rStyle w:val="P-Bold"/>
        </w:rPr>
        <w:t>new secret</w:t>
      </w:r>
      <w:r w:rsidRPr="00986520">
        <w:rPr>
          <w:rStyle w:val="P-Bold"/>
        </w:rPr>
        <w:t xml:space="preserve"> key</w:t>
      </w:r>
      <w:r>
        <w:t>" button to generate a new API key.</w:t>
      </w:r>
    </w:p>
    <w:p w14:paraId="5EBC4316" w14:textId="77777777" w:rsidR="001C4DAD" w:rsidRDefault="0040788E" w:rsidP="00463EE7">
      <w:pPr>
        <w:pStyle w:val="L-Numbers"/>
      </w:pPr>
      <w:r>
        <w:t>Give your API key a name</w:t>
      </w:r>
      <w:r w:rsidR="0007599B">
        <w:t xml:space="preserve"> (optional)</w:t>
      </w:r>
      <w:r>
        <w:t xml:space="preserve"> and click "</w:t>
      </w:r>
      <w:r w:rsidRPr="00A8586E">
        <w:rPr>
          <w:rStyle w:val="P-Bold"/>
        </w:rPr>
        <w:t>Create</w:t>
      </w:r>
      <w:r w:rsidR="00A8586E" w:rsidRPr="00A8586E">
        <w:rPr>
          <w:rStyle w:val="P-Bold"/>
        </w:rPr>
        <w:t xml:space="preserve"> secret key</w:t>
      </w:r>
      <w:r>
        <w:t>".</w:t>
      </w:r>
    </w:p>
    <w:p w14:paraId="366D33E6" w14:textId="57D5FD42" w:rsidR="001C4DAD" w:rsidRDefault="001C4DAD" w:rsidP="001C4DAD">
      <w:pPr>
        <w:pStyle w:val="IMG-Caption"/>
      </w:pPr>
      <w:r w:rsidRPr="001C4DAD">
        <w:rPr>
          <w:noProof/>
        </w:rPr>
        <w:lastRenderedPageBreak/>
        <w:drawing>
          <wp:inline distT="0" distB="0" distL="0" distR="0" wp14:anchorId="4761B367" wp14:editId="79C5E17C">
            <wp:extent cx="3425036" cy="1364592"/>
            <wp:effectExtent l="19050" t="19050" r="23495" b="26670"/>
            <wp:docPr id="13" name="Picture 1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chat or text message&#10;&#10;Description automatically generated"/>
                    <pic:cNvPicPr/>
                  </pic:nvPicPr>
                  <pic:blipFill>
                    <a:blip r:embed="rId12"/>
                    <a:stretch>
                      <a:fillRect/>
                    </a:stretch>
                  </pic:blipFill>
                  <pic:spPr>
                    <a:xfrm>
                      <a:off x="0" y="0"/>
                      <a:ext cx="3437621" cy="1369606"/>
                    </a:xfrm>
                    <a:prstGeom prst="rect">
                      <a:avLst/>
                    </a:prstGeom>
                    <a:ln>
                      <a:solidFill>
                        <a:schemeClr val="tx1"/>
                      </a:solidFill>
                    </a:ln>
                  </pic:spPr>
                </pic:pic>
              </a:graphicData>
            </a:graphic>
          </wp:inline>
        </w:drawing>
      </w:r>
    </w:p>
    <w:p w14:paraId="64CF4C68" w14:textId="6ECEF4B7" w:rsidR="009C0CF5" w:rsidRDefault="003F467A" w:rsidP="001C4DAD">
      <w:pPr>
        <w:pStyle w:val="IMG-Caption"/>
      </w:pPr>
      <w:r w:rsidRPr="00935E3B">
        <w:rPr>
          <w:noProof/>
        </w:rPr>
        <w:drawing>
          <wp:anchor distT="0" distB="0" distL="114300" distR="114300" simplePos="0" relativeHeight="251658240" behindDoc="0" locked="0" layoutInCell="1" allowOverlap="1" wp14:anchorId="3FD11998" wp14:editId="3D1A7EF2">
            <wp:simplePos x="0" y="0"/>
            <wp:positionH relativeFrom="column">
              <wp:posOffset>4484370</wp:posOffset>
            </wp:positionH>
            <wp:positionV relativeFrom="paragraph">
              <wp:posOffset>281025</wp:posOffset>
            </wp:positionV>
            <wp:extent cx="258445" cy="222885"/>
            <wp:effectExtent l="0" t="0" r="8255" b="5715"/>
            <wp:wrapNone/>
            <wp:docPr id="16" name="Picture 1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Icon&#10;&#10;Description automatically generated"/>
                    <pic:cNvPicPr/>
                  </pic:nvPicPr>
                  <pic:blipFill rotWithShape="1">
                    <a:blip r:embed="rId13" cstate="print">
                      <a:extLst>
                        <a:ext uri="{28A0092B-C50C-407E-A947-70E740481C1C}">
                          <a14:useLocalDpi xmlns:a14="http://schemas.microsoft.com/office/drawing/2010/main" val="0"/>
                        </a:ext>
                      </a:extLst>
                    </a:blip>
                    <a:srcRect t="1" b="4713"/>
                    <a:stretch/>
                  </pic:blipFill>
                  <pic:spPr bwMode="auto">
                    <a:xfrm>
                      <a:off x="0" y="0"/>
                      <a:ext cx="258445" cy="222885"/>
                    </a:xfrm>
                    <a:prstGeom prst="rect">
                      <a:avLst/>
                    </a:prstGeom>
                    <a:ln>
                      <a:noFill/>
                    </a:ln>
                    <a:extLst>
                      <a:ext uri="{53640926-AAD7-44D8-BBD7-CCE9431645EC}">
                        <a14:shadowObscured xmlns:a14="http://schemas.microsoft.com/office/drawing/2010/main"/>
                      </a:ext>
                    </a:extLst>
                  </pic:spPr>
                </pic:pic>
              </a:graphicData>
            </a:graphic>
          </wp:anchor>
        </w:drawing>
      </w:r>
      <w:r w:rsidR="0040788E">
        <w:t>Figure 1.2.</w:t>
      </w:r>
      <w:r w:rsidR="001C4DAD">
        <w:t>2</w:t>
      </w:r>
      <w:r w:rsidR="0040788E">
        <w:t xml:space="preserve"> – Naming your API </w:t>
      </w:r>
      <w:proofErr w:type="gramStart"/>
      <w:r w:rsidR="0040788E">
        <w:t>key</w:t>
      </w:r>
      <w:proofErr w:type="gramEnd"/>
    </w:p>
    <w:p w14:paraId="43D069A6" w14:textId="77777777" w:rsidR="00C25774" w:rsidRDefault="0040788E" w:rsidP="0040788E">
      <w:pPr>
        <w:pStyle w:val="L-Numbers"/>
      </w:pPr>
      <w:r>
        <w:t xml:space="preserve">Your new API key will be displayed on the screen. Click the </w:t>
      </w:r>
      <w:r w:rsidRPr="00935E3B">
        <w:rPr>
          <w:rStyle w:val="P-Keyword"/>
        </w:rPr>
        <w:t xml:space="preserve">copy </w:t>
      </w:r>
      <w:proofErr w:type="gramStart"/>
      <w:r w:rsidRPr="00935E3B">
        <w:rPr>
          <w:rStyle w:val="P-Keyword"/>
        </w:rPr>
        <w:t>icon</w:t>
      </w:r>
      <w:r>
        <w:t xml:space="preserve"> </w:t>
      </w:r>
      <w:r w:rsidR="00935E3B">
        <w:t xml:space="preserve"> </w:t>
      </w:r>
      <w:r>
        <w:t>to</w:t>
      </w:r>
      <w:proofErr w:type="gramEnd"/>
      <w:r>
        <w:t xml:space="preserve"> </w:t>
      </w:r>
      <w:r w:rsidR="003F467A">
        <w:t xml:space="preserve">   </w:t>
      </w:r>
      <w:r>
        <w:t xml:space="preserve">copy the key to your clipboard. </w:t>
      </w:r>
    </w:p>
    <w:p w14:paraId="2C331766" w14:textId="6004D6C6" w:rsidR="00C25774" w:rsidRDefault="00F912CC" w:rsidP="00F912CC">
      <w:pPr>
        <w:pStyle w:val="P-CalloutHeading"/>
      </w:pPr>
      <w:r>
        <w:t>Tip</w:t>
      </w:r>
    </w:p>
    <w:p w14:paraId="14C6E175" w14:textId="45F0C973" w:rsidR="00CB14DE" w:rsidRDefault="0040788E" w:rsidP="00F912CC">
      <w:pPr>
        <w:pStyle w:val="P-Callout"/>
      </w:pPr>
      <w:r>
        <w:t>Be sure to save your API key in a secure location</w:t>
      </w:r>
      <w:r w:rsidR="00F912CC">
        <w:t xml:space="preserve"> immediately</w:t>
      </w:r>
      <w:r>
        <w:t>, as you will need it later when working with the OpenAI API</w:t>
      </w:r>
      <w:r w:rsidR="000A400C">
        <w:t xml:space="preserve"> and you cannot view the key again in its entirety once it is saved</w:t>
      </w:r>
      <w:r>
        <w:t>.</w:t>
      </w:r>
    </w:p>
    <w:p w14:paraId="0E0E86CE" w14:textId="71B97C0E" w:rsidR="00CB14DE" w:rsidRDefault="00CB14DE" w:rsidP="00CB14DE">
      <w:pPr>
        <w:pStyle w:val="IMG-Caption"/>
      </w:pPr>
      <w:r w:rsidRPr="00CB14DE">
        <w:rPr>
          <w:noProof/>
        </w:rPr>
        <w:drawing>
          <wp:inline distT="0" distB="0" distL="0" distR="0" wp14:anchorId="73D9149D" wp14:editId="65023D29">
            <wp:extent cx="3551889" cy="1834907"/>
            <wp:effectExtent l="19050" t="19050" r="10795" b="13335"/>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14"/>
                    <a:stretch>
                      <a:fillRect/>
                    </a:stretch>
                  </pic:blipFill>
                  <pic:spPr>
                    <a:xfrm>
                      <a:off x="0" y="0"/>
                      <a:ext cx="3561485" cy="1839864"/>
                    </a:xfrm>
                    <a:prstGeom prst="rect">
                      <a:avLst/>
                    </a:prstGeom>
                    <a:ln>
                      <a:solidFill>
                        <a:schemeClr val="tx1"/>
                      </a:solidFill>
                    </a:ln>
                  </pic:spPr>
                </pic:pic>
              </a:graphicData>
            </a:graphic>
          </wp:inline>
        </w:drawing>
      </w:r>
    </w:p>
    <w:p w14:paraId="3A02FEAF" w14:textId="522E5355" w:rsidR="0040788E" w:rsidRDefault="0040788E" w:rsidP="00CB14DE">
      <w:pPr>
        <w:pStyle w:val="IMG-Caption"/>
      </w:pPr>
      <w:r>
        <w:t>Figure 1.2.</w:t>
      </w:r>
      <w:r w:rsidR="00CB14DE">
        <w:t>3</w:t>
      </w:r>
      <w:r>
        <w:t xml:space="preserve"> – Copying your API </w:t>
      </w:r>
      <w:proofErr w:type="gramStart"/>
      <w:r>
        <w:t>key</w:t>
      </w:r>
      <w:proofErr w:type="gramEnd"/>
    </w:p>
    <w:p w14:paraId="1FF145EF" w14:textId="77777777" w:rsidR="0040788E" w:rsidRDefault="0040788E" w:rsidP="0040788E">
      <w:pPr>
        <w:pStyle w:val="H2-Heading"/>
      </w:pPr>
      <w:r>
        <w:t>How it works…</w:t>
      </w:r>
    </w:p>
    <w:p w14:paraId="61E97787" w14:textId="523589AE" w:rsidR="0040788E" w:rsidRDefault="0040788E" w:rsidP="0040788E">
      <w:pPr>
        <w:pStyle w:val="P-Regular"/>
      </w:pPr>
      <w:r>
        <w:t xml:space="preserve">By creating an API key, you enable programmatic access to ChatGPT and other OpenAI models through the OpenAI API. This allows you to integrate </w:t>
      </w:r>
      <w:proofErr w:type="spellStart"/>
      <w:r>
        <w:t>ChatGPT's</w:t>
      </w:r>
      <w:proofErr w:type="spellEnd"/>
      <w:r>
        <w:t xml:space="preserve"> capabilities into your applications, scripts, or tools, enabling more customized and automated interactions</w:t>
      </w:r>
      <w:r w:rsidR="00F14DAB">
        <w:t>.</w:t>
      </w:r>
    </w:p>
    <w:p w14:paraId="549B55F3" w14:textId="77777777" w:rsidR="0040788E" w:rsidRDefault="0040788E" w:rsidP="0040788E">
      <w:pPr>
        <w:pStyle w:val="H2-Heading"/>
      </w:pPr>
      <w:r>
        <w:lastRenderedPageBreak/>
        <w:t>There's more…</w:t>
      </w:r>
    </w:p>
    <w:p w14:paraId="55A5A076" w14:textId="3DCFC557" w:rsidR="0040788E" w:rsidRDefault="0040788E" w:rsidP="0040788E">
      <w:pPr>
        <w:pStyle w:val="P-Regular"/>
      </w:pPr>
      <w:r>
        <w:t xml:space="preserve">The </w:t>
      </w:r>
      <w:r w:rsidRPr="002E78B4">
        <w:rPr>
          <w:rStyle w:val="P-Bold"/>
        </w:rPr>
        <w:t>OpenAI Playground</w:t>
      </w:r>
      <w:r>
        <w:t xml:space="preserve"> is an interactive tool that allows you to experiment with different OpenAI models, including ChatGPT</w:t>
      </w:r>
      <w:r w:rsidR="00E12356">
        <w:t>, and their various parameters</w:t>
      </w:r>
      <w:r w:rsidR="001C4EBB">
        <w:t>, but without requiring</w:t>
      </w:r>
      <w:r w:rsidR="00A60424">
        <w:t xml:space="preserve"> you to write any code</w:t>
      </w:r>
      <w:r>
        <w:t>. To access</w:t>
      </w:r>
      <w:r w:rsidR="006957BB">
        <w:t xml:space="preserve"> and use</w:t>
      </w:r>
      <w:r>
        <w:t xml:space="preserve"> the Playground, follow these steps:</w:t>
      </w:r>
    </w:p>
    <w:p w14:paraId="66689918" w14:textId="10DF860B" w:rsidR="0040788E" w:rsidRDefault="0040788E" w:rsidP="005E4B7C">
      <w:pPr>
        <w:pStyle w:val="L-Numbers"/>
        <w:numPr>
          <w:ilvl w:val="0"/>
          <w:numId w:val="4"/>
        </w:numPr>
      </w:pPr>
      <w:r>
        <w:t>Log in to your OpenAI account.</w:t>
      </w:r>
    </w:p>
    <w:p w14:paraId="1D5DA298" w14:textId="221A7C26" w:rsidR="00875272" w:rsidRDefault="0040788E" w:rsidP="005E4B7C">
      <w:pPr>
        <w:pStyle w:val="L-Numbers"/>
      </w:pPr>
      <w:r>
        <w:t>Click on "</w:t>
      </w:r>
      <w:r w:rsidRPr="00A60424">
        <w:rPr>
          <w:rStyle w:val="P-Bold"/>
        </w:rPr>
        <w:t>Playground</w:t>
      </w:r>
      <w:r>
        <w:t>" in the top navigation bar.</w:t>
      </w:r>
    </w:p>
    <w:p w14:paraId="05C515B1" w14:textId="3EDC8278" w:rsidR="00875272" w:rsidRDefault="00875272" w:rsidP="00875272">
      <w:pPr>
        <w:pStyle w:val="IMG-Caption"/>
      </w:pPr>
      <w:r w:rsidRPr="00875272">
        <w:rPr>
          <w:noProof/>
        </w:rPr>
        <w:drawing>
          <wp:inline distT="0" distB="0" distL="0" distR="0" wp14:anchorId="2C861DBF" wp14:editId="45E2C747">
            <wp:extent cx="4417891" cy="3678548"/>
            <wp:effectExtent l="19050" t="19050" r="20955" b="1778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15"/>
                    <a:stretch>
                      <a:fillRect/>
                    </a:stretch>
                  </pic:blipFill>
                  <pic:spPr>
                    <a:xfrm>
                      <a:off x="0" y="0"/>
                      <a:ext cx="4435436" cy="3693156"/>
                    </a:xfrm>
                    <a:prstGeom prst="rect">
                      <a:avLst/>
                    </a:prstGeom>
                    <a:ln>
                      <a:solidFill>
                        <a:schemeClr val="tx1"/>
                      </a:solidFill>
                    </a:ln>
                  </pic:spPr>
                </pic:pic>
              </a:graphicData>
            </a:graphic>
          </wp:inline>
        </w:drawing>
      </w:r>
    </w:p>
    <w:p w14:paraId="0815672F" w14:textId="1F520B6A" w:rsidR="0040788E" w:rsidRDefault="0040788E" w:rsidP="00875272">
      <w:pPr>
        <w:pStyle w:val="IMG-Caption"/>
      </w:pPr>
      <w:r>
        <w:t>Figure 1.2.</w:t>
      </w:r>
      <w:r w:rsidR="00875272">
        <w:t>4</w:t>
      </w:r>
      <w:r>
        <w:t xml:space="preserve"> – </w:t>
      </w:r>
      <w:r w:rsidR="000F6BB1">
        <w:t>The OpenAI</w:t>
      </w:r>
      <w:r>
        <w:t xml:space="preserve"> Playground</w:t>
      </w:r>
    </w:p>
    <w:p w14:paraId="6E802B83" w14:textId="13BA7283" w:rsidR="00943D90" w:rsidRDefault="0040788E" w:rsidP="00943D90">
      <w:pPr>
        <w:pStyle w:val="L-Numbers"/>
      </w:pPr>
      <w:r>
        <w:t>In the Playground, you can</w:t>
      </w:r>
      <w:r w:rsidR="004D0647">
        <w:t xml:space="preserve"> choose from </w:t>
      </w:r>
      <w:proofErr w:type="gramStart"/>
      <w:r w:rsidR="004D0647">
        <w:t>various different</w:t>
      </w:r>
      <w:proofErr w:type="gramEnd"/>
      <w:r w:rsidR="004D0647">
        <w:t xml:space="preserve"> models by</w:t>
      </w:r>
      <w:r>
        <w:t xml:space="preserve"> select</w:t>
      </w:r>
      <w:r w:rsidR="004D0647">
        <w:t>ing</w:t>
      </w:r>
      <w:r>
        <w:t xml:space="preserve"> the model you want to use from the "</w:t>
      </w:r>
      <w:r w:rsidRPr="004D0647">
        <w:rPr>
          <w:rStyle w:val="P-Bold"/>
        </w:rPr>
        <w:t>Model</w:t>
      </w:r>
      <w:r>
        <w:t>" dropdown menu.</w:t>
      </w:r>
    </w:p>
    <w:p w14:paraId="73BD6390" w14:textId="0F18FF30" w:rsidR="00943D90" w:rsidRDefault="00EA68BB" w:rsidP="00EA68BB">
      <w:pPr>
        <w:pStyle w:val="IMG-Caption"/>
      </w:pPr>
      <w:r w:rsidRPr="00EA68BB">
        <w:rPr>
          <w:noProof/>
        </w:rPr>
        <w:lastRenderedPageBreak/>
        <w:drawing>
          <wp:inline distT="0" distB="0" distL="0" distR="0" wp14:anchorId="4D029506" wp14:editId="1E6D24C2">
            <wp:extent cx="3559267" cy="2614250"/>
            <wp:effectExtent l="19050" t="19050" r="22225" b="1524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16"/>
                    <a:stretch>
                      <a:fillRect/>
                    </a:stretch>
                  </pic:blipFill>
                  <pic:spPr>
                    <a:xfrm>
                      <a:off x="0" y="0"/>
                      <a:ext cx="3569117" cy="2621485"/>
                    </a:xfrm>
                    <a:prstGeom prst="rect">
                      <a:avLst/>
                    </a:prstGeom>
                    <a:ln>
                      <a:solidFill>
                        <a:schemeClr val="tx1"/>
                      </a:solidFill>
                    </a:ln>
                  </pic:spPr>
                </pic:pic>
              </a:graphicData>
            </a:graphic>
          </wp:inline>
        </w:drawing>
      </w:r>
    </w:p>
    <w:p w14:paraId="1E2DDBE9" w14:textId="734BDD5A" w:rsidR="0040788E" w:rsidRDefault="0040788E" w:rsidP="00EA68BB">
      <w:pPr>
        <w:pStyle w:val="IMG-Caption"/>
      </w:pPr>
      <w:r>
        <w:t>Figure 1.2.</w:t>
      </w:r>
      <w:r w:rsidR="00547E13">
        <w:t>5</w:t>
      </w:r>
      <w:r>
        <w:t xml:space="preserve"> – Selecting a </w:t>
      </w:r>
      <w:proofErr w:type="gramStart"/>
      <w:r>
        <w:t>model</w:t>
      </w:r>
      <w:proofErr w:type="gramEnd"/>
    </w:p>
    <w:p w14:paraId="0FE3BC74" w14:textId="220EAA42" w:rsidR="0030242F" w:rsidRDefault="0040788E" w:rsidP="005E4B7C">
      <w:pPr>
        <w:pStyle w:val="L-Numbers"/>
      </w:pPr>
      <w:r>
        <w:t>Enter your prompt in the text box provided and click "</w:t>
      </w:r>
      <w:r w:rsidR="00547E13" w:rsidRPr="008226DA">
        <w:rPr>
          <w:rStyle w:val="P-Bold"/>
        </w:rPr>
        <w:t>Submit</w:t>
      </w:r>
      <w:r>
        <w:t>" to see the model's response.</w:t>
      </w:r>
    </w:p>
    <w:p w14:paraId="4C3CFCE9" w14:textId="3DC83B7E" w:rsidR="0030242F" w:rsidRDefault="00FF4899" w:rsidP="00AE3DD2">
      <w:pPr>
        <w:pStyle w:val="IMG-Caption"/>
      </w:pPr>
      <w:r w:rsidRPr="00A81169">
        <w:rPr>
          <w:noProof/>
        </w:rPr>
        <w:lastRenderedPageBreak/>
        <w:drawing>
          <wp:inline distT="0" distB="0" distL="0" distR="0" wp14:anchorId="459F1AF4" wp14:editId="52F89768">
            <wp:extent cx="3534601" cy="3970549"/>
            <wp:effectExtent l="19050" t="19050" r="27940" b="1143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17"/>
                    <a:stretch>
                      <a:fillRect/>
                    </a:stretch>
                  </pic:blipFill>
                  <pic:spPr>
                    <a:xfrm>
                      <a:off x="0" y="0"/>
                      <a:ext cx="3542269" cy="3979163"/>
                    </a:xfrm>
                    <a:prstGeom prst="rect">
                      <a:avLst/>
                    </a:prstGeom>
                    <a:ln>
                      <a:solidFill>
                        <a:schemeClr val="tx1"/>
                      </a:solidFill>
                    </a:ln>
                  </pic:spPr>
                </pic:pic>
              </a:graphicData>
            </a:graphic>
          </wp:inline>
        </w:drawing>
      </w:r>
    </w:p>
    <w:p w14:paraId="1D793199" w14:textId="38ECCD53" w:rsidR="0040788E" w:rsidRDefault="0040788E" w:rsidP="00AE3DD2">
      <w:pPr>
        <w:pStyle w:val="IMG-Caption"/>
      </w:pPr>
      <w:r>
        <w:t>Figure 1.2.</w:t>
      </w:r>
      <w:r w:rsidR="00AE3DD2">
        <w:t>6</w:t>
      </w:r>
      <w:r>
        <w:t xml:space="preserve"> – Entering a prompt and generating a </w:t>
      </w:r>
      <w:proofErr w:type="gramStart"/>
      <w:r>
        <w:t>response</w:t>
      </w:r>
      <w:proofErr w:type="gramEnd"/>
    </w:p>
    <w:p w14:paraId="6799B21A" w14:textId="77777777" w:rsidR="004747BC" w:rsidRDefault="004747BC" w:rsidP="004747BC">
      <w:pPr>
        <w:pStyle w:val="P-CalloutHeading"/>
      </w:pPr>
      <w:r>
        <w:t>Tip</w:t>
      </w:r>
    </w:p>
    <w:p w14:paraId="6EC51D28" w14:textId="5E55B3F1" w:rsidR="00A81169" w:rsidRPr="00A81169" w:rsidRDefault="004747BC" w:rsidP="004747BC">
      <w:pPr>
        <w:pStyle w:val="P-Callout"/>
      </w:pPr>
      <w:r>
        <w:t>Even though you are not required to enter an API key to interact with the Playground, usage still counts towards your account’s token/credit usage.</w:t>
      </w:r>
    </w:p>
    <w:p w14:paraId="0D8B3B3C" w14:textId="40AAEFDB" w:rsidR="00601A92" w:rsidRDefault="0040788E" w:rsidP="005E4B7C">
      <w:pPr>
        <w:pStyle w:val="L-Numbers"/>
      </w:pPr>
      <w:r>
        <w:t xml:space="preserve">You can also adjust various settings, such as the </w:t>
      </w:r>
      <w:r w:rsidR="00376E1A">
        <w:t>maximum</w:t>
      </w:r>
      <w:r>
        <w:t xml:space="preserve"> length, number of generated responses, and more </w:t>
      </w:r>
      <w:r w:rsidR="009016F4">
        <w:t xml:space="preserve">from the settings panel </w:t>
      </w:r>
      <w:r w:rsidR="005D3A56">
        <w:t>to the right of the message box</w:t>
      </w:r>
      <w:r>
        <w:t>.</w:t>
      </w:r>
    </w:p>
    <w:p w14:paraId="4FF5F70B" w14:textId="7792BA47" w:rsidR="00601A92" w:rsidRDefault="006A7356" w:rsidP="004B35AC">
      <w:pPr>
        <w:pStyle w:val="IMG-Caption"/>
      </w:pPr>
      <w:r>
        <w:rPr>
          <w:noProof/>
        </w:rPr>
        <w:lastRenderedPageBreak/>
        <mc:AlternateContent>
          <mc:Choice Requires="wps">
            <w:drawing>
              <wp:anchor distT="0" distB="0" distL="114300" distR="114300" simplePos="0" relativeHeight="251659264" behindDoc="0" locked="0" layoutInCell="1" allowOverlap="1" wp14:anchorId="5F341321" wp14:editId="4938A74B">
                <wp:simplePos x="0" y="0"/>
                <wp:positionH relativeFrom="column">
                  <wp:posOffset>3663760</wp:posOffset>
                </wp:positionH>
                <wp:positionV relativeFrom="paragraph">
                  <wp:posOffset>1167130</wp:posOffset>
                </wp:positionV>
                <wp:extent cx="606340" cy="0"/>
                <wp:effectExtent l="0" t="152400" r="0" b="152400"/>
                <wp:wrapNone/>
                <wp:docPr id="26" name="Straight Arrow Connector 26"/>
                <wp:cNvGraphicFramePr/>
                <a:graphic xmlns:a="http://schemas.openxmlformats.org/drawingml/2006/main">
                  <a:graphicData uri="http://schemas.microsoft.com/office/word/2010/wordprocessingShape">
                    <wps:wsp>
                      <wps:cNvCnPr/>
                      <wps:spPr>
                        <a:xfrm>
                          <a:off x="0" y="0"/>
                          <a:ext cx="606340"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A010D48" id="_x0000_t32" coordsize="21600,21600" o:spt="32" o:oned="t" path="m,l21600,21600e" filled="f">
                <v:path arrowok="t" fillok="f" o:connecttype="none"/>
                <o:lock v:ext="edit" shapetype="t"/>
              </v:shapetype>
              <v:shape id="Straight Arrow Connector 26" o:spid="_x0000_s1026" type="#_x0000_t32" style="position:absolute;margin-left:288.5pt;margin-top:91.9pt;width:47.75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" strokecolor="black [3213]" strokeweight="6pt">
                <v:stroke endarrow="block" joinstyle="miter"/>
              </v:shape>
            </w:pict>
          </mc:Fallback>
        </mc:AlternateContent>
      </w:r>
      <w:r w:rsidR="004B35AC" w:rsidRPr="004B35AC">
        <w:rPr>
          <w:noProof/>
        </w:rPr>
        <w:drawing>
          <wp:inline distT="0" distB="0" distL="0" distR="0" wp14:anchorId="32DA24EA" wp14:editId="19EA9431">
            <wp:extent cx="5251450" cy="2848610"/>
            <wp:effectExtent l="19050" t="19050" r="25400" b="2794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18"/>
                    <a:stretch>
                      <a:fillRect/>
                    </a:stretch>
                  </pic:blipFill>
                  <pic:spPr>
                    <a:xfrm>
                      <a:off x="0" y="0"/>
                      <a:ext cx="5251450" cy="2848610"/>
                    </a:xfrm>
                    <a:prstGeom prst="rect">
                      <a:avLst/>
                    </a:prstGeom>
                    <a:ln>
                      <a:solidFill>
                        <a:schemeClr val="tx1"/>
                      </a:solidFill>
                    </a:ln>
                  </pic:spPr>
                </pic:pic>
              </a:graphicData>
            </a:graphic>
          </wp:inline>
        </w:drawing>
      </w:r>
    </w:p>
    <w:p w14:paraId="0096082A" w14:textId="29B432E8" w:rsidR="0040788E" w:rsidRDefault="0040788E" w:rsidP="00601A92">
      <w:pPr>
        <w:pStyle w:val="IMG-Caption"/>
      </w:pPr>
      <w:r>
        <w:t>Figure 1.2.</w:t>
      </w:r>
      <w:r w:rsidR="009821F5">
        <w:t>7</w:t>
      </w:r>
      <w:r>
        <w:t xml:space="preserve"> – Adjusting settings in the </w:t>
      </w:r>
      <w:proofErr w:type="gramStart"/>
      <w:r>
        <w:t>Playground</w:t>
      </w:r>
      <w:proofErr w:type="gramEnd"/>
    </w:p>
    <w:p w14:paraId="02E2548A" w14:textId="1028EC1C" w:rsidR="00CF07CB" w:rsidRDefault="00C8299B" w:rsidP="0040788E">
      <w:pPr>
        <w:pStyle w:val="P-Regular"/>
      </w:pPr>
      <w:r>
        <w:t xml:space="preserve">Two of the most important </w:t>
      </w:r>
      <w:proofErr w:type="spellStart"/>
      <w:r>
        <w:t>parimeters</w:t>
      </w:r>
      <w:proofErr w:type="spellEnd"/>
      <w:r>
        <w:t xml:space="preserve"> </w:t>
      </w:r>
      <w:r w:rsidR="006F2143">
        <w:t>are “</w:t>
      </w:r>
      <w:r w:rsidR="006F2143" w:rsidRPr="00FB4881">
        <w:rPr>
          <w:rStyle w:val="P-Bold"/>
        </w:rPr>
        <w:t>Temperature</w:t>
      </w:r>
      <w:r w:rsidR="006F2143">
        <w:t>” and “</w:t>
      </w:r>
      <w:r w:rsidR="006F2143" w:rsidRPr="00FB4881">
        <w:rPr>
          <w:rStyle w:val="P-Bold"/>
        </w:rPr>
        <w:t>Maximum length</w:t>
      </w:r>
      <w:r w:rsidR="006F2143">
        <w:t>”.</w:t>
      </w:r>
    </w:p>
    <w:p w14:paraId="2E45C23F" w14:textId="5A22C46C" w:rsidR="00F95240" w:rsidRDefault="00F95240" w:rsidP="00F95240">
      <w:pPr>
        <w:pStyle w:val="L-Bullets"/>
      </w:pPr>
      <w:r>
        <w:t xml:space="preserve">The </w:t>
      </w:r>
      <w:r w:rsidRPr="00F95240">
        <w:rPr>
          <w:rStyle w:val="P-Bold"/>
        </w:rPr>
        <w:t>temperature</w:t>
      </w:r>
      <w:r>
        <w:t xml:space="preserve"> parameter affects the randomness and creativity of the model's responses. A higher temperature (e.g., 0.8) will produce more diverse and creative outputs, while a lower temperature (e.g., 0.2) will generate more focused and deterministic responses. By adjusting the temperature, you can control the balance between the model's creativity and adherence to the provided context or prompt.</w:t>
      </w:r>
    </w:p>
    <w:p w14:paraId="50297430" w14:textId="7B964F85" w:rsidR="00F95240" w:rsidRDefault="00F95240" w:rsidP="00F95240">
      <w:pPr>
        <w:pStyle w:val="L-Bullets"/>
      </w:pPr>
      <w:r>
        <w:t xml:space="preserve">The </w:t>
      </w:r>
      <w:r w:rsidRPr="00F95240">
        <w:rPr>
          <w:rStyle w:val="P-Bold"/>
        </w:rPr>
        <w:t>maximum length</w:t>
      </w:r>
      <w:r>
        <w:t xml:space="preserve"> parameter controls the number of tokens (words or word pieces) the model will generate in its response. By setting a higher maximum length, you can obtain longer responses, while a lower maximum length will produce more concise outputs. Adjusting the maximum length can help you tailor the response length to your specific needs or requirements.</w:t>
      </w:r>
    </w:p>
    <w:p w14:paraId="71656EB9" w14:textId="476439C6" w:rsidR="00CF07CB" w:rsidRDefault="00F95240" w:rsidP="0040788E">
      <w:pPr>
        <w:pStyle w:val="P-Regular"/>
      </w:pPr>
      <w:r>
        <w:t>Feel free to experiment with these parameters in the OpenAI Playground or when using the API to find the optimal settings for your specific use case or desired output.</w:t>
      </w:r>
    </w:p>
    <w:p w14:paraId="65558ABA" w14:textId="3FD1DF04" w:rsidR="008A1D8A" w:rsidRDefault="0040788E" w:rsidP="0040788E">
      <w:pPr>
        <w:pStyle w:val="P-Regular"/>
      </w:pPr>
      <w:r>
        <w:t>The Playground allows you to experiment with different prompt styles</w:t>
      </w:r>
      <w:r w:rsidR="00F71CB5">
        <w:t>, presets,</w:t>
      </w:r>
      <w:r>
        <w:t xml:space="preserve"> and model settings, helping you better understand how to tailor your prompts and API requests for optimal results.</w:t>
      </w:r>
    </w:p>
    <w:p w14:paraId="50C5B580" w14:textId="4979EEE6" w:rsidR="009821F5" w:rsidRDefault="009821F5" w:rsidP="009821F5">
      <w:pPr>
        <w:pStyle w:val="IMG-Caption"/>
      </w:pPr>
      <w:r w:rsidRPr="009821F5">
        <w:rPr>
          <w:noProof/>
        </w:rPr>
        <w:lastRenderedPageBreak/>
        <w:drawing>
          <wp:inline distT="0" distB="0" distL="0" distR="0" wp14:anchorId="0C5AD424" wp14:editId="3B5C2B73">
            <wp:extent cx="2283371" cy="2576946"/>
            <wp:effectExtent l="19050" t="19050" r="22225" b="1397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19"/>
                    <a:stretch>
                      <a:fillRect/>
                    </a:stretch>
                  </pic:blipFill>
                  <pic:spPr>
                    <a:xfrm>
                      <a:off x="0" y="0"/>
                      <a:ext cx="2287878" cy="2582033"/>
                    </a:xfrm>
                    <a:prstGeom prst="rect">
                      <a:avLst/>
                    </a:prstGeom>
                    <a:ln>
                      <a:solidFill>
                        <a:schemeClr val="tx1"/>
                      </a:solidFill>
                    </a:ln>
                  </pic:spPr>
                </pic:pic>
              </a:graphicData>
            </a:graphic>
          </wp:inline>
        </w:drawing>
      </w:r>
      <w:r w:rsidR="00116F60">
        <w:t xml:space="preserve">             </w:t>
      </w:r>
      <w:r w:rsidR="00116F60" w:rsidRPr="00116F60">
        <w:rPr>
          <w:noProof/>
        </w:rPr>
        <w:drawing>
          <wp:inline distT="0" distB="0" distL="0" distR="0" wp14:anchorId="3074F116" wp14:editId="115199CF">
            <wp:extent cx="1437290" cy="2044462"/>
            <wp:effectExtent l="19050" t="19050" r="10795" b="13335"/>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20"/>
                    <a:stretch>
                      <a:fillRect/>
                    </a:stretch>
                  </pic:blipFill>
                  <pic:spPr>
                    <a:xfrm>
                      <a:off x="0" y="0"/>
                      <a:ext cx="1443314" cy="2053031"/>
                    </a:xfrm>
                    <a:prstGeom prst="rect">
                      <a:avLst/>
                    </a:prstGeom>
                    <a:ln>
                      <a:solidFill>
                        <a:schemeClr val="tx1"/>
                      </a:solidFill>
                    </a:ln>
                  </pic:spPr>
                </pic:pic>
              </a:graphicData>
            </a:graphic>
          </wp:inline>
        </w:drawing>
      </w:r>
    </w:p>
    <w:p w14:paraId="644A8252" w14:textId="76451716" w:rsidR="00116F60" w:rsidRDefault="0012128A" w:rsidP="00116F60">
      <w:pPr>
        <w:pStyle w:val="IMG-Caption"/>
      </w:pPr>
      <w:r>
        <w:t xml:space="preserve">            </w:t>
      </w:r>
      <w:r w:rsidR="009821F5">
        <w:t>Figure 1.2.8 – Prompt presets</w:t>
      </w:r>
      <w:r w:rsidR="00116F60">
        <w:t xml:space="preserve">  </w:t>
      </w:r>
      <w:r>
        <w:t xml:space="preserve">                           </w:t>
      </w:r>
      <w:r w:rsidR="00116F60">
        <w:t xml:space="preserve">Figure 1.2.9 – Model </w:t>
      </w:r>
      <w:proofErr w:type="gramStart"/>
      <w:r w:rsidR="00116F60">
        <w:t>modes</w:t>
      </w:r>
      <w:proofErr w:type="gramEnd"/>
    </w:p>
    <w:p w14:paraId="59118EBD" w14:textId="021D2A6F" w:rsidR="00A7516F" w:rsidRDefault="00A7516F" w:rsidP="00A7516F">
      <w:pPr>
        <w:pStyle w:val="P-CalloutHeading"/>
      </w:pPr>
      <w:r>
        <w:t>Tip</w:t>
      </w:r>
    </w:p>
    <w:p w14:paraId="54C41761" w14:textId="3BA53472" w:rsidR="00A7516F" w:rsidRDefault="00A7516F" w:rsidP="00A7516F">
      <w:pPr>
        <w:pStyle w:val="P-Callout"/>
      </w:pPr>
      <w:r>
        <w:t>While we will be covering several of the different prompt settings</w:t>
      </w:r>
      <w:r w:rsidR="00DE0CF6">
        <w:t xml:space="preserve"> using the API throughout this book, we won’t cover them all. You are encouraged to </w:t>
      </w:r>
      <w:r w:rsidR="00E950A5">
        <w:t xml:space="preserve">review the </w:t>
      </w:r>
      <w:proofErr w:type="spellStart"/>
      <w:r w:rsidR="00E950A5" w:rsidRPr="001B1300">
        <w:rPr>
          <w:rStyle w:val="P-Italics"/>
        </w:rPr>
        <w:t>OpenAPI</w:t>
      </w:r>
      <w:proofErr w:type="spellEnd"/>
      <w:r w:rsidR="00E950A5" w:rsidRPr="001B1300">
        <w:rPr>
          <w:rStyle w:val="P-Italics"/>
        </w:rPr>
        <w:t xml:space="preserve"> documentation </w:t>
      </w:r>
      <w:r w:rsidR="00E950A5">
        <w:t xml:space="preserve">for </w:t>
      </w:r>
      <w:r w:rsidR="001B1300">
        <w:t xml:space="preserve">more </w:t>
      </w:r>
      <w:r w:rsidR="00E950A5">
        <w:t>details.</w:t>
      </w:r>
    </w:p>
    <w:p w14:paraId="191BA584" w14:textId="10F04FFC" w:rsidR="00D27D32" w:rsidRDefault="00D27D32" w:rsidP="00D27D32">
      <w:pPr>
        <w:pStyle w:val="H1-Section"/>
        <w:rPr>
          <w:lang w:val="en"/>
        </w:rPr>
      </w:pPr>
      <w:r>
        <w:rPr>
          <w:lang w:val="en"/>
        </w:rPr>
        <w:t>Basic Prompting</w:t>
      </w:r>
      <w:r w:rsidR="00D43D1A">
        <w:rPr>
          <w:lang w:val="en"/>
        </w:rPr>
        <w:t xml:space="preserve"> </w:t>
      </w:r>
      <w:r w:rsidR="0074534C">
        <w:rPr>
          <w:lang w:val="en"/>
        </w:rPr>
        <w:t>(</w:t>
      </w:r>
      <w:r w:rsidR="00862107">
        <w:rPr>
          <w:lang w:val="en"/>
        </w:rPr>
        <w:t xml:space="preserve">Application: </w:t>
      </w:r>
      <w:r w:rsidR="0074534C">
        <w:rPr>
          <w:lang w:val="en"/>
        </w:rPr>
        <w:t>Finding Your IP Address)</w:t>
      </w:r>
    </w:p>
    <w:p w14:paraId="574A5DA7" w14:textId="23FF11AC" w:rsidR="004A7A4D" w:rsidRDefault="004A7A4D" w:rsidP="004A7A4D">
      <w:pPr>
        <w:pStyle w:val="P-Regular"/>
      </w:pPr>
      <w:r>
        <w:t>In this recipe, we will explore the basics of ChatGPT prompting using the ChatGPT interface, which is different from the OpenAI Playground we used in the previous recipe. The advantage of using the ChatGPT interface is that it does not consume account credits and is better suited for generating formatted output, such as writing code or creating tables.</w:t>
      </w:r>
    </w:p>
    <w:p w14:paraId="5AF7BEDC" w14:textId="77777777" w:rsidR="004A7A4D" w:rsidRDefault="004A7A4D" w:rsidP="004A7A4D">
      <w:pPr>
        <w:pStyle w:val="H2-Heading"/>
      </w:pPr>
      <w:r>
        <w:t>Getting ready</w:t>
      </w:r>
    </w:p>
    <w:p w14:paraId="60CF80C8" w14:textId="2AE2DCEA" w:rsidR="004A7A4D" w:rsidRDefault="004A7A4D" w:rsidP="004A7A4D">
      <w:pPr>
        <w:pStyle w:val="P-Regular"/>
      </w:pPr>
      <w:r>
        <w:t xml:space="preserve">To use the ChatGPT interface, you will need to have an active OpenAI account. If you haven't already, complete </w:t>
      </w:r>
      <w:r w:rsidRPr="006715CD">
        <w:rPr>
          <w:rStyle w:val="P-Italics"/>
        </w:rPr>
        <w:t>Recipe 1.1</w:t>
      </w:r>
      <w:r>
        <w:t xml:space="preserve"> to set up your ChatGPT account.</w:t>
      </w:r>
    </w:p>
    <w:p w14:paraId="75979B2F" w14:textId="138C6515" w:rsidR="00D27D32" w:rsidRDefault="004A7A4D" w:rsidP="004A7A4D">
      <w:pPr>
        <w:pStyle w:val="H2-Heading"/>
      </w:pPr>
      <w:r>
        <w:t>How to do it…</w:t>
      </w:r>
    </w:p>
    <w:p w14:paraId="1E070230" w14:textId="54DC8DD1" w:rsidR="00B56FBB" w:rsidRDefault="00460757" w:rsidP="00966759">
      <w:pPr>
        <w:pStyle w:val="L-Numbers"/>
        <w:numPr>
          <w:ilvl w:val="0"/>
          <w:numId w:val="5"/>
        </w:numPr>
      </w:pPr>
      <w:r>
        <w:t xml:space="preserve">In your browser, go to </w:t>
      </w:r>
      <w:r w:rsidR="005D7104" w:rsidRPr="005D7104">
        <w:rPr>
          <w:rStyle w:val="P-URL"/>
        </w:rPr>
        <w:t>https://chat.openai.com</w:t>
      </w:r>
      <w:r w:rsidR="005D7104">
        <w:t xml:space="preserve"> and click “</w:t>
      </w:r>
      <w:r w:rsidR="005D7104" w:rsidRPr="005D7104">
        <w:rPr>
          <w:rStyle w:val="P-Bold"/>
        </w:rPr>
        <w:t xml:space="preserve">Log </w:t>
      </w:r>
      <w:proofErr w:type="gramStart"/>
      <w:r w:rsidR="005D7104" w:rsidRPr="005D7104">
        <w:rPr>
          <w:rStyle w:val="P-Bold"/>
        </w:rPr>
        <w:t>in</w:t>
      </w:r>
      <w:proofErr w:type="gramEnd"/>
      <w:r w:rsidR="005D7104">
        <w:t>”</w:t>
      </w:r>
    </w:p>
    <w:p w14:paraId="4BA116F9" w14:textId="361E3E32" w:rsidR="00A1172C" w:rsidRDefault="00A1172C" w:rsidP="00966759">
      <w:pPr>
        <w:pStyle w:val="L-Numbers"/>
        <w:numPr>
          <w:ilvl w:val="0"/>
          <w:numId w:val="5"/>
        </w:numPr>
      </w:pPr>
      <w:r>
        <w:t xml:space="preserve">Log in </w:t>
      </w:r>
      <w:r w:rsidR="005D7104">
        <w:t>using</w:t>
      </w:r>
      <w:r>
        <w:t xml:space="preserve"> your </w:t>
      </w:r>
      <w:r w:rsidR="00D67B6C">
        <w:t>OpenAI credentials</w:t>
      </w:r>
      <w:r>
        <w:t>.</w:t>
      </w:r>
    </w:p>
    <w:p w14:paraId="7DFB3D33" w14:textId="77777777" w:rsidR="00A1172C" w:rsidRDefault="00A1172C" w:rsidP="00966759">
      <w:pPr>
        <w:pStyle w:val="L-Numbers"/>
      </w:pPr>
      <w:r>
        <w:lastRenderedPageBreak/>
        <w:t xml:space="preserve">Once you are logged in, you will be taken to the ChatGPT interface. The interface is </w:t>
      </w:r>
      <w:proofErr w:type="gramStart"/>
      <w:r>
        <w:t>similar to</w:t>
      </w:r>
      <w:proofErr w:type="gramEnd"/>
      <w:r>
        <w:t xml:space="preserve"> a chat application, with a text box at the bottom where you can enter your prompts.</w:t>
      </w:r>
    </w:p>
    <w:p w14:paraId="756BD580" w14:textId="0A03AD04" w:rsidR="00CF2BDC" w:rsidRDefault="00CF2BDC" w:rsidP="00BC58BA">
      <w:pPr>
        <w:pStyle w:val="IMG-Caption"/>
      </w:pPr>
      <w:r w:rsidRPr="00BC58BA">
        <w:rPr>
          <w:noProof/>
        </w:rPr>
        <w:drawing>
          <wp:inline distT="0" distB="0" distL="0" distR="0" wp14:anchorId="4A111C43" wp14:editId="5675083F">
            <wp:extent cx="4970509" cy="3071022"/>
            <wp:effectExtent l="19050" t="19050" r="20955" b="15240"/>
            <wp:docPr id="2" name="Picture 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able&#10;&#10;Description automatically generated"/>
                    <pic:cNvPicPr/>
                  </pic:nvPicPr>
                  <pic:blipFill rotWithShape="1">
                    <a:blip r:embed="rId21"/>
                    <a:srcRect l="644" t="1584" r="5035" b="777"/>
                    <a:stretch/>
                  </pic:blipFill>
                  <pic:spPr bwMode="auto">
                    <a:xfrm>
                      <a:off x="0" y="0"/>
                      <a:ext cx="4970509" cy="307102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A67D034" w14:textId="77777777" w:rsidR="00A1172C" w:rsidRDefault="00A1172C" w:rsidP="00966759">
      <w:pPr>
        <w:pStyle w:val="IMG-Caption"/>
      </w:pPr>
      <w:r>
        <w:t>Figure 1.3.1 – The ChatGPT interface</w:t>
      </w:r>
    </w:p>
    <w:p w14:paraId="6BAB2C56" w14:textId="77777777" w:rsidR="00A1172C" w:rsidRDefault="00A1172C" w:rsidP="00A1172C">
      <w:pPr>
        <w:pStyle w:val="P-Regular"/>
      </w:pPr>
    </w:p>
    <w:p w14:paraId="5C6032D1" w14:textId="093F80F9" w:rsidR="00A1172C" w:rsidRDefault="003E2583" w:rsidP="00A1172C">
      <w:pPr>
        <w:pStyle w:val="L-Numbers"/>
      </w:pPr>
      <w:r w:rsidRPr="003E2583">
        <w:rPr>
          <w:noProof/>
        </w:rPr>
        <w:drawing>
          <wp:anchor distT="0" distB="0" distL="114300" distR="114300" simplePos="0" relativeHeight="251661312" behindDoc="0" locked="0" layoutInCell="1" allowOverlap="1" wp14:anchorId="5E032C73" wp14:editId="4686B7CF">
            <wp:simplePos x="0" y="0"/>
            <wp:positionH relativeFrom="column">
              <wp:posOffset>2931443</wp:posOffset>
            </wp:positionH>
            <wp:positionV relativeFrom="paragraph">
              <wp:posOffset>250825</wp:posOffset>
            </wp:positionV>
            <wp:extent cx="170630" cy="170630"/>
            <wp:effectExtent l="0" t="0" r="1270" b="1270"/>
            <wp:wrapNone/>
            <wp:docPr id="22" name="Picture 22"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hape&#10;&#10;Description automatically generated with medium confidence"/>
                    <pic:cNvPicPr/>
                  </pic:nvPicPr>
                  <pic:blipFill rotWithShape="1">
                    <a:blip r:embed="rId22">
                      <a:extLst>
                        <a:ext uri="{28A0092B-C50C-407E-A947-70E740481C1C}">
                          <a14:useLocalDpi xmlns:a14="http://schemas.microsoft.com/office/drawing/2010/main" val="0"/>
                        </a:ext>
                      </a:extLst>
                    </a:blip>
                    <a:srcRect l="18351" t="28544" r="26430" b="19250"/>
                    <a:stretch/>
                  </pic:blipFill>
                  <pic:spPr bwMode="auto">
                    <a:xfrm>
                      <a:off x="0" y="0"/>
                      <a:ext cx="170630" cy="170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1172C">
        <w:t>ChatGPT uses a conversation-based approach, so you can simply type your prompt as a message and press "</w:t>
      </w:r>
      <w:r w:rsidR="00A1172C" w:rsidRPr="00A26BB6">
        <w:rPr>
          <w:rStyle w:val="P-Italics"/>
        </w:rPr>
        <w:t>Enter</w:t>
      </w:r>
      <w:r w:rsidR="00A1172C">
        <w:t xml:space="preserve">" </w:t>
      </w:r>
      <w:r w:rsidR="00275018">
        <w:t>or click the</w:t>
      </w:r>
      <w:r>
        <w:t xml:space="preserve">       </w:t>
      </w:r>
      <w:r w:rsidRPr="00286ABC">
        <w:rPr>
          <w:rStyle w:val="P-Bold"/>
        </w:rPr>
        <w:t>button</w:t>
      </w:r>
      <w:r w:rsidR="00275018">
        <w:t xml:space="preserve"> </w:t>
      </w:r>
      <w:r w:rsidR="00A1172C">
        <w:t>to receive a response from the model. For example, you can ask ChatGPT to generate a piece of Python code to find the public IP address of a user:</w:t>
      </w:r>
    </w:p>
    <w:p w14:paraId="7E254A15" w14:textId="726669E0" w:rsidR="00323484" w:rsidRDefault="00323484" w:rsidP="00323484">
      <w:pPr>
        <w:pStyle w:val="IMG-Caption"/>
      </w:pPr>
      <w:r w:rsidRPr="00323484">
        <w:rPr>
          <w:noProof/>
        </w:rPr>
        <w:drawing>
          <wp:inline distT="0" distB="0" distL="0" distR="0" wp14:anchorId="5DF8B993" wp14:editId="0AD3B7B9">
            <wp:extent cx="4743229" cy="745610"/>
            <wp:effectExtent l="19050" t="19050" r="19685" b="1651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23"/>
                    <a:stretch>
                      <a:fillRect/>
                    </a:stretch>
                  </pic:blipFill>
                  <pic:spPr>
                    <a:xfrm>
                      <a:off x="0" y="0"/>
                      <a:ext cx="4767610" cy="749443"/>
                    </a:xfrm>
                    <a:prstGeom prst="rect">
                      <a:avLst/>
                    </a:prstGeom>
                    <a:ln>
                      <a:solidFill>
                        <a:schemeClr val="tx1"/>
                      </a:solidFill>
                    </a:ln>
                  </pic:spPr>
                </pic:pic>
              </a:graphicData>
            </a:graphic>
          </wp:inline>
        </w:drawing>
      </w:r>
    </w:p>
    <w:p w14:paraId="238B3AD6" w14:textId="1DC988C8" w:rsidR="00323484" w:rsidRPr="00323484" w:rsidRDefault="00323484" w:rsidP="00F45428">
      <w:pPr>
        <w:pStyle w:val="IMG-Caption"/>
      </w:pPr>
      <w:r>
        <w:t xml:space="preserve">Figure 1.3.2 – Entering a </w:t>
      </w:r>
      <w:proofErr w:type="gramStart"/>
      <w:r>
        <w:t>prompt</w:t>
      </w:r>
      <w:proofErr w:type="gramEnd"/>
    </w:p>
    <w:p w14:paraId="718A7515" w14:textId="2AC0A7FE" w:rsidR="00A1172C" w:rsidRDefault="00A1172C" w:rsidP="00C54105">
      <w:pPr>
        <w:pStyle w:val="L-Numbers"/>
      </w:pPr>
      <w:r>
        <w:t>ChatGPT will generate a response containing the requested Python code</w:t>
      </w:r>
      <w:r w:rsidR="00464D91">
        <w:t>, along with</w:t>
      </w:r>
      <w:r w:rsidR="002308FB">
        <w:t xml:space="preserve"> a thorough expl</w:t>
      </w:r>
      <w:r w:rsidR="002B1F36">
        <w:t>anation.</w:t>
      </w:r>
    </w:p>
    <w:p w14:paraId="57B4FAEF" w14:textId="06653E6A" w:rsidR="00A461D9" w:rsidRDefault="00A461D9" w:rsidP="00A461D9">
      <w:pPr>
        <w:pStyle w:val="IMG-Caption"/>
      </w:pPr>
      <w:r w:rsidRPr="00A461D9">
        <w:rPr>
          <w:noProof/>
        </w:rPr>
        <w:lastRenderedPageBreak/>
        <w:drawing>
          <wp:inline distT="0" distB="0" distL="0" distR="0" wp14:anchorId="751828DE" wp14:editId="15558825">
            <wp:extent cx="4645998" cy="3263433"/>
            <wp:effectExtent l="19050" t="19050" r="21590" b="1333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24"/>
                    <a:stretch>
                      <a:fillRect/>
                    </a:stretch>
                  </pic:blipFill>
                  <pic:spPr>
                    <a:xfrm>
                      <a:off x="0" y="0"/>
                      <a:ext cx="4659345" cy="3272808"/>
                    </a:xfrm>
                    <a:prstGeom prst="rect">
                      <a:avLst/>
                    </a:prstGeom>
                    <a:ln>
                      <a:solidFill>
                        <a:schemeClr val="tx1"/>
                      </a:solidFill>
                    </a:ln>
                  </pic:spPr>
                </pic:pic>
              </a:graphicData>
            </a:graphic>
          </wp:inline>
        </w:drawing>
      </w:r>
    </w:p>
    <w:p w14:paraId="458F9CE0" w14:textId="72E094F0" w:rsidR="00A1172C" w:rsidRDefault="00A461D9" w:rsidP="001B3289">
      <w:pPr>
        <w:pStyle w:val="IMG-Caption"/>
      </w:pPr>
      <w:r>
        <w:t>Figure 1.3.3 – ChatGPT response with code</w:t>
      </w:r>
    </w:p>
    <w:p w14:paraId="7ACE4C56" w14:textId="052CA11C" w:rsidR="009D6022" w:rsidRDefault="00882259" w:rsidP="00C54105">
      <w:pPr>
        <w:pStyle w:val="L-Numbers"/>
      </w:pPr>
      <w:r>
        <w:t>C</w:t>
      </w:r>
      <w:r w:rsidR="00A1172C">
        <w:t>ontinue the conversation by asking follow-up questions or providing additional information, and ChatGPT will respond accordingly.</w:t>
      </w:r>
    </w:p>
    <w:p w14:paraId="0BCE3F3C" w14:textId="3167AFFB" w:rsidR="00493F20" w:rsidRDefault="00493F20" w:rsidP="00493F20">
      <w:pPr>
        <w:pStyle w:val="IMG-Caption"/>
      </w:pPr>
      <w:r w:rsidRPr="00493F20">
        <w:rPr>
          <w:noProof/>
        </w:rPr>
        <w:lastRenderedPageBreak/>
        <w:drawing>
          <wp:inline distT="0" distB="0" distL="0" distR="0" wp14:anchorId="71D6FA23" wp14:editId="09B8F3C3">
            <wp:extent cx="4739187" cy="4424005"/>
            <wp:effectExtent l="19050" t="19050" r="23495" b="1524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25"/>
                    <a:stretch>
                      <a:fillRect/>
                    </a:stretch>
                  </pic:blipFill>
                  <pic:spPr>
                    <a:xfrm>
                      <a:off x="0" y="0"/>
                      <a:ext cx="4744566" cy="4429027"/>
                    </a:xfrm>
                    <a:prstGeom prst="rect">
                      <a:avLst/>
                    </a:prstGeom>
                    <a:ln>
                      <a:solidFill>
                        <a:schemeClr val="tx1"/>
                      </a:solidFill>
                    </a:ln>
                  </pic:spPr>
                </pic:pic>
              </a:graphicData>
            </a:graphic>
          </wp:inline>
        </w:drawing>
      </w:r>
    </w:p>
    <w:p w14:paraId="25AFD112" w14:textId="5CF0D181" w:rsidR="00CB1717" w:rsidRPr="00323484" w:rsidRDefault="00CB1717" w:rsidP="00CB1717">
      <w:pPr>
        <w:pStyle w:val="IMG-Caption"/>
      </w:pPr>
      <w:r>
        <w:t>Figure 1.3.</w:t>
      </w:r>
      <w:r w:rsidR="00887018">
        <w:t>4</w:t>
      </w:r>
      <w:r>
        <w:t xml:space="preserve"> – ChatGPT </w:t>
      </w:r>
      <w:r w:rsidR="00887018">
        <w:t>contextual</w:t>
      </w:r>
      <w:r w:rsidR="00F3004D">
        <w:t xml:space="preserve"> follow-up</w:t>
      </w:r>
      <w:r w:rsidR="00887018">
        <w:t xml:space="preserve"> </w:t>
      </w:r>
      <w:r>
        <w:t>response</w:t>
      </w:r>
    </w:p>
    <w:p w14:paraId="35735C7C" w14:textId="77777777" w:rsidR="00CB1717" w:rsidRPr="00CB1717" w:rsidRDefault="00CB1717" w:rsidP="00CB1717">
      <w:pPr>
        <w:rPr>
          <w:lang w:val="en"/>
        </w:rPr>
      </w:pPr>
    </w:p>
    <w:p w14:paraId="0576BDBD" w14:textId="2EADB591" w:rsidR="001072DD" w:rsidRDefault="006730C0" w:rsidP="00E47594">
      <w:pPr>
        <w:pStyle w:val="L-Numbers"/>
      </w:pPr>
      <w:r>
        <w:t>Run the</w:t>
      </w:r>
      <w:r w:rsidR="00B74EE2">
        <w:t xml:space="preserve"> </w:t>
      </w:r>
      <w:r w:rsidR="008B4C48">
        <w:t xml:space="preserve">ChatGPT </w:t>
      </w:r>
      <w:r w:rsidR="00B74EE2">
        <w:t>generated</w:t>
      </w:r>
      <w:r>
        <w:t xml:space="preserve"> code by </w:t>
      </w:r>
      <w:r w:rsidR="00B74EE2">
        <w:t>clicking on “</w:t>
      </w:r>
      <w:r w:rsidR="00B74EE2" w:rsidRPr="00B74EE2">
        <w:rPr>
          <w:rStyle w:val="P-Bold"/>
        </w:rPr>
        <w:t>Copy code</w:t>
      </w:r>
      <w:r w:rsidR="00B74EE2">
        <w:t xml:space="preserve">”, paste it into your code editor of choice (I personally use </w:t>
      </w:r>
      <w:r w:rsidR="008A3F12" w:rsidRPr="00580AAC">
        <w:rPr>
          <w:rStyle w:val="P-Italics"/>
        </w:rPr>
        <w:t>Visual Studio Code</w:t>
      </w:r>
      <w:r w:rsidR="008A3F12">
        <w:t>)</w:t>
      </w:r>
      <w:r w:rsidR="00D5035F">
        <w:t xml:space="preserve">, save it as </w:t>
      </w:r>
      <w:r w:rsidR="006C4ED0">
        <w:t>a “</w:t>
      </w:r>
      <w:r w:rsidR="006C4ED0" w:rsidRPr="006C4ED0">
        <w:rPr>
          <w:rStyle w:val="P-Bold"/>
        </w:rPr>
        <w:t>.</w:t>
      </w:r>
      <w:proofErr w:type="spellStart"/>
      <w:r w:rsidR="006C4ED0" w:rsidRPr="006C4ED0">
        <w:rPr>
          <w:rStyle w:val="P-Bold"/>
        </w:rPr>
        <w:t>py</w:t>
      </w:r>
      <w:proofErr w:type="spellEnd"/>
      <w:r w:rsidR="006C4ED0">
        <w:t>” Python script,</w:t>
      </w:r>
      <w:r w:rsidR="00003D2B">
        <w:t xml:space="preserve"> and run from a terminal.</w:t>
      </w:r>
    </w:p>
    <w:p w14:paraId="07760899" w14:textId="6AED7115" w:rsidR="00E47594" w:rsidRPr="00066939" w:rsidRDefault="007C01A7" w:rsidP="0043775F">
      <w:pPr>
        <w:pStyle w:val="P-Source"/>
        <w:ind w:left="720" w:right="350"/>
      </w:pPr>
      <w:r w:rsidRPr="007325B8">
        <w:rPr>
          <w:noProof/>
        </w:rPr>
        <w:drawing>
          <wp:anchor distT="0" distB="0" distL="114300" distR="114300" simplePos="0" relativeHeight="251660288" behindDoc="0" locked="0" layoutInCell="1" allowOverlap="1" wp14:anchorId="7FAB928A" wp14:editId="639F9B81">
            <wp:simplePos x="0" y="0"/>
            <wp:positionH relativeFrom="column">
              <wp:posOffset>2652395</wp:posOffset>
            </wp:positionH>
            <wp:positionV relativeFrom="paragraph">
              <wp:posOffset>434975</wp:posOffset>
            </wp:positionV>
            <wp:extent cx="1183640" cy="17589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183640" cy="175895"/>
                    </a:xfrm>
                    <a:prstGeom prst="rect">
                      <a:avLst/>
                    </a:prstGeom>
                  </pic:spPr>
                </pic:pic>
              </a:graphicData>
            </a:graphic>
          </wp:anchor>
        </w:drawing>
      </w:r>
      <w:r w:rsidR="00E7597F">
        <w:t>PS D:\GPT</w:t>
      </w:r>
      <w:r w:rsidR="00E7597F" w:rsidRPr="00066939">
        <w:t xml:space="preserve">\ChatGPT for Cybersecurity Cookbook&gt; </w:t>
      </w:r>
      <w:proofErr w:type="gramStart"/>
      <w:r w:rsidR="004702A8" w:rsidRPr="00066939">
        <w:t>python .</w:t>
      </w:r>
      <w:proofErr w:type="gramEnd"/>
      <w:r w:rsidR="004702A8" w:rsidRPr="00066939">
        <w:t>\my_ip.py</w:t>
      </w:r>
    </w:p>
    <w:p w14:paraId="0E3E0F15" w14:textId="1803F57D" w:rsidR="004702A8" w:rsidRDefault="004702A8" w:rsidP="0043775F">
      <w:pPr>
        <w:pStyle w:val="P-Source"/>
        <w:ind w:left="720" w:right="350"/>
      </w:pPr>
      <w:r>
        <w:t xml:space="preserve">Your public IP address is: </w:t>
      </w:r>
    </w:p>
    <w:p w14:paraId="03273FAD" w14:textId="1BF96D86" w:rsidR="007325B8" w:rsidRDefault="0043775F" w:rsidP="0043775F">
      <w:pPr>
        <w:pStyle w:val="P-Source"/>
        <w:ind w:left="720" w:right="350"/>
      </w:pPr>
      <w:r>
        <w:t>Your local network IP address is: 192.168.1.105</w:t>
      </w:r>
    </w:p>
    <w:p w14:paraId="7865A1C1" w14:textId="4AEB6CD8" w:rsidR="00003D2B" w:rsidRDefault="00003D2B" w:rsidP="00A44E9F">
      <w:pPr>
        <w:pStyle w:val="IMG-Caption"/>
      </w:pPr>
    </w:p>
    <w:p w14:paraId="51191B2B" w14:textId="72B7DB29" w:rsidR="009821F5" w:rsidRDefault="00A44E9F" w:rsidP="00FF387B">
      <w:pPr>
        <w:pStyle w:val="IMG-Caption"/>
      </w:pPr>
      <w:r>
        <w:t xml:space="preserve">Figure 1.3.5 – </w:t>
      </w:r>
      <w:r w:rsidR="00D543A4">
        <w:t xml:space="preserve">Running the </w:t>
      </w:r>
      <w:r>
        <w:t>ChatGPT</w:t>
      </w:r>
      <w:r w:rsidR="00D543A4">
        <w:t xml:space="preserve"> generated </w:t>
      </w:r>
      <w:proofErr w:type="gramStart"/>
      <w:r w:rsidR="00D543A4">
        <w:t>script</w:t>
      </w:r>
      <w:proofErr w:type="gramEnd"/>
      <w:r>
        <w:t xml:space="preserve"> </w:t>
      </w:r>
    </w:p>
    <w:p w14:paraId="34B259C5" w14:textId="7ED63775" w:rsidR="00EA3F97" w:rsidRDefault="00AA1096" w:rsidP="00AA1096">
      <w:pPr>
        <w:pStyle w:val="H2-Heading"/>
        <w:rPr>
          <w:lang w:val="en"/>
        </w:rPr>
      </w:pPr>
      <w:r>
        <w:rPr>
          <w:lang w:val="en"/>
        </w:rPr>
        <w:lastRenderedPageBreak/>
        <w:t>How it works…</w:t>
      </w:r>
    </w:p>
    <w:p w14:paraId="2F5618F1" w14:textId="7D4D77B2" w:rsidR="00A3500C" w:rsidRDefault="00A3500C" w:rsidP="00A3500C">
      <w:pPr>
        <w:pStyle w:val="P-Regular"/>
      </w:pPr>
      <w:r w:rsidRPr="00AA1096">
        <w:t>By using the ChatGPT interface to enter prompts, you can generate context-aware responses and content</w:t>
      </w:r>
      <w:r w:rsidR="004D0928">
        <w:t xml:space="preserve"> that</w:t>
      </w:r>
      <w:r w:rsidR="007B2966">
        <w:t xml:space="preserve"> </w:t>
      </w:r>
      <w:proofErr w:type="gramStart"/>
      <w:r w:rsidR="007B2966">
        <w:t>continue</w:t>
      </w:r>
      <w:proofErr w:type="gramEnd"/>
      <w:r w:rsidR="007B2966">
        <w:t xml:space="preserve"> over the course of an entire conversation like a chatbot. </w:t>
      </w:r>
      <w:r w:rsidRPr="00AA1096">
        <w:t>The conversation-based approach allows for more natural interactions and the ability to ask follow-up questions or provide additional context.</w:t>
      </w:r>
      <w:r w:rsidR="00371F75">
        <w:t xml:space="preserve"> The responses can even include complex formatting such as </w:t>
      </w:r>
      <w:r w:rsidR="00371F75" w:rsidRPr="00AA1096">
        <w:t>code snippets or tables</w:t>
      </w:r>
      <w:r w:rsidR="00371F75">
        <w:t xml:space="preserve"> (more on tables later)</w:t>
      </w:r>
      <w:r w:rsidR="00371F75" w:rsidRPr="00AA1096">
        <w:t>.</w:t>
      </w:r>
    </w:p>
    <w:p w14:paraId="68DB698B" w14:textId="33F121D0" w:rsidR="006C2B88" w:rsidRDefault="00A3500C" w:rsidP="00DD15D2">
      <w:pPr>
        <w:pStyle w:val="H2-Heading"/>
        <w:rPr>
          <w:lang w:val="en"/>
        </w:rPr>
      </w:pPr>
      <w:r>
        <w:rPr>
          <w:lang w:val="en"/>
        </w:rPr>
        <w:t>There’s more…</w:t>
      </w:r>
    </w:p>
    <w:p w14:paraId="6C546A48" w14:textId="434922EC" w:rsidR="00C9479A" w:rsidRPr="00C9479A" w:rsidRDefault="00C9479A" w:rsidP="00C9479A">
      <w:pPr>
        <w:rPr>
          <w:lang w:val="en"/>
        </w:rPr>
      </w:pPr>
      <w:r w:rsidRPr="00C9479A">
        <w:rPr>
          <w:lang w:val="en"/>
        </w:rPr>
        <w:t>As you become more familiar with ChatGPT, you can experiment with different prompt styles, instructions, and contexts to obtain the desired output for your cybersecurity tasks. You can also compare the results generated through the ChatGPT interface and the OpenAI Playground to determine which approach best fits your needs.</w:t>
      </w:r>
    </w:p>
    <w:p w14:paraId="6C6F27D7" w14:textId="77777777" w:rsidR="000C2746" w:rsidRDefault="000C2746" w:rsidP="000C2746">
      <w:pPr>
        <w:pStyle w:val="P-CalloutHeading"/>
      </w:pPr>
      <w:r>
        <w:t>Tip</w:t>
      </w:r>
    </w:p>
    <w:p w14:paraId="24918619" w14:textId="60E5F99C" w:rsidR="0011268B" w:rsidRDefault="000C2746" w:rsidP="000C2746">
      <w:pPr>
        <w:pStyle w:val="P-Callout"/>
      </w:pPr>
      <w:r>
        <w:t xml:space="preserve">You can further refine the generated output by </w:t>
      </w:r>
      <w:r w:rsidR="00C054CE">
        <w:t>providing very c</w:t>
      </w:r>
      <w:r>
        <w:t>lear</w:t>
      </w:r>
      <w:r w:rsidR="00C054CE">
        <w:t xml:space="preserve"> </w:t>
      </w:r>
      <w:r w:rsidR="002341F8">
        <w:t>and specific</w:t>
      </w:r>
      <w:r>
        <w:t xml:space="preserve"> instructions or using roles.</w:t>
      </w:r>
      <w:r w:rsidR="00871DF0">
        <w:t xml:space="preserve"> It also helps to divide complex </w:t>
      </w:r>
      <w:r w:rsidR="0011268B">
        <w:t xml:space="preserve">prompts into several </w:t>
      </w:r>
      <w:r w:rsidR="00EB1725">
        <w:t xml:space="preserve">smaller </w:t>
      </w:r>
      <w:r w:rsidR="0011268B">
        <w:t>prompts</w:t>
      </w:r>
      <w:r w:rsidR="00EB1725">
        <w:t>, giving ChatGPT one instruction per prompt</w:t>
      </w:r>
      <w:r w:rsidR="005748ED">
        <w:t>, building on the previous prompts as you go.</w:t>
      </w:r>
    </w:p>
    <w:p w14:paraId="7F584A34" w14:textId="71A5B787" w:rsidR="000C2746" w:rsidRDefault="000C2746" w:rsidP="000C2746">
      <w:pPr>
        <w:pStyle w:val="P-Callout"/>
      </w:pPr>
      <w:r>
        <w:t>In the upcoming recipes, we will delve into more advanced prompting techniques</w:t>
      </w:r>
      <w:r w:rsidR="002341F8">
        <w:t xml:space="preserve"> that utilize these techniques</w:t>
      </w:r>
      <w:r>
        <w:t xml:space="preserve"> to help you get the most accurate and detailed responses from ChatGPT.</w:t>
      </w:r>
    </w:p>
    <w:p w14:paraId="6090C1E1" w14:textId="71F67726" w:rsidR="006C2B88" w:rsidRDefault="006C2B88" w:rsidP="006C2B88">
      <w:pPr>
        <w:rPr>
          <w:lang w:val="en"/>
        </w:rPr>
      </w:pPr>
      <w:r w:rsidRPr="006C2B88">
        <w:rPr>
          <w:lang w:val="en"/>
        </w:rPr>
        <w:t>As you interact with ChatGPT, your conversation history is automatically saved in the left panel of the ChatGPT interface. This feature allows you to easily access and review your previous prompts and responses.</w:t>
      </w:r>
    </w:p>
    <w:p w14:paraId="4615660E" w14:textId="708EED13" w:rsidR="002B4172" w:rsidRDefault="002B4172" w:rsidP="006C2B88">
      <w:pPr>
        <w:rPr>
          <w:lang w:val="en"/>
        </w:rPr>
      </w:pPr>
      <w:r w:rsidRPr="002B4172">
        <w:rPr>
          <w:lang w:val="en"/>
        </w:rPr>
        <w:t>By leveraging the conversation history feature, you can keep track of your interactions with ChatGPT and quickly reference previous responses for your cybersecurity tasks or other projects.</w:t>
      </w:r>
    </w:p>
    <w:p w14:paraId="2C6AC0DC" w14:textId="73831D74" w:rsidR="006C2B88" w:rsidRPr="006C2B88" w:rsidRDefault="00AC5F10" w:rsidP="00AC5F10">
      <w:pPr>
        <w:pStyle w:val="IMG-Caption"/>
      </w:pPr>
      <w:r w:rsidRPr="00AC5F10">
        <w:rPr>
          <w:noProof/>
        </w:rPr>
        <w:lastRenderedPageBreak/>
        <w:drawing>
          <wp:inline distT="0" distB="0" distL="0" distR="0" wp14:anchorId="080DEE7E" wp14:editId="0A175C2F">
            <wp:extent cx="3329316" cy="2079313"/>
            <wp:effectExtent l="19050" t="19050" r="23495" b="1651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7"/>
                    <a:stretch>
                      <a:fillRect/>
                    </a:stretch>
                  </pic:blipFill>
                  <pic:spPr>
                    <a:xfrm>
                      <a:off x="0" y="0"/>
                      <a:ext cx="3342244" cy="2087387"/>
                    </a:xfrm>
                    <a:prstGeom prst="rect">
                      <a:avLst/>
                    </a:prstGeom>
                    <a:ln>
                      <a:solidFill>
                        <a:schemeClr val="tx1"/>
                      </a:solidFill>
                    </a:ln>
                  </pic:spPr>
                </pic:pic>
              </a:graphicData>
            </a:graphic>
          </wp:inline>
        </w:drawing>
      </w:r>
    </w:p>
    <w:p w14:paraId="3803D066" w14:textId="3045CABB" w:rsidR="006C2B88" w:rsidRPr="006C2B88" w:rsidRDefault="006C2B88" w:rsidP="00920FDC">
      <w:pPr>
        <w:pStyle w:val="IMG-Caption"/>
      </w:pPr>
      <w:r w:rsidRPr="006C2B88">
        <w:t>Figure 1.3.</w:t>
      </w:r>
      <w:r w:rsidR="00DD15D2">
        <w:t>6</w:t>
      </w:r>
      <w:r w:rsidRPr="006C2B88">
        <w:t xml:space="preserve"> – Conversation history in the ChatGPT interface</w:t>
      </w:r>
    </w:p>
    <w:p w14:paraId="1D77A790" w14:textId="070A7DA0" w:rsidR="006C2B88" w:rsidRPr="006C2B88" w:rsidRDefault="006C2B88" w:rsidP="006C2B88">
      <w:pPr>
        <w:rPr>
          <w:lang w:val="en"/>
        </w:rPr>
      </w:pPr>
      <w:r w:rsidRPr="006C2B88">
        <w:rPr>
          <w:lang w:val="en"/>
        </w:rPr>
        <w:t xml:space="preserve">To view a saved conversation, simply click on the desired conversation in the left panel. You can also create new conversations by clicking on the </w:t>
      </w:r>
      <w:r w:rsidRPr="00FD74C8">
        <w:rPr>
          <w:rStyle w:val="P-Bold"/>
          <w:lang w:val="en"/>
        </w:rPr>
        <w:t>"+</w:t>
      </w:r>
      <w:r w:rsidR="00FD74C8" w:rsidRPr="00FD74C8">
        <w:rPr>
          <w:rStyle w:val="P-Bold"/>
        </w:rPr>
        <w:t xml:space="preserve"> New chat</w:t>
      </w:r>
      <w:r w:rsidRPr="006C2B88">
        <w:rPr>
          <w:lang w:val="en"/>
        </w:rPr>
        <w:t>" button located at the top of the conversation list. This enables you to separate and organize your prompts and responses based on specific tasks or topics.</w:t>
      </w:r>
    </w:p>
    <w:p w14:paraId="12640932" w14:textId="76F49AE8" w:rsidR="006C2B88" w:rsidRPr="006C2B88" w:rsidRDefault="002B4172" w:rsidP="00BB5D43">
      <w:pPr>
        <w:pStyle w:val="P-CalloutHeading"/>
      </w:pPr>
      <w:r>
        <w:t>Caution</w:t>
      </w:r>
    </w:p>
    <w:p w14:paraId="71AA2350" w14:textId="1CC16AF4" w:rsidR="002B4172" w:rsidRDefault="006C2B88" w:rsidP="002B4172">
      <w:pPr>
        <w:pStyle w:val="P-Callout"/>
      </w:pPr>
      <w:r w:rsidRPr="006C2B88">
        <w:t>Keep in mind that when you start a new conversation, the model loses the context of the previous conversation. If you want to reference any information from a previous conversation, you will need to include that context in your new prompt.</w:t>
      </w:r>
    </w:p>
    <w:p w14:paraId="379DD05F" w14:textId="1941A609" w:rsidR="00D07078" w:rsidRDefault="00FA7809" w:rsidP="00495488">
      <w:pPr>
        <w:pStyle w:val="H1-Section"/>
        <w:rPr>
          <w:lang w:val="en"/>
        </w:rPr>
      </w:pPr>
      <w:r>
        <w:rPr>
          <w:lang w:val="en"/>
        </w:rPr>
        <w:t>Applying ChatGPT Roles</w:t>
      </w:r>
      <w:r w:rsidR="00923B9A">
        <w:rPr>
          <w:lang w:val="en"/>
        </w:rPr>
        <w:t xml:space="preserve"> (</w:t>
      </w:r>
      <w:r w:rsidR="00D13417">
        <w:rPr>
          <w:lang w:val="en"/>
        </w:rPr>
        <w:t>Application</w:t>
      </w:r>
      <w:r w:rsidR="00923B9A">
        <w:rPr>
          <w:lang w:val="en"/>
        </w:rPr>
        <w:t>: AI CISO)</w:t>
      </w:r>
    </w:p>
    <w:p w14:paraId="2878D497" w14:textId="7D8C35E3" w:rsidR="00495488" w:rsidRDefault="00941DFF" w:rsidP="00D07078">
      <w:pPr>
        <w:rPr>
          <w:lang w:val="en"/>
        </w:rPr>
      </w:pPr>
      <w:r w:rsidRPr="00941DFF">
        <w:rPr>
          <w:lang w:val="en"/>
        </w:rPr>
        <w:t xml:space="preserve">In this recipe, we will demonstrate how to use roles in your prompts to improve the accuracy and detail of </w:t>
      </w:r>
      <w:proofErr w:type="spellStart"/>
      <w:r w:rsidRPr="00941DFF">
        <w:rPr>
          <w:lang w:val="en"/>
        </w:rPr>
        <w:t>ChatGPT's</w:t>
      </w:r>
      <w:proofErr w:type="spellEnd"/>
      <w:r w:rsidRPr="00941DFF">
        <w:rPr>
          <w:lang w:val="en"/>
        </w:rPr>
        <w:t xml:space="preserve"> responses. Assigning roles to ChatGPT helps it generate more context-aware and relevant content, particularly when you need expert-level insights or recommendations.</w:t>
      </w:r>
    </w:p>
    <w:p w14:paraId="557C2595" w14:textId="7897F0FD" w:rsidR="00941DFF" w:rsidRDefault="00941DFF" w:rsidP="00941DFF">
      <w:pPr>
        <w:pStyle w:val="H2-Heading"/>
        <w:rPr>
          <w:lang w:val="en"/>
        </w:rPr>
      </w:pPr>
      <w:r>
        <w:rPr>
          <w:lang w:val="en"/>
        </w:rPr>
        <w:t>Getting Ready</w:t>
      </w:r>
    </w:p>
    <w:p w14:paraId="088E9216" w14:textId="7D069D39" w:rsidR="00941DFF" w:rsidRDefault="00812245" w:rsidP="00D07078">
      <w:pPr>
        <w:rPr>
          <w:lang w:val="en"/>
        </w:rPr>
      </w:pPr>
      <w:r w:rsidRPr="00812245">
        <w:rPr>
          <w:lang w:val="en"/>
        </w:rPr>
        <w:t>Ensure you have access to the ChatGPT interface by logging in to your OpenAI account.</w:t>
      </w:r>
    </w:p>
    <w:p w14:paraId="350D8E97" w14:textId="3F52BA89" w:rsidR="00941DFF" w:rsidRPr="00D07078" w:rsidRDefault="00941DFF" w:rsidP="00941DFF">
      <w:pPr>
        <w:pStyle w:val="H2-Heading"/>
        <w:rPr>
          <w:lang w:val="en"/>
        </w:rPr>
      </w:pPr>
      <w:r>
        <w:rPr>
          <w:lang w:val="en"/>
        </w:rPr>
        <w:t>How to do it…</w:t>
      </w:r>
    </w:p>
    <w:p w14:paraId="4BE3F797" w14:textId="77777777" w:rsidR="000F41BE" w:rsidRDefault="00226B01" w:rsidP="00226B01">
      <w:pPr>
        <w:pStyle w:val="L-Numbers"/>
        <w:numPr>
          <w:ilvl w:val="0"/>
          <w:numId w:val="6"/>
        </w:numPr>
      </w:pPr>
      <w:r w:rsidRPr="00226B01">
        <w:t xml:space="preserve">To assign a role to ChatGPT, start your prompt by describing the role you want the model to assume. For example, you could use the following prompt: </w:t>
      </w:r>
    </w:p>
    <w:p w14:paraId="457E270F" w14:textId="116D0657" w:rsidR="009821F5" w:rsidRDefault="00226B01" w:rsidP="000F41BE">
      <w:pPr>
        <w:pStyle w:val="SC-Source"/>
        <w:ind w:left="720"/>
      </w:pPr>
      <w:r w:rsidRPr="00226B01">
        <w:lastRenderedPageBreak/>
        <w:t>You are a cybersecurity expert with 20 years of experience. Explain the importance of multi-factor authentication (MFA) in securing online accounts</w:t>
      </w:r>
      <w:r w:rsidR="009D0553">
        <w:t>, to an executive audience</w:t>
      </w:r>
      <w:r w:rsidRPr="00226B01">
        <w:t>.</w:t>
      </w:r>
    </w:p>
    <w:p w14:paraId="19106876" w14:textId="0784E36E" w:rsidR="003F3B13" w:rsidRPr="002C568E" w:rsidRDefault="002C568E" w:rsidP="00D94212">
      <w:pPr>
        <w:pStyle w:val="L-Numbers"/>
      </w:pPr>
      <w:r w:rsidRPr="002C568E">
        <w:t>ChatGPT will generate a response that aligns with the assigned role, providing a detailed explanation of the topic based on the expertise and perspective of a cybersecurity expert.</w:t>
      </w:r>
    </w:p>
    <w:p w14:paraId="1B35F346" w14:textId="436D8792" w:rsidR="002C568E" w:rsidRPr="002C568E" w:rsidRDefault="002C568E" w:rsidP="002C568E">
      <w:pPr>
        <w:pStyle w:val="IMG-Caption"/>
      </w:pPr>
      <w:r w:rsidRPr="00FC1052">
        <w:rPr>
          <w:noProof/>
        </w:rPr>
        <w:drawing>
          <wp:inline distT="0" distB="0" distL="0" distR="0" wp14:anchorId="35C3E25C" wp14:editId="36CFB744">
            <wp:extent cx="3697013" cy="4640712"/>
            <wp:effectExtent l="19050" t="19050" r="17780" b="26670"/>
            <wp:docPr id="10" name="Picture 1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letter&#10;&#10;Description automatically generated"/>
                    <pic:cNvPicPr/>
                  </pic:nvPicPr>
                  <pic:blipFill>
                    <a:blip r:embed="rId28"/>
                    <a:stretch>
                      <a:fillRect/>
                    </a:stretch>
                  </pic:blipFill>
                  <pic:spPr>
                    <a:xfrm>
                      <a:off x="0" y="0"/>
                      <a:ext cx="3703697" cy="4649102"/>
                    </a:xfrm>
                    <a:prstGeom prst="rect">
                      <a:avLst/>
                    </a:prstGeom>
                    <a:ln>
                      <a:solidFill>
                        <a:schemeClr val="tx1"/>
                      </a:solidFill>
                    </a:ln>
                  </pic:spPr>
                </pic:pic>
              </a:graphicData>
            </a:graphic>
          </wp:inline>
        </w:drawing>
      </w:r>
    </w:p>
    <w:p w14:paraId="3D378E15" w14:textId="4A7C4AB0" w:rsidR="00116F60" w:rsidRDefault="002C568E" w:rsidP="002C568E">
      <w:pPr>
        <w:pStyle w:val="IMG-Caption"/>
      </w:pPr>
      <w:r w:rsidRPr="002C568E">
        <w:t>Figure 1.4.</w:t>
      </w:r>
      <w:r>
        <w:t>1</w:t>
      </w:r>
      <w:r w:rsidRPr="002C568E">
        <w:t xml:space="preserve"> – ChatGPT response with role-based expertise</w:t>
      </w:r>
    </w:p>
    <w:p w14:paraId="7951F281" w14:textId="77777777" w:rsidR="000F66DB" w:rsidRDefault="00924CF9" w:rsidP="00AA179C">
      <w:pPr>
        <w:pStyle w:val="L-Numbers"/>
      </w:pPr>
      <w:r>
        <w:t>Experiment with</w:t>
      </w:r>
      <w:r w:rsidRPr="00924CF9">
        <w:t xml:space="preserve"> assign</w:t>
      </w:r>
      <w:r>
        <w:t>ing</w:t>
      </w:r>
      <w:r w:rsidRPr="00924CF9">
        <w:t xml:space="preserve"> different roles for different scenarios, such as</w:t>
      </w:r>
      <w:r w:rsidR="000F66DB">
        <w:t>:</w:t>
      </w:r>
    </w:p>
    <w:p w14:paraId="377F88F8" w14:textId="2AFAB8B6" w:rsidR="000F66DB" w:rsidRDefault="00924CF9" w:rsidP="000F66DB">
      <w:pPr>
        <w:pStyle w:val="SC-Source"/>
        <w:ind w:left="720"/>
      </w:pPr>
      <w:r w:rsidRPr="00924CF9">
        <w:t xml:space="preserve">You are a CISO with 30 years of experience. What are the top cybersecurity risks businesses should be aware of? </w:t>
      </w:r>
    </w:p>
    <w:p w14:paraId="1C76F491" w14:textId="77777777" w:rsidR="000F66DB" w:rsidRDefault="00924CF9" w:rsidP="000F66DB">
      <w:pPr>
        <w:pStyle w:val="L-Numbers"/>
        <w:numPr>
          <w:ilvl w:val="0"/>
          <w:numId w:val="0"/>
        </w:numPr>
        <w:ind w:left="717"/>
      </w:pPr>
      <w:r w:rsidRPr="00924CF9">
        <w:lastRenderedPageBreak/>
        <w:t xml:space="preserve">or </w:t>
      </w:r>
    </w:p>
    <w:p w14:paraId="7EBF5460" w14:textId="0E02E453" w:rsidR="000F66DB" w:rsidRDefault="00924CF9" w:rsidP="000F66DB">
      <w:pPr>
        <w:pStyle w:val="SC-Source"/>
        <w:ind w:left="720"/>
      </w:pPr>
      <w:r w:rsidRPr="00924CF9">
        <w:t>You are an ethical hacker. Explain how a penetration test can help improve an organization's security posture.</w:t>
      </w:r>
    </w:p>
    <w:p w14:paraId="10E13A7F" w14:textId="3FD38305" w:rsidR="007F7A33" w:rsidRDefault="00927ED9" w:rsidP="007F7A33">
      <w:pPr>
        <w:pStyle w:val="P-CalloutHeading"/>
      </w:pPr>
      <w:r>
        <w:t>Caution</w:t>
      </w:r>
    </w:p>
    <w:p w14:paraId="013A1490" w14:textId="66A64624" w:rsidR="00FC1052" w:rsidRDefault="00055738" w:rsidP="00A87D36">
      <w:pPr>
        <w:pStyle w:val="P-Callout"/>
      </w:pPr>
      <w:r w:rsidRPr="00055738">
        <w:t xml:space="preserve">Keep in mind that </w:t>
      </w:r>
      <w:proofErr w:type="spellStart"/>
      <w:r w:rsidRPr="00055738">
        <w:t>ChatGPT's</w:t>
      </w:r>
      <w:proofErr w:type="spellEnd"/>
      <w:r w:rsidRPr="00055738">
        <w:t xml:space="preserve"> knowledge is based on the data it was trained on, which has a cutoff date</w:t>
      </w:r>
      <w:r w:rsidR="00FB4F80">
        <w:t xml:space="preserve"> </w:t>
      </w:r>
      <w:r w:rsidRPr="00055738">
        <w:t>September 2021. As a result, the model may not be aware of the latest developments, trends, or technologies in the cybersecurity field that emerged after its training data cutoff. Always verify the information generated by ChatGPT with up-to-date sources and take its training limitations into account when interpreting its responses</w:t>
      </w:r>
      <w:r w:rsidR="005D6EEC">
        <w:t xml:space="preserve">. </w:t>
      </w:r>
      <w:r w:rsidR="00C1653F">
        <w:t xml:space="preserve">We will discuss techniques on how to </w:t>
      </w:r>
      <w:r w:rsidR="00927ED9">
        <w:t>get around this limitation later in this book.</w:t>
      </w:r>
    </w:p>
    <w:p w14:paraId="67E406B3" w14:textId="3E42402A" w:rsidR="002A5C0A" w:rsidRPr="00116F60" w:rsidRDefault="002A5C0A" w:rsidP="002A5C0A">
      <w:pPr>
        <w:pStyle w:val="H2-Heading"/>
        <w:rPr>
          <w:lang w:val="en"/>
        </w:rPr>
      </w:pPr>
      <w:r>
        <w:rPr>
          <w:lang w:val="en"/>
        </w:rPr>
        <w:t>How it works…</w:t>
      </w:r>
    </w:p>
    <w:p w14:paraId="0694197C" w14:textId="2585E221" w:rsidR="002A5C0A" w:rsidRDefault="000F66DB" w:rsidP="009821F5">
      <w:pPr>
        <w:rPr>
          <w:lang w:val="en"/>
        </w:rPr>
      </w:pPr>
      <w:r w:rsidRPr="000F66DB">
        <w:rPr>
          <w:lang w:val="en"/>
        </w:rPr>
        <w:t>When you assign a role to ChatGPT, you provide a specific context or persona for the model to work with. This helps the model generate responses that are tailored to the given role, resulting in more accurate, relevant, and detailed content. The model will generate content that aligns with the expertise and perspective of the assigned role, offering better insights, opinions, or recommendations.</w:t>
      </w:r>
    </w:p>
    <w:p w14:paraId="3F63EC73" w14:textId="01D0BAEC" w:rsidR="002A5C0A" w:rsidRDefault="002A5C0A" w:rsidP="002A5C0A">
      <w:pPr>
        <w:pStyle w:val="H2-Heading"/>
        <w:rPr>
          <w:lang w:val="en"/>
        </w:rPr>
      </w:pPr>
      <w:r>
        <w:rPr>
          <w:lang w:val="en"/>
        </w:rPr>
        <w:t xml:space="preserve">There’s </w:t>
      </w:r>
      <w:r w:rsidR="00141DDD">
        <w:rPr>
          <w:lang w:val="en"/>
        </w:rPr>
        <w:t>m</w:t>
      </w:r>
      <w:r>
        <w:rPr>
          <w:lang w:val="en"/>
        </w:rPr>
        <w:t>ore…</w:t>
      </w:r>
    </w:p>
    <w:p w14:paraId="5A2B1EF6" w14:textId="248893BC" w:rsidR="002E2C12" w:rsidRPr="002E2C12" w:rsidRDefault="002E2C12" w:rsidP="002E2C12">
      <w:pPr>
        <w:rPr>
          <w:lang w:val="en"/>
        </w:rPr>
      </w:pPr>
      <w:r w:rsidRPr="002E2C12">
        <w:rPr>
          <w:lang w:val="en"/>
        </w:rPr>
        <w:t>As you become more comfortable using roles in your prompts, you can experiment with different combinations of roles and scenarios to obtain the desired output for your cybersecurity tasks. For example, you can create a dialogue between two roles by alternating prompts for each role:</w:t>
      </w:r>
    </w:p>
    <w:p w14:paraId="29E2DFF5" w14:textId="7F8DCAF9" w:rsidR="00387901" w:rsidRDefault="00387901" w:rsidP="002E2C12">
      <w:pPr>
        <w:pStyle w:val="L-Numbers"/>
        <w:numPr>
          <w:ilvl w:val="0"/>
          <w:numId w:val="7"/>
        </w:numPr>
      </w:pPr>
      <w:r>
        <w:t>Role 1:</w:t>
      </w:r>
    </w:p>
    <w:p w14:paraId="434FB928" w14:textId="3EF6CEBA" w:rsidR="002E2C12" w:rsidRPr="002E2C12" w:rsidRDefault="002E2C12" w:rsidP="00387901">
      <w:pPr>
        <w:pStyle w:val="SC-Source"/>
        <w:ind w:left="720"/>
      </w:pPr>
      <w:r w:rsidRPr="002E2C12">
        <w:t>You are a network administrator. What measures do you take to secure your organization's network?</w:t>
      </w:r>
    </w:p>
    <w:p w14:paraId="432CEAB9" w14:textId="77777777" w:rsidR="00387901" w:rsidRDefault="00387901" w:rsidP="002E2C12">
      <w:pPr>
        <w:pStyle w:val="L-Numbers"/>
      </w:pPr>
      <w:r>
        <w:t>Role 2:</w:t>
      </w:r>
    </w:p>
    <w:p w14:paraId="647EFBAF" w14:textId="5B7DC95A" w:rsidR="002E2C12" w:rsidRPr="002E2C12" w:rsidRDefault="002E2C12" w:rsidP="00387901">
      <w:pPr>
        <w:pStyle w:val="SC-Source"/>
        <w:ind w:left="720"/>
      </w:pPr>
      <w:r w:rsidRPr="002E2C12">
        <w:t>You are a cybersecurity consultant. What additional recommendations do you have for the network administrator to further enhance network security?</w:t>
      </w:r>
    </w:p>
    <w:p w14:paraId="7D4B4F63" w14:textId="768A65B4" w:rsidR="002E2C12" w:rsidRDefault="002E2C12" w:rsidP="002E2C12">
      <w:pPr>
        <w:rPr>
          <w:lang w:val="en"/>
        </w:rPr>
      </w:pPr>
      <w:r w:rsidRPr="002E2C12">
        <w:rPr>
          <w:lang w:val="en"/>
        </w:rPr>
        <w:t xml:space="preserve">By using roles creatively and experimenting with different combinations, you can leverage </w:t>
      </w:r>
      <w:proofErr w:type="spellStart"/>
      <w:r w:rsidRPr="002E2C12">
        <w:rPr>
          <w:lang w:val="en"/>
        </w:rPr>
        <w:t>ChatGPT's</w:t>
      </w:r>
      <w:proofErr w:type="spellEnd"/>
      <w:r w:rsidRPr="002E2C12">
        <w:rPr>
          <w:lang w:val="en"/>
        </w:rPr>
        <w:t xml:space="preserve"> expertise and obtain more accurate and detailed responses for a wide range of cybersecurity topics and situations.</w:t>
      </w:r>
    </w:p>
    <w:p w14:paraId="71C60B87" w14:textId="385F3534" w:rsidR="007A7805" w:rsidRDefault="007A7805" w:rsidP="002E2C12">
      <w:pPr>
        <w:rPr>
          <w:lang w:val="en"/>
        </w:rPr>
      </w:pPr>
      <w:r>
        <w:rPr>
          <w:lang w:val="en"/>
        </w:rPr>
        <w:lastRenderedPageBreak/>
        <w:t xml:space="preserve">We will experiment with </w:t>
      </w:r>
      <w:r w:rsidR="000B7770">
        <w:rPr>
          <w:lang w:val="en"/>
        </w:rPr>
        <w:t xml:space="preserve">automating </w:t>
      </w:r>
      <w:r w:rsidR="00544950">
        <w:rPr>
          <w:lang w:val="en"/>
        </w:rPr>
        <w:t>role conversations in later chapters.</w:t>
      </w:r>
    </w:p>
    <w:p w14:paraId="2F9EE29C" w14:textId="6150D459" w:rsidR="003F3B13" w:rsidRDefault="003F3B13" w:rsidP="003F3B13">
      <w:pPr>
        <w:pStyle w:val="H1-Section"/>
        <w:rPr>
          <w:lang w:val="en"/>
        </w:rPr>
      </w:pPr>
      <w:r w:rsidRPr="003F3B13">
        <w:rPr>
          <w:lang w:val="en"/>
        </w:rPr>
        <w:t>Enhancin</w:t>
      </w:r>
      <w:r w:rsidR="008D0781">
        <w:rPr>
          <w:lang w:val="en"/>
        </w:rPr>
        <w:t>g Output with</w:t>
      </w:r>
      <w:r w:rsidRPr="003F3B13">
        <w:rPr>
          <w:lang w:val="en"/>
        </w:rPr>
        <w:t xml:space="preserve"> </w:t>
      </w:r>
      <w:r w:rsidR="00DF50DB">
        <w:rPr>
          <w:lang w:val="en"/>
        </w:rPr>
        <w:t>T</w:t>
      </w:r>
      <w:r w:rsidRPr="003F3B13">
        <w:rPr>
          <w:lang w:val="en"/>
        </w:rPr>
        <w:t>emplates</w:t>
      </w:r>
      <w:r w:rsidR="008D0781">
        <w:rPr>
          <w:lang w:val="en"/>
        </w:rPr>
        <w:t xml:space="preserve"> (Application: Threat Report)</w:t>
      </w:r>
    </w:p>
    <w:p w14:paraId="69F4B93C" w14:textId="5BA595E3" w:rsidR="003F3B13" w:rsidRDefault="00936909" w:rsidP="003F3B13">
      <w:pPr>
        <w:pStyle w:val="P-Regular"/>
      </w:pPr>
      <w:r w:rsidRPr="00936909">
        <w:t xml:space="preserve">In this recipe, we will explore how to use output templates to guide </w:t>
      </w:r>
      <w:proofErr w:type="spellStart"/>
      <w:r w:rsidRPr="00936909">
        <w:t>ChatGPT's</w:t>
      </w:r>
      <w:proofErr w:type="spellEnd"/>
      <w:r w:rsidRPr="00936909">
        <w:t xml:space="preserve"> responses, making them more consistent, well-structured, and suitable for reports or other formal documents. By providing a specific format for the output, you can ensure that the generated content meets your requirements and is easier to integrate into your cybersecurity projects.</w:t>
      </w:r>
    </w:p>
    <w:p w14:paraId="30D49950" w14:textId="0CED7AF7" w:rsidR="003D5495" w:rsidRDefault="003D5495" w:rsidP="003D5495">
      <w:pPr>
        <w:pStyle w:val="H2-Heading"/>
      </w:pPr>
      <w:r>
        <w:t>Getting Ready</w:t>
      </w:r>
    </w:p>
    <w:p w14:paraId="5D53823C" w14:textId="70FE67A1" w:rsidR="003D5495" w:rsidRDefault="00FD38C9" w:rsidP="003F3B13">
      <w:pPr>
        <w:pStyle w:val="P-Regular"/>
      </w:pPr>
      <w:r w:rsidRPr="00FD38C9">
        <w:t>Ensure you have access to the ChatGPT interface by logging in to your OpenAI account.</w:t>
      </w:r>
    </w:p>
    <w:p w14:paraId="597381FC" w14:textId="005C9D1C" w:rsidR="00FD38C9" w:rsidRDefault="00FD38C9" w:rsidP="00FD38C9">
      <w:pPr>
        <w:pStyle w:val="H2-Heading"/>
      </w:pPr>
      <w:r>
        <w:t>How to do it…</w:t>
      </w:r>
    </w:p>
    <w:p w14:paraId="36A3D1C9" w14:textId="66730B54" w:rsidR="004C0B8C" w:rsidRDefault="00545655" w:rsidP="0057455A">
      <w:pPr>
        <w:pStyle w:val="L-Numbers"/>
        <w:numPr>
          <w:ilvl w:val="0"/>
          <w:numId w:val="8"/>
        </w:numPr>
      </w:pPr>
      <w:r>
        <w:t>When crafting your prompt,</w:t>
      </w:r>
      <w:r w:rsidR="00596999">
        <w:t xml:space="preserve"> you can specify the output</w:t>
      </w:r>
      <w:r w:rsidR="001E0C5B">
        <w:t xml:space="preserve"> several different formatting options such as headings</w:t>
      </w:r>
      <w:r w:rsidR="009A5666">
        <w:t>, font weight, lists, and more.</w:t>
      </w:r>
      <w:r w:rsidR="00131586">
        <w:t xml:space="preserve"> The following prompt demonstrates how to create output with headings</w:t>
      </w:r>
      <w:r w:rsidR="00072FB4">
        <w:t>, font weights, and list types:</w:t>
      </w:r>
    </w:p>
    <w:p w14:paraId="6B95A6C9" w14:textId="77777777" w:rsidR="00845F44" w:rsidRPr="00845F44" w:rsidRDefault="00845F44" w:rsidP="00DF6808">
      <w:pPr>
        <w:pStyle w:val="SC-Source"/>
        <w:ind w:left="720"/>
      </w:pPr>
      <w:r w:rsidRPr="00845F44">
        <w:t>Create an analysis report of the WannaCry Ransomware Attack as it relates to the cyber kill chain, using the following format:</w:t>
      </w:r>
    </w:p>
    <w:p w14:paraId="672C4B21" w14:textId="77777777" w:rsidR="00845F44" w:rsidRPr="00845F44" w:rsidRDefault="00845F44" w:rsidP="00DF6808">
      <w:pPr>
        <w:pStyle w:val="SC-Source"/>
        <w:ind w:left="720"/>
      </w:pPr>
    </w:p>
    <w:p w14:paraId="294B1039" w14:textId="3008F9A1" w:rsidR="00845F44" w:rsidRPr="00845F44" w:rsidRDefault="00292C44" w:rsidP="00DF6808">
      <w:pPr>
        <w:pStyle w:val="SC-Source"/>
        <w:ind w:left="720"/>
      </w:pPr>
      <w:r>
        <w:t>#</w:t>
      </w:r>
      <w:r w:rsidR="00CC2486">
        <w:t xml:space="preserve"> </w:t>
      </w:r>
      <w:r w:rsidR="00D24475">
        <w:t>Threat Report</w:t>
      </w:r>
    </w:p>
    <w:p w14:paraId="3FBA2F60" w14:textId="77777777" w:rsidR="00845F44" w:rsidRPr="00845F44" w:rsidRDefault="00845F44" w:rsidP="00DF6808">
      <w:pPr>
        <w:pStyle w:val="SC-Source"/>
        <w:ind w:left="720"/>
      </w:pPr>
    </w:p>
    <w:p w14:paraId="64B85974" w14:textId="46847A88" w:rsidR="00845F44" w:rsidRPr="00845F44" w:rsidRDefault="00292C44" w:rsidP="00DF6808">
      <w:pPr>
        <w:pStyle w:val="SC-Source"/>
        <w:ind w:left="720"/>
      </w:pPr>
      <w:r>
        <w:t>#</w:t>
      </w:r>
      <w:r w:rsidR="00BF585B">
        <w:t xml:space="preserve"># </w:t>
      </w:r>
      <w:r w:rsidR="00845F44" w:rsidRPr="00845F44">
        <w:t>Overview</w:t>
      </w:r>
    </w:p>
    <w:p w14:paraId="0F4CA058" w14:textId="2F3A4223" w:rsidR="00845F44" w:rsidRPr="00845F44" w:rsidRDefault="001A6DBF" w:rsidP="00DF6808">
      <w:pPr>
        <w:pStyle w:val="SC-Source"/>
        <w:ind w:left="720"/>
      </w:pPr>
      <w:r>
        <w:t>-</w:t>
      </w:r>
      <w:r w:rsidR="00D24475">
        <w:t xml:space="preserve"> </w:t>
      </w:r>
      <w:r w:rsidR="00B117C8">
        <w:t>**</w:t>
      </w:r>
      <w:r w:rsidR="00845F44" w:rsidRPr="00845F44">
        <w:t xml:space="preserve">Threat </w:t>
      </w:r>
      <w:proofErr w:type="gramStart"/>
      <w:r w:rsidR="00845F44" w:rsidRPr="00845F44">
        <w:t>Name:</w:t>
      </w:r>
      <w:r w:rsidR="00B117C8">
        <w:t>*</w:t>
      </w:r>
      <w:proofErr w:type="gramEnd"/>
      <w:r w:rsidR="00B117C8">
        <w:t>*</w:t>
      </w:r>
    </w:p>
    <w:p w14:paraId="09B00459" w14:textId="2C225C19" w:rsidR="00845F44" w:rsidRPr="00845F44" w:rsidRDefault="001A6DBF" w:rsidP="00DF6808">
      <w:pPr>
        <w:pStyle w:val="SC-Source"/>
        <w:ind w:left="720"/>
      </w:pPr>
      <w:r>
        <w:t>-</w:t>
      </w:r>
      <w:r w:rsidR="00B3511B">
        <w:t xml:space="preserve"> </w:t>
      </w:r>
      <w:r w:rsidR="00D24475">
        <w:t>*</w:t>
      </w:r>
      <w:r w:rsidR="00375F02">
        <w:t>*</w:t>
      </w:r>
      <w:r w:rsidR="00845F44" w:rsidRPr="00845F44">
        <w:t xml:space="preserve">Date of </w:t>
      </w:r>
      <w:proofErr w:type="gramStart"/>
      <w:r w:rsidR="00845F44" w:rsidRPr="00845F44">
        <w:t>Occurrence:</w:t>
      </w:r>
      <w:r w:rsidR="00375F02">
        <w:t>*</w:t>
      </w:r>
      <w:proofErr w:type="gramEnd"/>
      <w:r w:rsidR="00372A6E">
        <w:t>*</w:t>
      </w:r>
    </w:p>
    <w:p w14:paraId="40A37C89" w14:textId="017073B5" w:rsidR="00845F44" w:rsidRPr="00845F44" w:rsidRDefault="001A6DBF" w:rsidP="00DF6808">
      <w:pPr>
        <w:pStyle w:val="SC-Source"/>
        <w:ind w:left="720"/>
      </w:pPr>
      <w:r>
        <w:t>-</w:t>
      </w:r>
      <w:r w:rsidR="00E9094C">
        <w:t xml:space="preserve"> </w:t>
      </w:r>
      <w:r w:rsidR="00D24475">
        <w:t>**</w:t>
      </w:r>
      <w:r w:rsidR="00845F44" w:rsidRPr="00845F44">
        <w:t xml:space="preserve">Industries </w:t>
      </w:r>
      <w:proofErr w:type="gramStart"/>
      <w:r w:rsidR="00845F44" w:rsidRPr="00845F44">
        <w:t>Affected:</w:t>
      </w:r>
      <w:r w:rsidR="00D24475">
        <w:t>*</w:t>
      </w:r>
      <w:proofErr w:type="gramEnd"/>
      <w:r w:rsidR="00D24475">
        <w:t>*</w:t>
      </w:r>
    </w:p>
    <w:p w14:paraId="5AED6211" w14:textId="4E855DFC" w:rsidR="00845F44" w:rsidRPr="00845F44" w:rsidRDefault="001A6DBF" w:rsidP="00DF6808">
      <w:pPr>
        <w:pStyle w:val="SC-Source"/>
        <w:ind w:left="720"/>
      </w:pPr>
      <w:r>
        <w:t>-</w:t>
      </w:r>
      <w:r w:rsidR="00E9094C">
        <w:t xml:space="preserve"> </w:t>
      </w:r>
      <w:r w:rsidR="00D24475">
        <w:t>**</w:t>
      </w:r>
      <w:proofErr w:type="gramStart"/>
      <w:r w:rsidR="00845F44" w:rsidRPr="00845F44">
        <w:t>Impact:</w:t>
      </w:r>
      <w:r w:rsidR="00D24475">
        <w:t>*</w:t>
      </w:r>
      <w:proofErr w:type="gramEnd"/>
      <w:r w:rsidR="00D24475">
        <w:t>*</w:t>
      </w:r>
    </w:p>
    <w:p w14:paraId="5FD81F42" w14:textId="77777777" w:rsidR="00845F44" w:rsidRPr="00845F44" w:rsidRDefault="00845F44" w:rsidP="00DF6808">
      <w:pPr>
        <w:pStyle w:val="SC-Source"/>
        <w:ind w:left="720"/>
      </w:pPr>
    </w:p>
    <w:p w14:paraId="01341533" w14:textId="5EAE0056" w:rsidR="00845F44" w:rsidRPr="00845F44" w:rsidRDefault="00D24475" w:rsidP="00DF6808">
      <w:pPr>
        <w:pStyle w:val="SC-Source"/>
        <w:ind w:left="720"/>
      </w:pPr>
      <w:r>
        <w:t>#</w:t>
      </w:r>
      <w:r w:rsidR="00BF585B">
        <w:t xml:space="preserve"># </w:t>
      </w:r>
      <w:r w:rsidR="00845F44" w:rsidRPr="00845F44">
        <w:t>Cyber Kill Chain Analysis</w:t>
      </w:r>
    </w:p>
    <w:p w14:paraId="461E006C" w14:textId="77777777" w:rsidR="00845F44" w:rsidRPr="00845F44" w:rsidRDefault="00845F44" w:rsidP="00DF6808">
      <w:pPr>
        <w:pStyle w:val="SC-Source"/>
        <w:ind w:left="720"/>
      </w:pPr>
    </w:p>
    <w:p w14:paraId="0803003D" w14:textId="0A9EAF62" w:rsidR="00845F44" w:rsidRPr="00845F44" w:rsidRDefault="00845F44" w:rsidP="00DF6808">
      <w:pPr>
        <w:pStyle w:val="SC-Source"/>
        <w:ind w:left="720"/>
      </w:pPr>
      <w:r w:rsidRPr="00845F44">
        <w:lastRenderedPageBreak/>
        <w:t xml:space="preserve">1. </w:t>
      </w:r>
      <w:r w:rsidR="00B10A9F">
        <w:t>**</w:t>
      </w:r>
      <w:r w:rsidRPr="00845F44">
        <w:t xml:space="preserve">Kill chain step </w:t>
      </w:r>
      <w:proofErr w:type="gramStart"/>
      <w:r w:rsidRPr="00845F44">
        <w:t>1</w:t>
      </w:r>
      <w:r w:rsidR="00C033D7">
        <w:t>:</w:t>
      </w:r>
      <w:r w:rsidR="00B10A9F">
        <w:t>*</w:t>
      </w:r>
      <w:proofErr w:type="gramEnd"/>
      <w:r w:rsidR="00B10A9F">
        <w:t>*</w:t>
      </w:r>
    </w:p>
    <w:p w14:paraId="762CCA4C" w14:textId="3657DDE9" w:rsidR="00845F44" w:rsidRPr="00845F44" w:rsidRDefault="00845F44" w:rsidP="00DF6808">
      <w:pPr>
        <w:pStyle w:val="SC-Source"/>
        <w:ind w:left="720"/>
      </w:pPr>
      <w:r w:rsidRPr="00845F44">
        <w:t xml:space="preserve">2. </w:t>
      </w:r>
      <w:r w:rsidR="00B10A9F">
        <w:t>**</w:t>
      </w:r>
      <w:r w:rsidRPr="00845F44">
        <w:t xml:space="preserve">Kill chain step </w:t>
      </w:r>
      <w:proofErr w:type="gramStart"/>
      <w:r w:rsidRPr="00845F44">
        <w:t>2</w:t>
      </w:r>
      <w:r w:rsidR="00C033D7">
        <w:t>:</w:t>
      </w:r>
      <w:r w:rsidR="00B10A9F">
        <w:t>*</w:t>
      </w:r>
      <w:proofErr w:type="gramEnd"/>
      <w:r w:rsidR="00B10A9F">
        <w:t>*</w:t>
      </w:r>
    </w:p>
    <w:p w14:paraId="2F59B0E8" w14:textId="77777777" w:rsidR="00845F44" w:rsidRPr="00845F44" w:rsidRDefault="00845F44" w:rsidP="00DF6808">
      <w:pPr>
        <w:pStyle w:val="SC-Source"/>
        <w:ind w:left="720"/>
      </w:pPr>
      <w:r w:rsidRPr="00845F44">
        <w:t>3. …</w:t>
      </w:r>
    </w:p>
    <w:p w14:paraId="1EE49252" w14:textId="77777777" w:rsidR="00845F44" w:rsidRPr="00845F44" w:rsidRDefault="00845F44" w:rsidP="00DF6808">
      <w:pPr>
        <w:pStyle w:val="SC-Source"/>
        <w:ind w:left="720"/>
      </w:pPr>
    </w:p>
    <w:p w14:paraId="41CE05B1" w14:textId="01359ABB" w:rsidR="00845F44" w:rsidRPr="00845F44" w:rsidRDefault="00B10A9F" w:rsidP="00DF6808">
      <w:pPr>
        <w:pStyle w:val="SC-Source"/>
        <w:ind w:left="720"/>
      </w:pPr>
      <w:r>
        <w:t>#</w:t>
      </w:r>
      <w:r w:rsidR="00BF585B">
        <w:t xml:space="preserve"># </w:t>
      </w:r>
      <w:r w:rsidR="00845F44" w:rsidRPr="00845F44">
        <w:t>Mitigation Recommendations</w:t>
      </w:r>
    </w:p>
    <w:p w14:paraId="17BD3018" w14:textId="77777777" w:rsidR="00845F44" w:rsidRPr="00845F44" w:rsidRDefault="00845F44" w:rsidP="00DF6808">
      <w:pPr>
        <w:pStyle w:val="SC-Source"/>
        <w:ind w:left="720"/>
      </w:pPr>
    </w:p>
    <w:p w14:paraId="4FEAC58F" w14:textId="164BB97C" w:rsidR="00845F44" w:rsidRPr="00845F44" w:rsidRDefault="00991ADD" w:rsidP="00DF6808">
      <w:pPr>
        <w:pStyle w:val="SC-Source"/>
        <w:ind w:left="720"/>
      </w:pPr>
      <w:r>
        <w:t xml:space="preserve">- </w:t>
      </w:r>
      <w:r w:rsidR="005B6F99">
        <w:t>*</w:t>
      </w:r>
      <w:r w:rsidR="00845F44" w:rsidRPr="00845F44">
        <w:t>Mitigation recommendation 1</w:t>
      </w:r>
      <w:r w:rsidR="005B6F99">
        <w:t>*</w:t>
      </w:r>
    </w:p>
    <w:p w14:paraId="7CA9EBAB" w14:textId="32693862" w:rsidR="00845F44" w:rsidRDefault="00991ADD" w:rsidP="00DF6808">
      <w:pPr>
        <w:pStyle w:val="SC-Source"/>
        <w:ind w:left="720"/>
      </w:pPr>
      <w:r>
        <w:t xml:space="preserve">- </w:t>
      </w:r>
      <w:r w:rsidR="00C8641D">
        <w:t>*</w:t>
      </w:r>
      <w:proofErr w:type="spellStart"/>
      <w:r w:rsidR="00845F44" w:rsidRPr="00845F44">
        <w:t>Mitigaiton</w:t>
      </w:r>
      <w:proofErr w:type="spellEnd"/>
      <w:r w:rsidR="00845F44" w:rsidRPr="00845F44">
        <w:t xml:space="preserve"> recommendation 2</w:t>
      </w:r>
      <w:r w:rsidR="00C8641D">
        <w:t>*</w:t>
      </w:r>
    </w:p>
    <w:p w14:paraId="50492BF2" w14:textId="45CF6E98" w:rsidR="00131586" w:rsidRDefault="0070010C" w:rsidP="0070010C">
      <w:pPr>
        <w:pStyle w:val="SC-Source"/>
        <w:ind w:left="720"/>
      </w:pPr>
      <w:r>
        <w:t>…</w:t>
      </w:r>
      <w:r w:rsidR="00F858CD">
        <w:br/>
      </w:r>
    </w:p>
    <w:p w14:paraId="43012EF8" w14:textId="7F6E94A3" w:rsidR="00545655" w:rsidRDefault="00545655" w:rsidP="002B1561">
      <w:pPr>
        <w:pStyle w:val="L-Numbers"/>
      </w:pPr>
      <w:r>
        <w:t>ChatGPT will generate a response that follows the specified template, providing a well-structured and consistent output.</w:t>
      </w:r>
    </w:p>
    <w:p w14:paraId="1F5E42C6" w14:textId="29609DD6" w:rsidR="00313CE9" w:rsidRDefault="00313CE9" w:rsidP="00AE259F">
      <w:pPr>
        <w:pStyle w:val="IMG-Caption"/>
      </w:pPr>
      <w:r w:rsidRPr="00AE259F">
        <w:rPr>
          <w:noProof/>
        </w:rPr>
        <w:drawing>
          <wp:inline distT="0" distB="0" distL="0" distR="0" wp14:anchorId="7A93EC00" wp14:editId="1A667014">
            <wp:extent cx="4547220" cy="3020141"/>
            <wp:effectExtent l="19050" t="19050" r="25400" b="27940"/>
            <wp:docPr id="11" name="Picture 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letter&#10;&#10;Description automatically generated"/>
                    <pic:cNvPicPr/>
                  </pic:nvPicPr>
                  <pic:blipFill rotWithShape="1">
                    <a:blip r:embed="rId29"/>
                    <a:srcRect b="13241"/>
                    <a:stretch/>
                  </pic:blipFill>
                  <pic:spPr bwMode="auto">
                    <a:xfrm>
                      <a:off x="0" y="0"/>
                      <a:ext cx="4554307" cy="302484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5A6D983" w14:textId="77777777" w:rsidR="004F3737" w:rsidRDefault="004F3737" w:rsidP="004F3737">
      <w:pPr>
        <w:pStyle w:val="IMG-Caption"/>
      </w:pPr>
      <w:r>
        <w:t>Figure 1.5.1 – ChatGPT response with formatting (headings, bold font, lists)</w:t>
      </w:r>
    </w:p>
    <w:p w14:paraId="2DD52987" w14:textId="77777777" w:rsidR="004F3737" w:rsidRPr="004F3737" w:rsidRDefault="004F3737" w:rsidP="004F3737">
      <w:pPr>
        <w:rPr>
          <w:lang w:val="en"/>
        </w:rPr>
      </w:pPr>
    </w:p>
    <w:p w14:paraId="305859D5" w14:textId="044CEAEA" w:rsidR="002E0DDB" w:rsidRPr="002E0DDB" w:rsidRDefault="002E0DDB" w:rsidP="002E0DDB">
      <w:pPr>
        <w:pStyle w:val="IMG-Caption"/>
      </w:pPr>
      <w:r w:rsidRPr="002E0DDB">
        <w:rPr>
          <w:noProof/>
        </w:rPr>
        <w:lastRenderedPageBreak/>
        <w:drawing>
          <wp:inline distT="0" distB="0" distL="0" distR="0" wp14:anchorId="15DCD1F3" wp14:editId="50688F81">
            <wp:extent cx="4410240" cy="2065933"/>
            <wp:effectExtent l="19050" t="19050" r="9525" b="10795"/>
            <wp:docPr id="12" name="Picture 12" descr="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application&#10;&#10;Description automatically generated with medium confidence"/>
                    <pic:cNvPicPr/>
                  </pic:nvPicPr>
                  <pic:blipFill>
                    <a:blip r:embed="rId30"/>
                    <a:stretch>
                      <a:fillRect/>
                    </a:stretch>
                  </pic:blipFill>
                  <pic:spPr>
                    <a:xfrm>
                      <a:off x="0" y="0"/>
                      <a:ext cx="4420078" cy="2070542"/>
                    </a:xfrm>
                    <a:prstGeom prst="rect">
                      <a:avLst/>
                    </a:prstGeom>
                    <a:ln>
                      <a:solidFill>
                        <a:schemeClr val="tx1"/>
                      </a:solidFill>
                    </a:ln>
                  </pic:spPr>
                </pic:pic>
              </a:graphicData>
            </a:graphic>
          </wp:inline>
        </w:drawing>
      </w:r>
    </w:p>
    <w:p w14:paraId="1F73BF41" w14:textId="71868045" w:rsidR="00545655" w:rsidRDefault="00545655" w:rsidP="002B1561">
      <w:pPr>
        <w:pStyle w:val="IMG-Caption"/>
      </w:pPr>
      <w:r>
        <w:t>Figure 1.5.</w:t>
      </w:r>
      <w:r w:rsidR="004F3737">
        <w:t>2</w:t>
      </w:r>
      <w:r>
        <w:t xml:space="preserve"> – ChatGPT response </w:t>
      </w:r>
      <w:r w:rsidR="0010046C">
        <w:t>with formatting (heading</w:t>
      </w:r>
      <w:r w:rsidR="004F3737">
        <w:t>, lists</w:t>
      </w:r>
      <w:r w:rsidR="009022B5">
        <w:t>, italicized text</w:t>
      </w:r>
      <w:r w:rsidR="004F3737">
        <w:t>)</w:t>
      </w:r>
    </w:p>
    <w:p w14:paraId="367CEE51" w14:textId="190F9E20" w:rsidR="00545655" w:rsidRDefault="00821925" w:rsidP="0057455A">
      <w:pPr>
        <w:pStyle w:val="L-Numbers"/>
      </w:pPr>
      <w:r w:rsidRPr="00821925">
        <w:t>This formatted text is now more structured and can be easily transferred to other documents through copying and pasting, while retaining its formatting.</w:t>
      </w:r>
    </w:p>
    <w:p w14:paraId="7494E012" w14:textId="66D2C1BF" w:rsidR="00FD38C9" w:rsidRDefault="00A20734" w:rsidP="00A20734">
      <w:pPr>
        <w:pStyle w:val="H2-Heading"/>
        <w:rPr>
          <w:lang w:val="en"/>
        </w:rPr>
      </w:pPr>
      <w:r>
        <w:rPr>
          <w:lang w:val="en"/>
        </w:rPr>
        <w:t>How it works…</w:t>
      </w:r>
    </w:p>
    <w:p w14:paraId="2213B2E6" w14:textId="17456957" w:rsidR="00A20734" w:rsidRDefault="00002908" w:rsidP="002E2C12">
      <w:pPr>
        <w:rPr>
          <w:lang w:val="en"/>
        </w:rPr>
      </w:pPr>
      <w:r w:rsidRPr="00002908">
        <w:rPr>
          <w:lang w:val="en"/>
        </w:rPr>
        <w:t>By providing a clear template for the output in your prompt, you guide ChatGPT to generate responses that adhere to the specified structure and formatting. This helps ensure that the generated content is consistent, well-organized, and suitable for use in reports, presentations, or other formal documents. The model will focus on generating content that matches the formatting and structure you've provided while still delivering the information you requested.</w:t>
      </w:r>
    </w:p>
    <w:p w14:paraId="2D495527" w14:textId="04C10331" w:rsidR="00D13CF5" w:rsidRDefault="00D13CF5" w:rsidP="002E2C12">
      <w:pPr>
        <w:rPr>
          <w:lang w:val="en"/>
        </w:rPr>
      </w:pPr>
      <w:r>
        <w:rPr>
          <w:lang w:val="en"/>
        </w:rPr>
        <w:t>The following conventions are used when formatting</w:t>
      </w:r>
      <w:r w:rsidR="007B5075">
        <w:rPr>
          <w:lang w:val="en"/>
        </w:rPr>
        <w:t xml:space="preserve"> ChatGPT output:</w:t>
      </w:r>
    </w:p>
    <w:p w14:paraId="4F5AA88D" w14:textId="31329F04" w:rsidR="007B5075" w:rsidRPr="007B5075" w:rsidRDefault="007B5075" w:rsidP="007B5075">
      <w:pPr>
        <w:pStyle w:val="L-Numbers"/>
        <w:numPr>
          <w:ilvl w:val="0"/>
          <w:numId w:val="9"/>
        </w:numPr>
      </w:pPr>
      <w:r w:rsidRPr="007B5075">
        <w:t xml:space="preserve">To create a main </w:t>
      </w:r>
      <w:r w:rsidRPr="004E1D6D">
        <w:rPr>
          <w:rStyle w:val="P-Bold"/>
        </w:rPr>
        <w:t>heading</w:t>
      </w:r>
      <w:r w:rsidRPr="007B5075">
        <w:t>, use a single pound sign (</w:t>
      </w:r>
      <w:r w:rsidRPr="0026530B">
        <w:rPr>
          <w:rStyle w:val="P-Bold"/>
        </w:rPr>
        <w:t>#</w:t>
      </w:r>
      <w:r w:rsidRPr="007B5075">
        <w:t>) followed by a space and the text of the heading. In this case, the main heading is "</w:t>
      </w:r>
      <w:r w:rsidRPr="00EE6726">
        <w:rPr>
          <w:rStyle w:val="P-Italics"/>
        </w:rPr>
        <w:t>Threat Report</w:t>
      </w:r>
      <w:r w:rsidRPr="007B5075">
        <w:t>".</w:t>
      </w:r>
    </w:p>
    <w:p w14:paraId="19578686" w14:textId="62F27012" w:rsidR="007B5075" w:rsidRPr="007B5075" w:rsidRDefault="007B5075" w:rsidP="007B5075">
      <w:pPr>
        <w:pStyle w:val="L-Numbers"/>
      </w:pPr>
      <w:r w:rsidRPr="007B5075">
        <w:t xml:space="preserve">To create a </w:t>
      </w:r>
      <w:r w:rsidRPr="004E1D6D">
        <w:rPr>
          <w:rStyle w:val="P-Bold"/>
        </w:rPr>
        <w:t>subheading</w:t>
      </w:r>
      <w:r w:rsidRPr="007B5075">
        <w:t xml:space="preserve">, use </w:t>
      </w:r>
      <w:proofErr w:type="gramStart"/>
      <w:r w:rsidRPr="007B5075">
        <w:t>two pound</w:t>
      </w:r>
      <w:proofErr w:type="gramEnd"/>
      <w:r w:rsidRPr="007B5075">
        <w:t xml:space="preserve"> signs (</w:t>
      </w:r>
      <w:r w:rsidRPr="00D64F5F">
        <w:rPr>
          <w:rStyle w:val="P-Bold"/>
        </w:rPr>
        <w:t>##</w:t>
      </w:r>
      <w:r w:rsidRPr="007B5075">
        <w:t>) followed by a space and the text of the subheading. In this case, the subheadings are "</w:t>
      </w:r>
      <w:r w:rsidRPr="005A3063">
        <w:rPr>
          <w:rStyle w:val="P-Italics"/>
        </w:rPr>
        <w:t>Overview</w:t>
      </w:r>
      <w:r w:rsidRPr="007B5075">
        <w:t>", "</w:t>
      </w:r>
      <w:r w:rsidRPr="005A3063">
        <w:rPr>
          <w:rStyle w:val="P-Italics"/>
        </w:rPr>
        <w:t>Cyber Kill Chain Analysis</w:t>
      </w:r>
      <w:r w:rsidRPr="007B5075">
        <w:t>", and "</w:t>
      </w:r>
      <w:r w:rsidRPr="005A3063">
        <w:rPr>
          <w:rStyle w:val="P-Italics"/>
        </w:rPr>
        <w:t>Mitigation Recommendations</w:t>
      </w:r>
      <w:r w:rsidRPr="007B5075">
        <w:t>".</w:t>
      </w:r>
      <w:r w:rsidR="00D64F5F">
        <w:t xml:space="preserve"> You can continue to create additional subheading levels by </w:t>
      </w:r>
      <w:r w:rsidR="00003C17">
        <w:t>increasing the number of</w:t>
      </w:r>
      <w:r w:rsidR="00D64F5F">
        <w:t xml:space="preserve"> </w:t>
      </w:r>
      <w:r w:rsidR="00003C17">
        <w:t>pound signs.</w:t>
      </w:r>
    </w:p>
    <w:p w14:paraId="55E39991" w14:textId="68B461E0" w:rsidR="007B5075" w:rsidRPr="007B5075" w:rsidRDefault="007B5075" w:rsidP="007B5075">
      <w:pPr>
        <w:pStyle w:val="L-Numbers"/>
      </w:pPr>
      <w:r w:rsidRPr="007B5075">
        <w:t xml:space="preserve">To create </w:t>
      </w:r>
      <w:r w:rsidRPr="004E1D6D">
        <w:rPr>
          <w:rStyle w:val="P-Bold"/>
        </w:rPr>
        <w:t>bullet points</w:t>
      </w:r>
      <w:r w:rsidRPr="007B5075">
        <w:t>, use a hyphen (</w:t>
      </w:r>
      <w:r w:rsidRPr="001F3B18">
        <w:rPr>
          <w:rStyle w:val="P-Bold"/>
        </w:rPr>
        <w:t>-</w:t>
      </w:r>
      <w:r w:rsidRPr="007B5075">
        <w:t>) or asterisk (</w:t>
      </w:r>
      <w:r w:rsidRPr="001F3B18">
        <w:rPr>
          <w:rStyle w:val="P-Bold"/>
        </w:rPr>
        <w:t>*</w:t>
      </w:r>
      <w:r w:rsidRPr="007B5075">
        <w:t>) followed by a space and the text of the bullet point. In this case, the bullet points are used in the "</w:t>
      </w:r>
      <w:r w:rsidRPr="001F3B18">
        <w:rPr>
          <w:rStyle w:val="P-Italics"/>
        </w:rPr>
        <w:t>Overview</w:t>
      </w:r>
      <w:r w:rsidRPr="007B5075">
        <w:t>" section to indicate the threat name, date of occurrence, industries affected, and impact.</w:t>
      </w:r>
    </w:p>
    <w:p w14:paraId="30BD0412" w14:textId="765F4807" w:rsidR="006543B9" w:rsidRDefault="00C03D39" w:rsidP="007B5075">
      <w:pPr>
        <w:pStyle w:val="L-Numbers"/>
      </w:pPr>
      <w:r>
        <w:lastRenderedPageBreak/>
        <w:t xml:space="preserve">To create </w:t>
      </w:r>
      <w:r w:rsidRPr="00DF18BB">
        <w:rPr>
          <w:rStyle w:val="P-Bold"/>
        </w:rPr>
        <w:t>b</w:t>
      </w:r>
      <w:r w:rsidR="006543B9" w:rsidRPr="00DF18BB">
        <w:rPr>
          <w:rStyle w:val="P-Bold"/>
        </w:rPr>
        <w:t>old text</w:t>
      </w:r>
      <w:r>
        <w:t>, u</w:t>
      </w:r>
      <w:r w:rsidR="006543B9" w:rsidRPr="006543B9">
        <w:t>se two asterisks (</w:t>
      </w:r>
      <w:r w:rsidR="00DF18BB" w:rsidRPr="00DF18BB">
        <w:rPr>
          <w:rStyle w:val="P-Bold"/>
        </w:rPr>
        <w:t>*</w:t>
      </w:r>
      <w:r w:rsidR="006543B9" w:rsidRPr="00DF18BB">
        <w:rPr>
          <w:rStyle w:val="P-Bold"/>
        </w:rPr>
        <w:t>*</w:t>
      </w:r>
      <w:r w:rsidR="006543B9" w:rsidRPr="006543B9">
        <w:t>) or underscores (</w:t>
      </w:r>
      <w:r w:rsidR="00DF18BB" w:rsidRPr="00DF18BB">
        <w:rPr>
          <w:rStyle w:val="P-Bold"/>
        </w:rPr>
        <w:t>_</w:t>
      </w:r>
      <w:r w:rsidR="006543B9" w:rsidRPr="00DF18BB">
        <w:rPr>
          <w:rStyle w:val="P-Bold"/>
        </w:rPr>
        <w:t>_</w:t>
      </w:r>
      <w:r w:rsidR="006543B9" w:rsidRPr="006543B9">
        <w:t>) to surround the text you want to bold</w:t>
      </w:r>
      <w:r>
        <w:t xml:space="preserve">. In this case, </w:t>
      </w:r>
      <w:r w:rsidR="00DF18BB">
        <w:t>each of the bullets and numbered lists keywords were bolded.</w:t>
      </w:r>
    </w:p>
    <w:p w14:paraId="38DA4CE8" w14:textId="627800A1" w:rsidR="007B5075" w:rsidRPr="007B5075" w:rsidRDefault="007B5075" w:rsidP="007B5075">
      <w:pPr>
        <w:pStyle w:val="L-Numbers"/>
      </w:pPr>
      <w:r w:rsidRPr="007B5075">
        <w:t xml:space="preserve">To </w:t>
      </w:r>
      <w:r w:rsidRPr="004E1D6D">
        <w:rPr>
          <w:rStyle w:val="P-Bold"/>
        </w:rPr>
        <w:t>italicize text</w:t>
      </w:r>
      <w:r w:rsidRPr="007B5075">
        <w:t>, use a pair of asterisks (</w:t>
      </w:r>
      <w:r w:rsidRPr="00DF18BB">
        <w:rPr>
          <w:rStyle w:val="P-Bold"/>
        </w:rPr>
        <w:t>*</w:t>
      </w:r>
      <w:r w:rsidRPr="007B5075">
        <w:t>) or underscores (</w:t>
      </w:r>
      <w:r w:rsidRPr="00DF18BB">
        <w:rPr>
          <w:rStyle w:val="P-Bold"/>
        </w:rPr>
        <w:t>_</w:t>
      </w:r>
      <w:r w:rsidRPr="007B5075">
        <w:t>) to surround the text you want to italicize. In this case, the second kill chain step is italicized using a pair of underscores.</w:t>
      </w:r>
      <w:r w:rsidR="006E176B">
        <w:t xml:space="preserve"> In this case</w:t>
      </w:r>
      <w:r w:rsidR="000526A6">
        <w:t xml:space="preserve"> italicized text is used for the </w:t>
      </w:r>
      <w:r w:rsidR="001B1048" w:rsidRPr="001B1048">
        <w:rPr>
          <w:rStyle w:val="P-Italics"/>
        </w:rPr>
        <w:t>mitigations recommendations bullets</w:t>
      </w:r>
      <w:r w:rsidR="001B1048">
        <w:t>.</w:t>
      </w:r>
    </w:p>
    <w:p w14:paraId="615C7FA1" w14:textId="29C54489" w:rsidR="007B5075" w:rsidRDefault="007B5075" w:rsidP="007B5075">
      <w:pPr>
        <w:pStyle w:val="L-Numbers"/>
      </w:pPr>
      <w:r w:rsidRPr="007B5075">
        <w:t xml:space="preserve">To create a </w:t>
      </w:r>
      <w:r w:rsidRPr="004E1D6D">
        <w:rPr>
          <w:rStyle w:val="P-Bold"/>
        </w:rPr>
        <w:t>numbered list</w:t>
      </w:r>
      <w:r w:rsidRPr="007B5075">
        <w:t xml:space="preserve">, use a number followed by a period and a space, followed by the text of the list item. In this case, the </w:t>
      </w:r>
      <w:r w:rsidRPr="001B1048">
        <w:rPr>
          <w:rStyle w:val="P-Italics"/>
        </w:rPr>
        <w:t>Cyber Kill Chain Analysis section</w:t>
      </w:r>
      <w:r w:rsidRPr="007B5075">
        <w:t xml:space="preserve"> is a numbered list.</w:t>
      </w:r>
    </w:p>
    <w:p w14:paraId="68381E23" w14:textId="6D417789" w:rsidR="00A20734" w:rsidRDefault="00A20734" w:rsidP="00A20734">
      <w:pPr>
        <w:pStyle w:val="H2-Heading"/>
        <w:rPr>
          <w:lang w:val="en"/>
        </w:rPr>
      </w:pPr>
      <w:r>
        <w:rPr>
          <w:lang w:val="en"/>
        </w:rPr>
        <w:t>There’s more…</w:t>
      </w:r>
    </w:p>
    <w:p w14:paraId="5B87F23A" w14:textId="11BED013" w:rsidR="009C15FF" w:rsidRDefault="00B87AEA" w:rsidP="009C15FF">
      <w:pPr>
        <w:rPr>
          <w:lang w:val="en"/>
        </w:rPr>
      </w:pPr>
      <w:r>
        <w:rPr>
          <w:lang w:val="en"/>
        </w:rPr>
        <w:t>C</w:t>
      </w:r>
      <w:r w:rsidR="009C15FF" w:rsidRPr="009C15FF">
        <w:rPr>
          <w:lang w:val="en"/>
        </w:rPr>
        <w:t>ombining templates with other techniques, such as roles, can further enhance the quality and relevance of the generated content. By applying both templates and roles, you can create output that is not only well-structured and consistent but also tailored to specific expert perspectives.</w:t>
      </w:r>
    </w:p>
    <w:p w14:paraId="7BAE8244" w14:textId="52F107BF" w:rsidR="007E7C0B" w:rsidRDefault="007E7C0B" w:rsidP="007E7C0B">
      <w:pPr>
        <w:rPr>
          <w:lang w:val="en"/>
        </w:rPr>
      </w:pPr>
      <w:r w:rsidRPr="009C15FF">
        <w:rPr>
          <w:lang w:val="en"/>
        </w:rPr>
        <w:t xml:space="preserve">As you become more comfortable using templates in your prompts, you can experiment with different formats, structures, and scenarios to obtain the desired output for your cybersecurity tasks. For example, </w:t>
      </w:r>
      <w:r w:rsidR="00993159">
        <w:rPr>
          <w:lang w:val="en"/>
        </w:rPr>
        <w:t xml:space="preserve">in addition to text formatting, </w:t>
      </w:r>
      <w:r w:rsidRPr="009C15FF">
        <w:rPr>
          <w:lang w:val="en"/>
        </w:rPr>
        <w:t xml:space="preserve">you can </w:t>
      </w:r>
      <w:r w:rsidR="00993159">
        <w:rPr>
          <w:lang w:val="en"/>
        </w:rPr>
        <w:t xml:space="preserve">also </w:t>
      </w:r>
      <w:r w:rsidRPr="009C15FF">
        <w:rPr>
          <w:lang w:val="en"/>
        </w:rPr>
        <w:t>use tables</w:t>
      </w:r>
      <w:r w:rsidR="0004679C">
        <w:rPr>
          <w:lang w:val="en"/>
        </w:rPr>
        <w:t xml:space="preserve"> </w:t>
      </w:r>
      <w:r w:rsidRPr="009C15FF">
        <w:rPr>
          <w:lang w:val="en"/>
        </w:rPr>
        <w:t>to organize the generated content</w:t>
      </w:r>
      <w:r w:rsidR="0004679C">
        <w:rPr>
          <w:lang w:val="en"/>
        </w:rPr>
        <w:t xml:space="preserve"> even further</w:t>
      </w:r>
      <w:r w:rsidR="0043235D">
        <w:rPr>
          <w:lang w:val="en"/>
        </w:rPr>
        <w:t>, which is what we will cover in the next recipe</w:t>
      </w:r>
      <w:r w:rsidRPr="009C15FF">
        <w:rPr>
          <w:lang w:val="en"/>
        </w:rPr>
        <w:t>.</w:t>
      </w:r>
    </w:p>
    <w:p w14:paraId="53D70A2F" w14:textId="4B96C0C4" w:rsidR="007E7C0B" w:rsidRDefault="002F1811" w:rsidP="002F1811">
      <w:pPr>
        <w:pStyle w:val="H1-Section"/>
      </w:pPr>
      <w:r w:rsidRPr="002F1811">
        <w:t xml:space="preserve">Formatting </w:t>
      </w:r>
      <w:r w:rsidR="009037E6">
        <w:t>O</w:t>
      </w:r>
      <w:r w:rsidRPr="002F1811">
        <w:t xml:space="preserve">utput as a </w:t>
      </w:r>
      <w:r w:rsidR="009037E6">
        <w:t>T</w:t>
      </w:r>
      <w:r w:rsidRPr="002F1811">
        <w:t>able</w:t>
      </w:r>
      <w:r w:rsidR="00B86ADB">
        <w:t xml:space="preserve"> (Application:</w:t>
      </w:r>
      <w:r w:rsidR="0038246C">
        <w:t xml:space="preserve"> Security Controls Table)</w:t>
      </w:r>
    </w:p>
    <w:p w14:paraId="0FC0AAFC" w14:textId="20AA16D9" w:rsidR="002F1811" w:rsidRDefault="00314783" w:rsidP="002F1811">
      <w:pPr>
        <w:pStyle w:val="P-Regular"/>
      </w:pPr>
      <w:r w:rsidRPr="00314783">
        <w:t>In this recipe, we will demonstrate how to create prompts that guide ChatGPT to generate output in table format. Tables can be an effective way to organize and present information in a structured and easy-to-read manner. In this example, we will create a security controls comparison table.</w:t>
      </w:r>
    </w:p>
    <w:p w14:paraId="58E2E223" w14:textId="7990AED6" w:rsidR="00314783" w:rsidRDefault="0027196C" w:rsidP="0027196C">
      <w:pPr>
        <w:pStyle w:val="H2-Heading"/>
      </w:pPr>
      <w:r>
        <w:t>Getting Ready</w:t>
      </w:r>
    </w:p>
    <w:p w14:paraId="3C92C9C9" w14:textId="2A71DC27" w:rsidR="0027196C" w:rsidRDefault="00497ABA" w:rsidP="002F1811">
      <w:pPr>
        <w:pStyle w:val="P-Regular"/>
      </w:pPr>
      <w:r w:rsidRPr="00497ABA">
        <w:t>Ensure you have access to the ChatGPT interface by logging in to your OpenAI account.</w:t>
      </w:r>
    </w:p>
    <w:p w14:paraId="3ABA0B11" w14:textId="1C9988CA" w:rsidR="00497ABA" w:rsidRDefault="00497ABA" w:rsidP="00497ABA">
      <w:pPr>
        <w:pStyle w:val="H2-Heading"/>
      </w:pPr>
      <w:r>
        <w:lastRenderedPageBreak/>
        <w:t>How to do it…</w:t>
      </w:r>
    </w:p>
    <w:p w14:paraId="70BADD8C" w14:textId="77777777" w:rsidR="00D0215B" w:rsidRDefault="00D0215B" w:rsidP="00D0215B">
      <w:pPr>
        <w:pStyle w:val="L-Numbers"/>
        <w:numPr>
          <w:ilvl w:val="0"/>
          <w:numId w:val="10"/>
        </w:numPr>
      </w:pPr>
      <w:r>
        <w:t>Craft your prompt by specifying the table format and the information you want to include. For this example, we will generate a table comparing different security controls:</w:t>
      </w:r>
    </w:p>
    <w:p w14:paraId="5D75A0F4" w14:textId="0E6AE93E" w:rsidR="00D0215B" w:rsidRDefault="00D0215B" w:rsidP="00DB4227">
      <w:pPr>
        <w:pStyle w:val="SC-Source"/>
        <w:ind w:left="720"/>
      </w:pPr>
      <w:r>
        <w:t>Create a table comparing five different security controls. The table should have the following columns: Control Name, Description, Implementation Cost, Maintenance Cost, Effectiveness, and Ease of Implementation.</w:t>
      </w:r>
    </w:p>
    <w:p w14:paraId="04AC9858" w14:textId="77777777" w:rsidR="00D0215B" w:rsidRDefault="00D0215B" w:rsidP="00DB4227">
      <w:pPr>
        <w:pStyle w:val="L-Numbers"/>
      </w:pPr>
      <w:r>
        <w:t>ChatGPT will generate a response containing a table with the specified columns and populated with relevant information.</w:t>
      </w:r>
    </w:p>
    <w:p w14:paraId="5A867C22" w14:textId="61FE5631" w:rsidR="00DB4227" w:rsidRDefault="002714B1" w:rsidP="002714B1">
      <w:pPr>
        <w:pStyle w:val="IMG-Caption"/>
      </w:pPr>
      <w:r w:rsidRPr="002714B1">
        <w:rPr>
          <w:noProof/>
        </w:rPr>
        <w:drawing>
          <wp:inline distT="0" distB="0" distL="0" distR="0" wp14:anchorId="753D740F" wp14:editId="0D971BF5">
            <wp:extent cx="4875599" cy="4510666"/>
            <wp:effectExtent l="19050" t="19050" r="20320" b="23495"/>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31"/>
                    <a:stretch>
                      <a:fillRect/>
                    </a:stretch>
                  </pic:blipFill>
                  <pic:spPr>
                    <a:xfrm>
                      <a:off x="0" y="0"/>
                      <a:ext cx="4877340" cy="4512277"/>
                    </a:xfrm>
                    <a:prstGeom prst="rect">
                      <a:avLst/>
                    </a:prstGeom>
                    <a:ln>
                      <a:solidFill>
                        <a:schemeClr val="tx1"/>
                      </a:solidFill>
                    </a:ln>
                  </pic:spPr>
                </pic:pic>
              </a:graphicData>
            </a:graphic>
          </wp:inline>
        </w:drawing>
      </w:r>
    </w:p>
    <w:p w14:paraId="6C5D2A6E" w14:textId="1618ACF5" w:rsidR="00D0215B" w:rsidRDefault="00D0215B" w:rsidP="00DB4227">
      <w:pPr>
        <w:pStyle w:val="IMG-Caption"/>
      </w:pPr>
      <w:r>
        <w:t xml:space="preserve">Figure 1.6.1 – </w:t>
      </w:r>
      <w:r w:rsidR="002714B1">
        <w:t xml:space="preserve">Snippet of a </w:t>
      </w:r>
      <w:r>
        <w:t>ChatGPT response with a table</w:t>
      </w:r>
    </w:p>
    <w:p w14:paraId="4D319C38" w14:textId="77777777" w:rsidR="00D0215B" w:rsidRDefault="00D0215B" w:rsidP="00D0215B">
      <w:pPr>
        <w:pStyle w:val="P-Regular"/>
      </w:pPr>
    </w:p>
    <w:p w14:paraId="23D223F6" w14:textId="49146F9A" w:rsidR="00497ABA" w:rsidRDefault="00D0215B" w:rsidP="0015759A">
      <w:pPr>
        <w:pStyle w:val="L-Numbers"/>
      </w:pPr>
      <w:r>
        <w:t xml:space="preserve">You can </w:t>
      </w:r>
      <w:r w:rsidR="006F45FA">
        <w:t xml:space="preserve">now easily </w:t>
      </w:r>
      <w:r>
        <w:t xml:space="preserve">copy and paste the generated table </w:t>
      </w:r>
      <w:r w:rsidR="006F45FA">
        <w:t xml:space="preserve">directly </w:t>
      </w:r>
      <w:r>
        <w:t>into a document or spreadsheet, where it can be further formatted and refined.</w:t>
      </w:r>
    </w:p>
    <w:p w14:paraId="317E5D50" w14:textId="15638297" w:rsidR="0015759A" w:rsidRDefault="004D74F4" w:rsidP="004D74F4">
      <w:pPr>
        <w:pStyle w:val="IMG-Caption"/>
      </w:pPr>
      <w:r w:rsidRPr="004D74F4">
        <w:rPr>
          <w:noProof/>
        </w:rPr>
        <w:drawing>
          <wp:inline distT="0" distB="0" distL="0" distR="0" wp14:anchorId="25958677" wp14:editId="3C0D5C70">
            <wp:extent cx="5251450" cy="3455670"/>
            <wp:effectExtent l="19050" t="19050" r="25400" b="11430"/>
            <wp:docPr id="21" name="Picture 21"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alendar&#10;&#10;Description automatically generated"/>
                    <pic:cNvPicPr/>
                  </pic:nvPicPr>
                  <pic:blipFill>
                    <a:blip r:embed="rId32"/>
                    <a:stretch>
                      <a:fillRect/>
                    </a:stretch>
                  </pic:blipFill>
                  <pic:spPr>
                    <a:xfrm>
                      <a:off x="0" y="0"/>
                      <a:ext cx="5251450" cy="3455670"/>
                    </a:xfrm>
                    <a:prstGeom prst="rect">
                      <a:avLst/>
                    </a:prstGeom>
                    <a:ln>
                      <a:solidFill>
                        <a:schemeClr val="tx1"/>
                      </a:solidFill>
                    </a:ln>
                  </pic:spPr>
                </pic:pic>
              </a:graphicData>
            </a:graphic>
          </wp:inline>
        </w:drawing>
      </w:r>
    </w:p>
    <w:p w14:paraId="1A3CE89C" w14:textId="01562A49" w:rsidR="004D74F4" w:rsidRDefault="004D74F4" w:rsidP="004D74F4">
      <w:pPr>
        <w:pStyle w:val="IMG-Caption"/>
      </w:pPr>
      <w:r>
        <w:t xml:space="preserve">Figure 1.6.2 – ChatGPT response </w:t>
      </w:r>
      <w:r w:rsidR="00962872">
        <w:t xml:space="preserve">copy/paste directly into a </w:t>
      </w:r>
      <w:proofErr w:type="gramStart"/>
      <w:r w:rsidR="00962872">
        <w:t>spreadsheet</w:t>
      </w:r>
      <w:proofErr w:type="gramEnd"/>
    </w:p>
    <w:p w14:paraId="42DE19C3" w14:textId="77777777" w:rsidR="001F1380" w:rsidRPr="001F1380" w:rsidRDefault="001F1380" w:rsidP="001F1380">
      <w:pPr>
        <w:pStyle w:val="H2-Heading"/>
        <w:rPr>
          <w:lang w:val="en"/>
        </w:rPr>
      </w:pPr>
      <w:r w:rsidRPr="001F1380">
        <w:rPr>
          <w:lang w:val="en"/>
        </w:rPr>
        <w:t>How it works…</w:t>
      </w:r>
    </w:p>
    <w:p w14:paraId="5753F6FF" w14:textId="6FD0316F" w:rsidR="001F1380" w:rsidRPr="001F1380" w:rsidRDefault="001F1380" w:rsidP="001F1380">
      <w:pPr>
        <w:rPr>
          <w:lang w:val="en"/>
        </w:rPr>
      </w:pPr>
      <w:r w:rsidRPr="001F1380">
        <w:rPr>
          <w:lang w:val="en"/>
        </w:rPr>
        <w:t>By specifying the table format and required information in your prompt, you guide ChatGPT to generate content in a structured, tabular manner. The model will focus on generating content that matches the specified format and populating the table with the requested information.</w:t>
      </w:r>
      <w:r w:rsidR="00291FAA">
        <w:rPr>
          <w:lang w:val="en"/>
        </w:rPr>
        <w:t xml:space="preserve"> The ChatGPT interface automatically understands how to provide table formatting using markdown language</w:t>
      </w:r>
      <w:r w:rsidR="00C80B8A">
        <w:rPr>
          <w:lang w:val="en"/>
        </w:rPr>
        <w:t>, which is then interpreted by the browser.</w:t>
      </w:r>
    </w:p>
    <w:p w14:paraId="27FDB6D9" w14:textId="77777777" w:rsidR="001F1380" w:rsidRPr="001F1380" w:rsidRDefault="001F1380" w:rsidP="001F1380">
      <w:pPr>
        <w:rPr>
          <w:lang w:val="en"/>
        </w:rPr>
      </w:pPr>
      <w:r w:rsidRPr="001F1380">
        <w:rPr>
          <w:lang w:val="en"/>
        </w:rPr>
        <w:t>In this example, we asked ChatGPT to create a table comparing five different security controls with columns for Control Name, Description, Implementation Cost, Maintenance Cost, Effectiveness, and Ease of Implementation. The resulting table provides an organized and easy-to-understand overview of the different security controls.</w:t>
      </w:r>
    </w:p>
    <w:p w14:paraId="3453193D" w14:textId="77777777" w:rsidR="001F1380" w:rsidRPr="001F1380" w:rsidRDefault="001F1380" w:rsidP="00C80B8A">
      <w:pPr>
        <w:pStyle w:val="H2-Heading"/>
        <w:rPr>
          <w:lang w:val="en"/>
        </w:rPr>
      </w:pPr>
      <w:r w:rsidRPr="001F1380">
        <w:rPr>
          <w:lang w:val="en"/>
        </w:rPr>
        <w:lastRenderedPageBreak/>
        <w:t>There's more…</w:t>
      </w:r>
    </w:p>
    <w:p w14:paraId="488EF9E9" w14:textId="77777777" w:rsidR="001F1380" w:rsidRPr="001F1380" w:rsidRDefault="001F1380" w:rsidP="001F1380">
      <w:pPr>
        <w:rPr>
          <w:lang w:val="en"/>
        </w:rPr>
      </w:pPr>
      <w:r w:rsidRPr="001F1380">
        <w:rPr>
          <w:lang w:val="en"/>
        </w:rPr>
        <w:t>As you become more comfortable using tables in your prompts, you can experiment with different formats, structures, and scenarios to obtain the desired output for your cybersecurity tasks. You can also combine tables with other techniques, such as roles and templates, to further enhance the quality and relevance of the generated content.</w:t>
      </w:r>
    </w:p>
    <w:p w14:paraId="581E3750" w14:textId="5D57F65C" w:rsidR="004D74F4" w:rsidRDefault="001F1380" w:rsidP="001F1380">
      <w:pPr>
        <w:rPr>
          <w:lang w:val="en"/>
        </w:rPr>
      </w:pPr>
      <w:r w:rsidRPr="001F1380">
        <w:rPr>
          <w:lang w:val="en"/>
        </w:rPr>
        <w:t xml:space="preserve">By using tables creatively and experimenting with different combinations, you can leverage </w:t>
      </w:r>
      <w:proofErr w:type="spellStart"/>
      <w:r w:rsidRPr="001F1380">
        <w:rPr>
          <w:lang w:val="en"/>
        </w:rPr>
        <w:t>ChatGPT's</w:t>
      </w:r>
      <w:proofErr w:type="spellEnd"/>
      <w:r w:rsidRPr="001F1380">
        <w:rPr>
          <w:lang w:val="en"/>
        </w:rPr>
        <w:t xml:space="preserve"> capabilities to generate structured and organized content for various cybersecurity topics and situations.</w:t>
      </w:r>
    </w:p>
    <w:p w14:paraId="27A4DB81" w14:textId="08916FBD" w:rsidR="009037E6" w:rsidRDefault="004570D0" w:rsidP="009037E6">
      <w:pPr>
        <w:pStyle w:val="H1-Section"/>
        <w:rPr>
          <w:lang w:val="en"/>
        </w:rPr>
      </w:pPr>
      <w:r>
        <w:rPr>
          <w:lang w:val="en"/>
        </w:rPr>
        <w:t xml:space="preserve">Setting </w:t>
      </w:r>
      <w:r w:rsidR="009037E6" w:rsidRPr="009037E6">
        <w:rPr>
          <w:lang w:val="en"/>
        </w:rPr>
        <w:t>the OpenAI API</w:t>
      </w:r>
      <w:r>
        <w:rPr>
          <w:lang w:val="en"/>
        </w:rPr>
        <w:t xml:space="preserve"> Key as an Environment Variable</w:t>
      </w:r>
    </w:p>
    <w:p w14:paraId="5B8F596C" w14:textId="28B7A665" w:rsidR="009037E6" w:rsidRDefault="00BA086B" w:rsidP="001C3FF1">
      <w:pPr>
        <w:pStyle w:val="P-Regular"/>
      </w:pPr>
      <w:r w:rsidRPr="00BA086B">
        <w:t xml:space="preserve">In this recipe, we will show you how to set up your OpenAI API key as an environment variable. This is an essential step, as it allows you to use the API key in your Python code without hardcoding it, which is </w:t>
      </w:r>
      <w:proofErr w:type="gramStart"/>
      <w:r w:rsidRPr="00BA086B">
        <w:t>a best</w:t>
      </w:r>
      <w:proofErr w:type="gramEnd"/>
      <w:r w:rsidRPr="00BA086B">
        <w:t xml:space="preserve"> practice for security purposes.</w:t>
      </w:r>
    </w:p>
    <w:p w14:paraId="01F4C648" w14:textId="172FF152" w:rsidR="00BA086B" w:rsidRDefault="00BA086B" w:rsidP="00BA086B">
      <w:pPr>
        <w:pStyle w:val="H2-Heading"/>
      </w:pPr>
      <w:r>
        <w:t>Getting Ready</w:t>
      </w:r>
    </w:p>
    <w:p w14:paraId="14D0BBC5" w14:textId="082CB913" w:rsidR="00BA086B" w:rsidRDefault="00BA086B" w:rsidP="001C3FF1">
      <w:pPr>
        <w:pStyle w:val="P-Regular"/>
      </w:pPr>
      <w:r w:rsidRPr="00BA086B">
        <w:t>Ensure that you have already obtained your OpenAI API key by signing up for an account and accessing the API key section</w:t>
      </w:r>
      <w:r w:rsidR="00F10B90">
        <w:t xml:space="preserve">, as outlined in </w:t>
      </w:r>
      <w:r w:rsidR="00F10B90" w:rsidRPr="008933A0">
        <w:rPr>
          <w:rStyle w:val="P-Italics"/>
        </w:rPr>
        <w:t>Recipe 1.2</w:t>
      </w:r>
      <w:r w:rsidR="00F10B90">
        <w:t>.</w:t>
      </w:r>
    </w:p>
    <w:p w14:paraId="37B6BB54" w14:textId="29F3FB21" w:rsidR="00F10B90" w:rsidRDefault="00F10B90" w:rsidP="00EC2E11">
      <w:pPr>
        <w:pStyle w:val="H2-Heading"/>
      </w:pPr>
      <w:r>
        <w:t>How to do it…</w:t>
      </w:r>
    </w:p>
    <w:p w14:paraId="198F54EA" w14:textId="6A69FCFD" w:rsidR="00E10036" w:rsidRPr="00E10036" w:rsidRDefault="00E10036" w:rsidP="00E10036">
      <w:pPr>
        <w:pStyle w:val="L-Numbers"/>
        <w:numPr>
          <w:ilvl w:val="0"/>
          <w:numId w:val="13"/>
        </w:numPr>
        <w:rPr>
          <w:rStyle w:val="P-Bold"/>
          <w:rFonts w:asciiTheme="minorHAnsi" w:hAnsiTheme="minorHAnsi"/>
          <w:b w:val="0"/>
          <w:shd w:val="clear" w:color="auto" w:fill="auto"/>
        </w:rPr>
      </w:pPr>
      <w:r w:rsidRPr="00E10036">
        <w:rPr>
          <w:rStyle w:val="P-Bold"/>
          <w:rFonts w:asciiTheme="minorHAnsi" w:hAnsiTheme="minorHAnsi"/>
          <w:b w:val="0"/>
          <w:shd w:val="clear" w:color="auto" w:fill="auto"/>
        </w:rPr>
        <w:t>Set up the API key as an environment variable on your operating system.</w:t>
      </w:r>
    </w:p>
    <w:p w14:paraId="712B8CC8" w14:textId="3D44F59D" w:rsidR="003121DB" w:rsidRPr="009A0455" w:rsidRDefault="00D36027" w:rsidP="009A0455">
      <w:pPr>
        <w:pStyle w:val="H3-Subheading"/>
        <w:ind w:left="720"/>
      </w:pPr>
      <w:r w:rsidRPr="009A0455">
        <w:t>For Windows:</w:t>
      </w:r>
    </w:p>
    <w:p w14:paraId="71A50EE3" w14:textId="77777777" w:rsidR="003121DB" w:rsidRPr="00743E86" w:rsidRDefault="00D36027" w:rsidP="00743E86">
      <w:pPr>
        <w:pStyle w:val="L-Numbers"/>
        <w:numPr>
          <w:ilvl w:val="1"/>
          <w:numId w:val="2"/>
        </w:numPr>
      </w:pPr>
      <w:r w:rsidRPr="00743E86">
        <w:t>Open the Start menu, search for "</w:t>
      </w:r>
      <w:r w:rsidRPr="00804006">
        <w:rPr>
          <w:rStyle w:val="P-Code"/>
        </w:rPr>
        <w:t>Environment Variables</w:t>
      </w:r>
      <w:r w:rsidRPr="00743E86">
        <w:t>," and click on "</w:t>
      </w:r>
      <w:r w:rsidRPr="008933A0">
        <w:rPr>
          <w:rStyle w:val="P-Bold"/>
        </w:rPr>
        <w:t>Edit the system environment variables</w:t>
      </w:r>
      <w:r w:rsidRPr="00743E86">
        <w:t>."</w:t>
      </w:r>
    </w:p>
    <w:p w14:paraId="4AFB9255" w14:textId="77777777" w:rsidR="003121DB" w:rsidRPr="00743E86" w:rsidRDefault="00D36027" w:rsidP="00743E86">
      <w:pPr>
        <w:pStyle w:val="L-Numbers"/>
        <w:numPr>
          <w:ilvl w:val="1"/>
          <w:numId w:val="2"/>
        </w:numPr>
      </w:pPr>
      <w:r w:rsidRPr="00743E86">
        <w:t>In the "</w:t>
      </w:r>
      <w:r w:rsidRPr="008933A0">
        <w:rPr>
          <w:rStyle w:val="P-Bold"/>
        </w:rPr>
        <w:t>System Properties</w:t>
      </w:r>
      <w:r w:rsidRPr="00743E86">
        <w:t>" window, click on the "</w:t>
      </w:r>
      <w:r w:rsidRPr="008933A0">
        <w:rPr>
          <w:rStyle w:val="P-Bold"/>
        </w:rPr>
        <w:t>Environment Variables</w:t>
      </w:r>
      <w:r w:rsidRPr="00743E86">
        <w:t>" button.</w:t>
      </w:r>
    </w:p>
    <w:p w14:paraId="55D9C3A1" w14:textId="77777777" w:rsidR="003121DB" w:rsidRPr="00743E86" w:rsidRDefault="00D36027" w:rsidP="00743E86">
      <w:pPr>
        <w:pStyle w:val="L-Numbers"/>
        <w:numPr>
          <w:ilvl w:val="1"/>
          <w:numId w:val="2"/>
        </w:numPr>
      </w:pPr>
      <w:r w:rsidRPr="00743E86">
        <w:t>In the "</w:t>
      </w:r>
      <w:r w:rsidRPr="008933A0">
        <w:rPr>
          <w:rStyle w:val="P-Bold"/>
        </w:rPr>
        <w:t>Environment Variables</w:t>
      </w:r>
      <w:r w:rsidRPr="00743E86">
        <w:t>" window, click on "</w:t>
      </w:r>
      <w:r w:rsidRPr="008933A0">
        <w:rPr>
          <w:rStyle w:val="P-Bold"/>
        </w:rPr>
        <w:t>New</w:t>
      </w:r>
      <w:r w:rsidRPr="00743E86">
        <w:t>" under "</w:t>
      </w:r>
      <w:r w:rsidRPr="008933A0">
        <w:rPr>
          <w:rStyle w:val="P-Bold"/>
        </w:rPr>
        <w:t>User variables</w:t>
      </w:r>
      <w:r w:rsidRPr="00743E86">
        <w:t>" or "</w:t>
      </w:r>
      <w:r w:rsidRPr="008933A0">
        <w:rPr>
          <w:rStyle w:val="P-Bold"/>
        </w:rPr>
        <w:t>System variables</w:t>
      </w:r>
      <w:r w:rsidRPr="00743E86">
        <w:t>" (depending on your preference).</w:t>
      </w:r>
    </w:p>
    <w:p w14:paraId="161E36CB" w14:textId="7D63C40D" w:rsidR="00D36027" w:rsidRPr="00743E86" w:rsidRDefault="00D36027" w:rsidP="00743E86">
      <w:pPr>
        <w:pStyle w:val="L-Numbers"/>
        <w:numPr>
          <w:ilvl w:val="1"/>
          <w:numId w:val="2"/>
        </w:numPr>
      </w:pPr>
      <w:r w:rsidRPr="00743E86">
        <w:t>Enter "</w:t>
      </w:r>
      <w:r w:rsidRPr="009A0455">
        <w:rPr>
          <w:rStyle w:val="P-Code"/>
        </w:rPr>
        <w:t>OPENAI_API_KEY</w:t>
      </w:r>
      <w:r w:rsidRPr="00743E86">
        <w:t>" as the variable name and paste your API key as the variable value. Click "</w:t>
      </w:r>
      <w:r w:rsidRPr="009A0455">
        <w:rPr>
          <w:rStyle w:val="P-Bold"/>
        </w:rPr>
        <w:t>OK</w:t>
      </w:r>
      <w:r w:rsidRPr="00743E86">
        <w:t>" to save the new environment variable.</w:t>
      </w:r>
    </w:p>
    <w:p w14:paraId="2028C89D" w14:textId="2CA0189A" w:rsidR="00D36027" w:rsidRPr="009A0455" w:rsidRDefault="00D36027" w:rsidP="009A0455">
      <w:pPr>
        <w:pStyle w:val="H3-Subheading"/>
        <w:ind w:left="720"/>
        <w:rPr>
          <w:rStyle w:val="P-Bold"/>
          <w:rFonts w:asciiTheme="minorHAnsi" w:hAnsiTheme="minorHAnsi"/>
          <w:b/>
          <w:sz w:val="24"/>
          <w:shd w:val="clear" w:color="auto" w:fill="auto"/>
        </w:rPr>
      </w:pPr>
      <w:r w:rsidRPr="009A0455">
        <w:rPr>
          <w:rStyle w:val="P-Bold"/>
          <w:rFonts w:asciiTheme="minorHAnsi" w:hAnsiTheme="minorHAnsi"/>
          <w:b/>
          <w:sz w:val="24"/>
          <w:shd w:val="clear" w:color="auto" w:fill="auto"/>
        </w:rPr>
        <w:t xml:space="preserve">For </w:t>
      </w:r>
      <w:r w:rsidR="00937E04" w:rsidRPr="009A0455">
        <w:rPr>
          <w:rStyle w:val="P-Bold"/>
          <w:rFonts w:asciiTheme="minorHAnsi" w:hAnsiTheme="minorHAnsi"/>
          <w:b/>
          <w:sz w:val="24"/>
          <w:shd w:val="clear" w:color="auto" w:fill="auto"/>
        </w:rPr>
        <w:t>M</w:t>
      </w:r>
      <w:r w:rsidRPr="009A0455">
        <w:rPr>
          <w:rStyle w:val="P-Bold"/>
          <w:rFonts w:asciiTheme="minorHAnsi" w:hAnsiTheme="minorHAnsi"/>
          <w:b/>
          <w:sz w:val="24"/>
          <w:shd w:val="clear" w:color="auto" w:fill="auto"/>
        </w:rPr>
        <w:t>acOS/Linux:</w:t>
      </w:r>
    </w:p>
    <w:p w14:paraId="57A4F1B8" w14:textId="1C8AF38C" w:rsidR="00D36027" w:rsidRPr="00171A05" w:rsidRDefault="00D36027" w:rsidP="00171A05">
      <w:pPr>
        <w:pStyle w:val="L-Numbers"/>
        <w:numPr>
          <w:ilvl w:val="0"/>
          <w:numId w:val="14"/>
        </w:numPr>
      </w:pPr>
      <w:r w:rsidRPr="00171A05">
        <w:lastRenderedPageBreak/>
        <w:t>Open a terminal window.</w:t>
      </w:r>
    </w:p>
    <w:p w14:paraId="6A9EA8F2" w14:textId="284F0B5B" w:rsidR="00F10B90" w:rsidRDefault="00D36027" w:rsidP="00171A05">
      <w:pPr>
        <w:pStyle w:val="L-Numbers"/>
        <w:numPr>
          <w:ilvl w:val="0"/>
          <w:numId w:val="14"/>
        </w:numPr>
      </w:pPr>
      <w:r w:rsidRPr="00171A05">
        <w:t xml:space="preserve">Add the API key to your shell configuration file (such </w:t>
      </w:r>
      <w:proofErr w:type="gramStart"/>
      <w:r w:rsidRPr="00171A05">
        <w:t xml:space="preserve">as </w:t>
      </w:r>
      <w:r w:rsidRPr="00137964">
        <w:rPr>
          <w:rStyle w:val="P-Bold"/>
        </w:rPr>
        <w:t>.</w:t>
      </w:r>
      <w:proofErr w:type="spellStart"/>
      <w:r w:rsidRPr="00137964">
        <w:rPr>
          <w:rStyle w:val="P-Bold"/>
        </w:rPr>
        <w:t>bashrc</w:t>
      </w:r>
      <w:proofErr w:type="spellEnd"/>
      <w:proofErr w:type="gramEnd"/>
      <w:r w:rsidRPr="00137964">
        <w:rPr>
          <w:rStyle w:val="P-Bold"/>
        </w:rPr>
        <w:t>, .</w:t>
      </w:r>
      <w:proofErr w:type="spellStart"/>
      <w:r w:rsidRPr="00137964">
        <w:rPr>
          <w:rStyle w:val="P-Bold"/>
        </w:rPr>
        <w:t>zshrc</w:t>
      </w:r>
      <w:proofErr w:type="spellEnd"/>
      <w:r w:rsidRPr="00137964">
        <w:rPr>
          <w:rStyle w:val="P-Bold"/>
        </w:rPr>
        <w:t>, or .profile</w:t>
      </w:r>
      <w:r w:rsidRPr="00171A05">
        <w:t>) by running the following command (replace "</w:t>
      </w:r>
      <w:proofErr w:type="spellStart"/>
      <w:r w:rsidRPr="00DA43E4">
        <w:rPr>
          <w:rStyle w:val="P-Italics"/>
        </w:rPr>
        <w:t>your_api_key</w:t>
      </w:r>
      <w:proofErr w:type="spellEnd"/>
      <w:r w:rsidRPr="00171A05">
        <w:t>" with your actual API key):</w:t>
      </w:r>
    </w:p>
    <w:p w14:paraId="5B66B19F" w14:textId="6443F6EE" w:rsidR="001975EE" w:rsidRDefault="007471F0" w:rsidP="001975EE">
      <w:pPr>
        <w:pStyle w:val="P-Source"/>
        <w:ind w:left="720"/>
      </w:pPr>
      <w:r w:rsidRPr="007471F0">
        <w:t>echo 'export OPENAI_API_KEY="</w:t>
      </w:r>
      <w:proofErr w:type="spellStart"/>
      <w:r w:rsidRPr="007471F0">
        <w:t>your_api_key</w:t>
      </w:r>
      <w:proofErr w:type="spellEnd"/>
      <w:r w:rsidRPr="007471F0">
        <w:t>"' &gt;&gt; ~</w:t>
      </w:r>
      <w:proofErr w:type="gramStart"/>
      <w:r w:rsidRPr="007471F0">
        <w:t>/.</w:t>
      </w:r>
      <w:proofErr w:type="spellStart"/>
      <w:r w:rsidRPr="007471F0">
        <w:t>bashrc</w:t>
      </w:r>
      <w:proofErr w:type="spellEnd"/>
      <w:proofErr w:type="gramEnd"/>
    </w:p>
    <w:p w14:paraId="16546B92" w14:textId="7370B1E4" w:rsidR="000B4451" w:rsidRDefault="0015718F" w:rsidP="000B4451">
      <w:pPr>
        <w:pStyle w:val="P-CalloutHeading"/>
      </w:pPr>
      <w:r>
        <w:t>Tip</w:t>
      </w:r>
    </w:p>
    <w:p w14:paraId="5E6A774B" w14:textId="00A61368" w:rsidR="0015718F" w:rsidRPr="0015718F" w:rsidRDefault="0015718F" w:rsidP="0015718F">
      <w:pPr>
        <w:pStyle w:val="P-Callout"/>
      </w:pPr>
      <w:r w:rsidRPr="0015718F">
        <w:rPr>
          <w:lang w:val="en-US"/>
        </w:rPr>
        <w:t xml:space="preserve">If you are using a different shell configuration file, replace </w:t>
      </w:r>
      <w:r w:rsidRPr="0015718F">
        <w:rPr>
          <w:rStyle w:val="P-Bold"/>
          <w:lang w:val="en-US"/>
        </w:rPr>
        <w:t>~</w:t>
      </w:r>
      <w:proofErr w:type="gramStart"/>
      <w:r w:rsidRPr="0015718F">
        <w:rPr>
          <w:rStyle w:val="P-Bold"/>
          <w:lang w:val="en-US"/>
        </w:rPr>
        <w:t>/.</w:t>
      </w:r>
      <w:proofErr w:type="spellStart"/>
      <w:r w:rsidRPr="0015718F">
        <w:rPr>
          <w:rStyle w:val="P-Bold"/>
          <w:lang w:val="en-US"/>
        </w:rPr>
        <w:t>bashrc</w:t>
      </w:r>
      <w:proofErr w:type="spellEnd"/>
      <w:proofErr w:type="gramEnd"/>
      <w:r w:rsidRPr="0015718F">
        <w:rPr>
          <w:lang w:val="en-US"/>
        </w:rPr>
        <w:t xml:space="preserve"> with the appropriate file (e.g., </w:t>
      </w:r>
      <w:r w:rsidRPr="0015718F">
        <w:rPr>
          <w:rStyle w:val="P-Bold"/>
          <w:lang w:val="en-US"/>
        </w:rPr>
        <w:t>~/.</w:t>
      </w:r>
      <w:proofErr w:type="spellStart"/>
      <w:r w:rsidRPr="0015718F">
        <w:rPr>
          <w:rStyle w:val="P-Bold"/>
          <w:lang w:val="en-US"/>
        </w:rPr>
        <w:t>zshrc</w:t>
      </w:r>
      <w:proofErr w:type="spellEnd"/>
      <w:r w:rsidRPr="0015718F">
        <w:rPr>
          <w:rStyle w:val="P-Bold"/>
          <w:lang w:val="en-US"/>
        </w:rPr>
        <w:t>, ~/.profile</w:t>
      </w:r>
      <w:r w:rsidRPr="0015718F">
        <w:rPr>
          <w:lang w:val="en-US"/>
        </w:rPr>
        <w:t>).</w:t>
      </w:r>
    </w:p>
    <w:p w14:paraId="2332C8A4" w14:textId="785E5BD0" w:rsidR="007471F0" w:rsidRDefault="007471F0" w:rsidP="00EC6114">
      <w:pPr>
        <w:pStyle w:val="L-Numbers"/>
        <w:numPr>
          <w:ilvl w:val="0"/>
          <w:numId w:val="14"/>
        </w:numPr>
      </w:pPr>
      <w:r w:rsidRPr="007471F0">
        <w:t xml:space="preserve">Restart the terminal or run </w:t>
      </w:r>
      <w:r w:rsidRPr="0022774B">
        <w:rPr>
          <w:rStyle w:val="P-Code"/>
        </w:rPr>
        <w:t>source ~</w:t>
      </w:r>
      <w:proofErr w:type="gramStart"/>
      <w:r w:rsidRPr="0022774B">
        <w:rPr>
          <w:rStyle w:val="P-Code"/>
        </w:rPr>
        <w:t>/.</w:t>
      </w:r>
      <w:proofErr w:type="spellStart"/>
      <w:r w:rsidRPr="0022774B">
        <w:rPr>
          <w:rStyle w:val="P-Code"/>
        </w:rPr>
        <w:t>bashrc</w:t>
      </w:r>
      <w:proofErr w:type="spellEnd"/>
      <w:proofErr w:type="gramEnd"/>
      <w:r w:rsidR="00260A52">
        <w:t xml:space="preserve"> </w:t>
      </w:r>
      <w:r w:rsidRPr="007471F0">
        <w:t>(or the appropriate configuration file) to apply the changes.</w:t>
      </w:r>
    </w:p>
    <w:p w14:paraId="650F3E1F" w14:textId="179A5170" w:rsidR="006A3C97" w:rsidRDefault="006A3C97" w:rsidP="00185A61">
      <w:pPr>
        <w:pStyle w:val="L-Numbers"/>
        <w:ind w:left="720"/>
      </w:pPr>
      <w:r w:rsidRPr="006A3C97">
        <w:t xml:space="preserve">Access the API key in your Python code using the </w:t>
      </w:r>
      <w:proofErr w:type="spellStart"/>
      <w:r w:rsidRPr="00260A52">
        <w:rPr>
          <w:rStyle w:val="P-Bold"/>
        </w:rPr>
        <w:t>os</w:t>
      </w:r>
      <w:proofErr w:type="spellEnd"/>
      <w:r w:rsidRPr="006A3C97">
        <w:t xml:space="preserve"> module.</w:t>
      </w:r>
    </w:p>
    <w:p w14:paraId="7C8269CE" w14:textId="77777777" w:rsidR="00137964" w:rsidRDefault="00137964" w:rsidP="00137964">
      <w:pPr>
        <w:pStyle w:val="SC-Source"/>
        <w:ind w:left="720"/>
      </w:pPr>
      <w:r>
        <w:t xml:space="preserve">import </w:t>
      </w:r>
      <w:proofErr w:type="spellStart"/>
      <w:proofErr w:type="gramStart"/>
      <w:r>
        <w:t>os</w:t>
      </w:r>
      <w:proofErr w:type="spellEnd"/>
      <w:proofErr w:type="gramEnd"/>
    </w:p>
    <w:p w14:paraId="3221F979" w14:textId="77777777" w:rsidR="00137964" w:rsidRDefault="00137964" w:rsidP="00137964">
      <w:pPr>
        <w:pStyle w:val="SC-Source"/>
        <w:ind w:left="720"/>
      </w:pPr>
    </w:p>
    <w:p w14:paraId="5C6C77B0" w14:textId="77777777" w:rsidR="00137964" w:rsidRDefault="00137964" w:rsidP="00137964">
      <w:pPr>
        <w:pStyle w:val="SC-Source"/>
        <w:ind w:left="720"/>
      </w:pPr>
      <w:r>
        <w:t># Access the OpenAI API key from the environment variable</w:t>
      </w:r>
    </w:p>
    <w:p w14:paraId="28DF3FCE" w14:textId="483887E2" w:rsidR="00137964" w:rsidRDefault="00137964" w:rsidP="00137964">
      <w:pPr>
        <w:pStyle w:val="SC-Source"/>
        <w:ind w:left="720"/>
      </w:pPr>
      <w:proofErr w:type="spellStart"/>
      <w:r>
        <w:t>api_key</w:t>
      </w:r>
      <w:proofErr w:type="spellEnd"/>
      <w:r>
        <w:t xml:space="preserve"> = </w:t>
      </w:r>
      <w:proofErr w:type="spellStart"/>
      <w:proofErr w:type="gramStart"/>
      <w:r>
        <w:t>os.environ</w:t>
      </w:r>
      <w:proofErr w:type="spellEnd"/>
      <w:proofErr w:type="gramEnd"/>
      <w:r>
        <w:t>["OPENAI_API_KEY"]</w:t>
      </w:r>
    </w:p>
    <w:p w14:paraId="41DAF47A" w14:textId="4288A8CE" w:rsidR="002070B9" w:rsidRDefault="002070B9" w:rsidP="002070B9">
      <w:pPr>
        <w:pStyle w:val="P-CalloutHeading"/>
      </w:pPr>
      <w:r>
        <w:t>Note</w:t>
      </w:r>
    </w:p>
    <w:p w14:paraId="69007BC3" w14:textId="31F8E794" w:rsidR="002070B9" w:rsidRPr="002070B9" w:rsidRDefault="000F0BF1" w:rsidP="002070B9">
      <w:pPr>
        <w:pStyle w:val="P-Callout"/>
      </w:pPr>
      <w:r w:rsidRPr="000F0BF1">
        <w:t>There are many different versions of Linux and Unix-based systems, and the exact syntax for setting environment variables might differ slightly from what is presented here. However, the general approach should be similar. If you encounter issues, consult the documentation specific to your system for guidance on setting environment variables.</w:t>
      </w:r>
    </w:p>
    <w:p w14:paraId="1F8FDAA2" w14:textId="401006A0" w:rsidR="00D54A3F" w:rsidRDefault="006136C1" w:rsidP="00D54A3F">
      <w:pPr>
        <w:pStyle w:val="H2-Heading"/>
      </w:pPr>
      <w:r w:rsidRPr="006136C1">
        <w:t xml:space="preserve">How it works… </w:t>
      </w:r>
    </w:p>
    <w:p w14:paraId="56BDA2B0" w14:textId="069C2B4F" w:rsidR="006136C1" w:rsidRPr="006136C1" w:rsidRDefault="006136C1" w:rsidP="006136C1">
      <w:pPr>
        <w:pStyle w:val="P-Regular"/>
        <w:rPr>
          <w:lang w:val="en-US"/>
        </w:rPr>
      </w:pPr>
      <w:r w:rsidRPr="006136C1">
        <w:rPr>
          <w:lang w:val="en-US"/>
        </w:rPr>
        <w:t xml:space="preserve">By setting up the OpenAI API key as an environment variable, you make it available for use in your Python code without hardcoding the key, which is a security best practice. In the Python code, you use the </w:t>
      </w:r>
      <w:proofErr w:type="spellStart"/>
      <w:r w:rsidRPr="006136C1">
        <w:rPr>
          <w:rStyle w:val="P-Bold"/>
          <w:lang w:val="en-US"/>
        </w:rPr>
        <w:t>os</w:t>
      </w:r>
      <w:proofErr w:type="spellEnd"/>
      <w:r w:rsidRPr="006136C1">
        <w:rPr>
          <w:lang w:val="en-US"/>
        </w:rPr>
        <w:t xml:space="preserve"> module to access the API key from the environment variable you created earlier.</w:t>
      </w:r>
    </w:p>
    <w:p w14:paraId="441726E2" w14:textId="77777777" w:rsidR="006136C1" w:rsidRPr="006136C1" w:rsidRDefault="006136C1" w:rsidP="006136C1">
      <w:pPr>
        <w:pStyle w:val="P-Regular"/>
        <w:rPr>
          <w:lang w:val="en-US"/>
        </w:rPr>
      </w:pPr>
      <w:r w:rsidRPr="006136C1">
        <w:rPr>
          <w:lang w:val="en-US"/>
        </w:rPr>
        <w:t xml:space="preserve">Using environment variables is a common practice when working with sensitive data, such as API keys or other credentials. This approach allows you to separate your code from your sensitive data and makes it easier to manage your credentials, as you only need to update </w:t>
      </w:r>
      <w:r w:rsidRPr="006136C1">
        <w:rPr>
          <w:lang w:val="en-US"/>
        </w:rPr>
        <w:lastRenderedPageBreak/>
        <w:t>them in one place (the environment variables). Additionally, it helps prevent accidental exposure of sensitive information when sharing code with others or publishing it in public repositories.</w:t>
      </w:r>
    </w:p>
    <w:p w14:paraId="1931A58A" w14:textId="77777777" w:rsidR="00D54A3F" w:rsidRDefault="006136C1" w:rsidP="00D54A3F">
      <w:pPr>
        <w:pStyle w:val="H2-Heading"/>
      </w:pPr>
      <w:r w:rsidRPr="006136C1">
        <w:t xml:space="preserve">There's more… </w:t>
      </w:r>
    </w:p>
    <w:p w14:paraId="473B89FD" w14:textId="1C64F5F7" w:rsidR="006136C1" w:rsidRPr="006136C1" w:rsidRDefault="006136C1" w:rsidP="006136C1">
      <w:pPr>
        <w:pStyle w:val="P-Regular"/>
        <w:rPr>
          <w:lang w:val="en-US"/>
        </w:rPr>
      </w:pPr>
      <w:r w:rsidRPr="006136C1">
        <w:rPr>
          <w:lang w:val="en-US"/>
        </w:rPr>
        <w:t xml:space="preserve">In some cases, you may want to use a Python package like </w:t>
      </w:r>
      <w:r w:rsidRPr="006136C1">
        <w:rPr>
          <w:rStyle w:val="P-Bold"/>
          <w:lang w:val="en-US"/>
        </w:rPr>
        <w:t>python-</w:t>
      </w:r>
      <w:proofErr w:type="spellStart"/>
      <w:r w:rsidRPr="006136C1">
        <w:rPr>
          <w:rStyle w:val="P-Bold"/>
          <w:lang w:val="en-US"/>
        </w:rPr>
        <w:t>dotenv</w:t>
      </w:r>
      <w:proofErr w:type="spellEnd"/>
      <w:r w:rsidRPr="006136C1">
        <w:rPr>
          <w:lang w:val="en-US"/>
        </w:rPr>
        <w:t xml:space="preserve"> to manage your environment variables. This package allows you to store your environment variables in a </w:t>
      </w:r>
      <w:r w:rsidRPr="006136C1">
        <w:rPr>
          <w:rStyle w:val="P-Bold"/>
          <w:lang w:val="en-US"/>
        </w:rPr>
        <w:t>.env</w:t>
      </w:r>
      <w:r w:rsidRPr="006136C1">
        <w:rPr>
          <w:lang w:val="en-US"/>
        </w:rPr>
        <w:t xml:space="preserve"> file, which you can load in your Python code. The advantage of this approach is that you can keep all your project-specific environment variables in a single file, making it easier to manage and share your project settings. Keep in mind, though, that you should never commit the </w:t>
      </w:r>
      <w:r w:rsidRPr="006136C1">
        <w:rPr>
          <w:rStyle w:val="P-Bold"/>
          <w:lang w:val="en-US"/>
        </w:rPr>
        <w:t>.env</w:t>
      </w:r>
      <w:r w:rsidRPr="006136C1">
        <w:rPr>
          <w:lang w:val="en-US"/>
        </w:rPr>
        <w:t xml:space="preserve"> file to a public repository; always include it in </w:t>
      </w:r>
      <w:proofErr w:type="gramStart"/>
      <w:r w:rsidRPr="006136C1">
        <w:rPr>
          <w:lang w:val="en-US"/>
        </w:rPr>
        <w:t xml:space="preserve">your </w:t>
      </w:r>
      <w:r w:rsidRPr="006136C1">
        <w:rPr>
          <w:rStyle w:val="P-Bold"/>
          <w:lang w:val="en-US"/>
        </w:rPr>
        <w:t>.</w:t>
      </w:r>
      <w:proofErr w:type="spellStart"/>
      <w:r w:rsidRPr="006136C1">
        <w:rPr>
          <w:rStyle w:val="P-Bold"/>
          <w:lang w:val="en-US"/>
        </w:rPr>
        <w:t>gitignore</w:t>
      </w:r>
      <w:proofErr w:type="spellEnd"/>
      <w:proofErr w:type="gramEnd"/>
      <w:r w:rsidRPr="006136C1">
        <w:rPr>
          <w:lang w:val="en-US"/>
        </w:rPr>
        <w:t xml:space="preserve"> file or similar version control ignore configuration.</w:t>
      </w:r>
    </w:p>
    <w:p w14:paraId="11ACE181" w14:textId="0247CF43" w:rsidR="006B11FE" w:rsidRDefault="006B11FE" w:rsidP="005758B7">
      <w:pPr>
        <w:pStyle w:val="H1-Section"/>
      </w:pPr>
      <w:r w:rsidRPr="006B11FE">
        <w:t xml:space="preserve">Sending </w:t>
      </w:r>
      <w:r w:rsidR="00593560">
        <w:t>API R</w:t>
      </w:r>
      <w:r w:rsidRPr="006B11FE">
        <w:t xml:space="preserve">equests and </w:t>
      </w:r>
      <w:r w:rsidR="00593560">
        <w:t>H</w:t>
      </w:r>
      <w:r w:rsidRPr="006B11FE">
        <w:t xml:space="preserve">andling </w:t>
      </w:r>
      <w:r w:rsidR="00593560">
        <w:t>R</w:t>
      </w:r>
      <w:r w:rsidRPr="006B11FE">
        <w:t>esponses</w:t>
      </w:r>
      <w:commentRangeStart w:id="3"/>
      <w:commentRangeEnd w:id="3"/>
      <w:r w:rsidR="00593560">
        <w:rPr>
          <w:rStyle w:val="CommentReference"/>
          <w:b w:val="0"/>
        </w:rPr>
        <w:commentReference w:id="3"/>
      </w:r>
    </w:p>
    <w:p w14:paraId="4E6B8535" w14:textId="5282AD12" w:rsidR="003A48A3" w:rsidRDefault="003A48A3" w:rsidP="003A48A3">
      <w:pPr>
        <w:pStyle w:val="P-Regular"/>
      </w:pPr>
      <w:r w:rsidRPr="003A48A3">
        <w:t xml:space="preserve">In this recipe, we will explore how to send requests to the OpenAI GPT API and handle the responses using Python. We'll walk through the process of constructing API requests, sending them, and processing the responses using the </w:t>
      </w:r>
      <w:proofErr w:type="spellStart"/>
      <w:r w:rsidRPr="003A48A3">
        <w:t>openai</w:t>
      </w:r>
      <w:proofErr w:type="spellEnd"/>
      <w:r w:rsidRPr="003A48A3">
        <w:t xml:space="preserve"> module.</w:t>
      </w:r>
    </w:p>
    <w:p w14:paraId="1285FB4E" w14:textId="293D5090" w:rsidR="003A48A3" w:rsidRDefault="003D70CA" w:rsidP="003D70CA">
      <w:pPr>
        <w:pStyle w:val="H2-Heading"/>
      </w:pPr>
      <w:r>
        <w:t>Getting Ready</w:t>
      </w:r>
    </w:p>
    <w:p w14:paraId="1366D623" w14:textId="77777777" w:rsidR="003D70CA" w:rsidRPr="003D70CA" w:rsidRDefault="003D70CA" w:rsidP="003D70CA">
      <w:pPr>
        <w:pStyle w:val="L-Numbers"/>
        <w:numPr>
          <w:ilvl w:val="0"/>
          <w:numId w:val="18"/>
        </w:numPr>
      </w:pPr>
      <w:r w:rsidRPr="003D70CA">
        <w:t>Ensure you have Python installed on your system.</w:t>
      </w:r>
    </w:p>
    <w:p w14:paraId="6B31CB2A" w14:textId="77777777" w:rsidR="003D70CA" w:rsidRDefault="003D70CA" w:rsidP="003D70CA">
      <w:pPr>
        <w:pStyle w:val="L-Numbers"/>
      </w:pPr>
      <w:r w:rsidRPr="003D70CA">
        <w:t>Install the OpenAI Python module by running the following command in your terminal or command prompt:</w:t>
      </w:r>
    </w:p>
    <w:p w14:paraId="700B242F" w14:textId="38681669" w:rsidR="003D70CA" w:rsidRPr="003D70CA" w:rsidRDefault="00912033" w:rsidP="00912033">
      <w:pPr>
        <w:pStyle w:val="P-Source"/>
        <w:ind w:left="720"/>
      </w:pPr>
      <w:r w:rsidRPr="00912033">
        <w:t xml:space="preserve">pip install </w:t>
      </w:r>
      <w:proofErr w:type="spellStart"/>
      <w:proofErr w:type="gramStart"/>
      <w:r w:rsidRPr="00912033">
        <w:t>openai</w:t>
      </w:r>
      <w:proofErr w:type="spellEnd"/>
      <w:proofErr w:type="gramEnd"/>
    </w:p>
    <w:p w14:paraId="62E98BB7" w14:textId="65991A1B" w:rsidR="003D70CA" w:rsidRDefault="00BE607D" w:rsidP="0077603D">
      <w:pPr>
        <w:pStyle w:val="H2-Heading"/>
      </w:pPr>
      <w:r>
        <w:t>How to do it</w:t>
      </w:r>
    </w:p>
    <w:p w14:paraId="14353A20" w14:textId="7BD1B30B" w:rsidR="0081474C" w:rsidRPr="008445D6" w:rsidRDefault="0081474C" w:rsidP="003A48A3">
      <w:pPr>
        <w:pStyle w:val="L-Numbers"/>
        <w:numPr>
          <w:ilvl w:val="0"/>
          <w:numId w:val="20"/>
        </w:numPr>
      </w:pPr>
      <w:r w:rsidRPr="0081474C">
        <w:t>Start by importing the required modules.</w:t>
      </w:r>
    </w:p>
    <w:p w14:paraId="76149195" w14:textId="77777777" w:rsidR="0081474C" w:rsidRPr="0081474C" w:rsidRDefault="0081474C" w:rsidP="006812E7">
      <w:pPr>
        <w:pStyle w:val="SC-Source"/>
        <w:ind w:left="720"/>
      </w:pPr>
      <w:r w:rsidRPr="0081474C">
        <w:t xml:space="preserve">import </w:t>
      </w:r>
      <w:proofErr w:type="spellStart"/>
      <w:proofErr w:type="gramStart"/>
      <w:r w:rsidRPr="0081474C">
        <w:t>openai</w:t>
      </w:r>
      <w:proofErr w:type="spellEnd"/>
      <w:proofErr w:type="gramEnd"/>
    </w:p>
    <w:p w14:paraId="61C2DFD2" w14:textId="08D41EC9" w:rsidR="0081474C" w:rsidRPr="008445D6" w:rsidRDefault="0081474C" w:rsidP="008445D6">
      <w:pPr>
        <w:pStyle w:val="SC-Source"/>
        <w:ind w:left="720"/>
      </w:pPr>
      <w:r w:rsidRPr="0081474C">
        <w:t xml:space="preserve">import </w:t>
      </w:r>
      <w:proofErr w:type="spellStart"/>
      <w:proofErr w:type="gramStart"/>
      <w:r w:rsidRPr="0081474C">
        <w:t>os</w:t>
      </w:r>
      <w:proofErr w:type="spellEnd"/>
      <w:proofErr w:type="gramEnd"/>
    </w:p>
    <w:p w14:paraId="745AB073" w14:textId="069B5A98" w:rsidR="0081474C" w:rsidRDefault="0081474C" w:rsidP="0081474C">
      <w:pPr>
        <w:pStyle w:val="L-Numbers"/>
      </w:pPr>
      <w:r w:rsidRPr="0081474C">
        <w:t>Set up your API key by retrieving it from an environment variable</w:t>
      </w:r>
      <w:r w:rsidR="00FD4077">
        <w:t xml:space="preserve">, like we setup in </w:t>
      </w:r>
      <w:r w:rsidR="00FD4077" w:rsidRPr="006812E7">
        <w:rPr>
          <w:rStyle w:val="P-Italics"/>
        </w:rPr>
        <w:t>Recipe</w:t>
      </w:r>
      <w:r w:rsidR="006812E7" w:rsidRPr="006812E7">
        <w:rPr>
          <w:rStyle w:val="P-Italics"/>
        </w:rPr>
        <w:t xml:space="preserve"> 1.7</w:t>
      </w:r>
      <w:r w:rsidRPr="0081474C">
        <w:t>.</w:t>
      </w:r>
    </w:p>
    <w:p w14:paraId="03A570AF" w14:textId="25EC929B" w:rsidR="006622A9" w:rsidRPr="0081474C" w:rsidRDefault="006622A9" w:rsidP="006812E7">
      <w:pPr>
        <w:pStyle w:val="SC-Source"/>
        <w:ind w:left="720"/>
      </w:pPr>
      <w:proofErr w:type="spellStart"/>
      <w:r w:rsidRPr="006622A9">
        <w:t>openai.api_key</w:t>
      </w:r>
      <w:proofErr w:type="spellEnd"/>
      <w:r w:rsidRPr="006622A9">
        <w:t xml:space="preserve"> = </w:t>
      </w:r>
      <w:proofErr w:type="spellStart"/>
      <w:proofErr w:type="gramStart"/>
      <w:r w:rsidRPr="006622A9">
        <w:t>os.getenv</w:t>
      </w:r>
      <w:proofErr w:type="spellEnd"/>
      <w:proofErr w:type="gramEnd"/>
      <w:r w:rsidRPr="006622A9">
        <w:t>("OPENAI_API_KEY")</w:t>
      </w:r>
    </w:p>
    <w:p w14:paraId="0AF7CE1B" w14:textId="6C5B6934" w:rsidR="0013729F" w:rsidRDefault="0013729F" w:rsidP="0013729F">
      <w:pPr>
        <w:pStyle w:val="L-Numbers"/>
      </w:pPr>
      <w:r w:rsidRPr="0013729F">
        <w:t>Define a function to send a prompt to the OpenAI API and receive a response.</w:t>
      </w:r>
    </w:p>
    <w:p w14:paraId="11AC3714" w14:textId="77777777" w:rsidR="0013729F" w:rsidRDefault="0013729F" w:rsidP="0013729F">
      <w:pPr>
        <w:pStyle w:val="SC-Source"/>
        <w:ind w:left="720"/>
      </w:pPr>
      <w:r>
        <w:lastRenderedPageBreak/>
        <w:t xml:space="preserve">def </w:t>
      </w:r>
      <w:proofErr w:type="spellStart"/>
      <w:r>
        <w:t>get_chat_gpt_response</w:t>
      </w:r>
      <w:proofErr w:type="spellEnd"/>
      <w:r>
        <w:t>(prompt):</w:t>
      </w:r>
    </w:p>
    <w:p w14:paraId="16C9A2CE" w14:textId="77777777" w:rsidR="0013729F" w:rsidRDefault="0013729F" w:rsidP="0013729F">
      <w:pPr>
        <w:pStyle w:val="SC-Source"/>
        <w:ind w:left="720"/>
      </w:pPr>
      <w:r>
        <w:t xml:space="preserve">    response = </w:t>
      </w:r>
      <w:proofErr w:type="spellStart"/>
      <w:proofErr w:type="gramStart"/>
      <w:r>
        <w:t>openai.Completion.create</w:t>
      </w:r>
      <w:proofErr w:type="spellEnd"/>
      <w:proofErr w:type="gramEnd"/>
      <w:r>
        <w:t>(</w:t>
      </w:r>
    </w:p>
    <w:p w14:paraId="50777694" w14:textId="36F053EC" w:rsidR="0013729F" w:rsidRDefault="0013729F" w:rsidP="0013729F">
      <w:pPr>
        <w:pStyle w:val="SC-Source"/>
        <w:ind w:left="720"/>
      </w:pPr>
      <w:r>
        <w:t xml:space="preserve">        engine="text-davinci-00</w:t>
      </w:r>
      <w:r w:rsidR="008445D6">
        <w:t>3</w:t>
      </w:r>
      <w:r>
        <w:t>",</w:t>
      </w:r>
    </w:p>
    <w:p w14:paraId="120CD905" w14:textId="77777777" w:rsidR="0013729F" w:rsidRDefault="0013729F" w:rsidP="0013729F">
      <w:pPr>
        <w:pStyle w:val="SC-Source"/>
        <w:ind w:left="720"/>
      </w:pPr>
      <w:r>
        <w:t xml:space="preserve">        prompt=prompt,</w:t>
      </w:r>
    </w:p>
    <w:p w14:paraId="11EE52B6" w14:textId="77777777" w:rsidR="0013729F" w:rsidRDefault="0013729F" w:rsidP="0013729F">
      <w:pPr>
        <w:pStyle w:val="SC-Source"/>
        <w:ind w:left="720"/>
      </w:pPr>
      <w:r>
        <w:t xml:space="preserve">        </w:t>
      </w:r>
      <w:proofErr w:type="spellStart"/>
      <w:r>
        <w:t>max_tokens</w:t>
      </w:r>
      <w:proofErr w:type="spellEnd"/>
      <w:r>
        <w:t>=150,</w:t>
      </w:r>
    </w:p>
    <w:p w14:paraId="7EE7C4F0" w14:textId="77777777" w:rsidR="0013729F" w:rsidRDefault="0013729F" w:rsidP="0013729F">
      <w:pPr>
        <w:pStyle w:val="SC-Source"/>
        <w:ind w:left="720"/>
      </w:pPr>
      <w:r>
        <w:t xml:space="preserve">        n=1,</w:t>
      </w:r>
    </w:p>
    <w:p w14:paraId="1C7B2D91" w14:textId="77777777" w:rsidR="0013729F" w:rsidRDefault="0013729F" w:rsidP="0013729F">
      <w:pPr>
        <w:pStyle w:val="SC-Source"/>
        <w:ind w:left="720"/>
      </w:pPr>
      <w:r>
        <w:t xml:space="preserve">        stop=None,</w:t>
      </w:r>
    </w:p>
    <w:p w14:paraId="3C8FC940" w14:textId="77777777" w:rsidR="0013729F" w:rsidRDefault="0013729F" w:rsidP="0013729F">
      <w:pPr>
        <w:pStyle w:val="SC-Source"/>
        <w:ind w:left="720"/>
      </w:pPr>
      <w:r>
        <w:t xml:space="preserve">        temperature=0.5,</w:t>
      </w:r>
    </w:p>
    <w:p w14:paraId="73287137" w14:textId="77777777" w:rsidR="0013729F" w:rsidRDefault="0013729F" w:rsidP="0013729F">
      <w:pPr>
        <w:pStyle w:val="SC-Source"/>
        <w:ind w:left="720"/>
      </w:pPr>
      <w:r>
        <w:t xml:space="preserve">    )</w:t>
      </w:r>
    </w:p>
    <w:p w14:paraId="45892969" w14:textId="718C4A6E" w:rsidR="0013729F" w:rsidRPr="0013729F" w:rsidRDefault="0013729F" w:rsidP="0013729F">
      <w:pPr>
        <w:pStyle w:val="SC-Source"/>
        <w:ind w:left="720"/>
      </w:pPr>
      <w:r>
        <w:t xml:space="preserve">    return </w:t>
      </w:r>
      <w:proofErr w:type="spellStart"/>
      <w:proofErr w:type="gramStart"/>
      <w:r>
        <w:t>response.choices</w:t>
      </w:r>
      <w:proofErr w:type="spellEnd"/>
      <w:proofErr w:type="gramEnd"/>
      <w:r>
        <w:t>[0].</w:t>
      </w:r>
      <w:proofErr w:type="spellStart"/>
      <w:r>
        <w:t>text.strip</w:t>
      </w:r>
      <w:proofErr w:type="spellEnd"/>
      <w:r>
        <w:t>()</w:t>
      </w:r>
    </w:p>
    <w:p w14:paraId="2669AEA0" w14:textId="77777777" w:rsidR="000E4BF3" w:rsidRDefault="000E4BF3" w:rsidP="000E4BF3">
      <w:pPr>
        <w:pStyle w:val="L-Numbers"/>
      </w:pPr>
      <w:r w:rsidRPr="000E4BF3">
        <w:t>Call the function with a prompt to send a request and receive a response.</w:t>
      </w:r>
    </w:p>
    <w:p w14:paraId="4CF38747" w14:textId="77777777" w:rsidR="000E4BF3" w:rsidRDefault="000E4BF3" w:rsidP="008445D6">
      <w:pPr>
        <w:pStyle w:val="SC-Source"/>
        <w:ind w:left="720"/>
      </w:pPr>
      <w:r>
        <w:t>prompt = "Explain the difference between symmetric and asymmetric encryption."</w:t>
      </w:r>
    </w:p>
    <w:p w14:paraId="359987F5" w14:textId="77777777" w:rsidR="000E4BF3" w:rsidRDefault="000E4BF3" w:rsidP="008445D6">
      <w:pPr>
        <w:pStyle w:val="SC-Source"/>
        <w:ind w:left="720"/>
      </w:pPr>
      <w:proofErr w:type="spellStart"/>
      <w:r>
        <w:t>response_text</w:t>
      </w:r>
      <w:proofErr w:type="spellEnd"/>
      <w:r>
        <w:t xml:space="preserve"> = </w:t>
      </w:r>
      <w:proofErr w:type="spellStart"/>
      <w:r>
        <w:t>get_chat_gpt_response</w:t>
      </w:r>
      <w:proofErr w:type="spellEnd"/>
      <w:r>
        <w:t>(prompt)</w:t>
      </w:r>
    </w:p>
    <w:p w14:paraId="699A6191" w14:textId="5E01A1B0" w:rsidR="000E4BF3" w:rsidRPr="000E4BF3" w:rsidRDefault="000E4BF3" w:rsidP="008445D6">
      <w:pPr>
        <w:pStyle w:val="SC-Source"/>
        <w:ind w:left="720"/>
      </w:pPr>
      <w:r>
        <w:t>print(</w:t>
      </w:r>
      <w:proofErr w:type="spellStart"/>
      <w:r>
        <w:t>response_text</w:t>
      </w:r>
      <w:proofErr w:type="spellEnd"/>
      <w:r>
        <w:t>)</w:t>
      </w:r>
    </w:p>
    <w:p w14:paraId="14A76EDD" w14:textId="04DE4EAC" w:rsidR="0081474C" w:rsidRDefault="001B0E43" w:rsidP="008445D6">
      <w:pPr>
        <w:pStyle w:val="H2-Heading"/>
      </w:pPr>
      <w:r>
        <w:t>How it works…</w:t>
      </w:r>
    </w:p>
    <w:p w14:paraId="34C9784E" w14:textId="545A77C9" w:rsidR="00781174" w:rsidRPr="00781174" w:rsidRDefault="00781174" w:rsidP="00781174">
      <w:pPr>
        <w:pStyle w:val="L-Numbers"/>
        <w:numPr>
          <w:ilvl w:val="0"/>
          <w:numId w:val="24"/>
        </w:numPr>
      </w:pPr>
      <w:r w:rsidRPr="00781174">
        <w:t xml:space="preserve">First, we import the required modules. The </w:t>
      </w:r>
      <w:proofErr w:type="spellStart"/>
      <w:r w:rsidRPr="000D6ED4">
        <w:rPr>
          <w:rStyle w:val="P-Bold"/>
        </w:rPr>
        <w:t>openai</w:t>
      </w:r>
      <w:proofErr w:type="spellEnd"/>
      <w:r w:rsidR="00ED6843">
        <w:t xml:space="preserve"> </w:t>
      </w:r>
      <w:r w:rsidRPr="00781174">
        <w:t xml:space="preserve">module is the OpenAI API library, and the </w:t>
      </w:r>
      <w:proofErr w:type="spellStart"/>
      <w:r w:rsidRPr="000D6ED4">
        <w:rPr>
          <w:rStyle w:val="P-Bold"/>
        </w:rPr>
        <w:t>os</w:t>
      </w:r>
      <w:proofErr w:type="spellEnd"/>
      <w:r w:rsidR="00ED6843">
        <w:t xml:space="preserve"> </w:t>
      </w:r>
      <w:r w:rsidRPr="00781174">
        <w:t>module helps us retrieve the API key from an environment variable.</w:t>
      </w:r>
    </w:p>
    <w:p w14:paraId="3019070D" w14:textId="103B1CE8" w:rsidR="00781174" w:rsidRPr="00781174" w:rsidRDefault="00781174" w:rsidP="00781174">
      <w:pPr>
        <w:pStyle w:val="L-Numbers"/>
      </w:pPr>
      <w:bookmarkStart w:id="4" w:name="_Hlk132880257"/>
      <w:r w:rsidRPr="00781174">
        <w:t xml:space="preserve">We set up the API key by retrieving it from an environment variable using the </w:t>
      </w:r>
      <w:proofErr w:type="spellStart"/>
      <w:r w:rsidRPr="000D6ED4">
        <w:rPr>
          <w:rStyle w:val="P-Bold"/>
        </w:rPr>
        <w:t>os</w:t>
      </w:r>
      <w:proofErr w:type="spellEnd"/>
      <w:r w:rsidR="00ED6843">
        <w:t xml:space="preserve"> </w:t>
      </w:r>
      <w:r w:rsidRPr="00781174">
        <w:t>module.</w:t>
      </w:r>
    </w:p>
    <w:bookmarkEnd w:id="4"/>
    <w:p w14:paraId="5955B9DE" w14:textId="7F7205C7" w:rsidR="00053575" w:rsidRDefault="00781174" w:rsidP="00781174">
      <w:pPr>
        <w:pStyle w:val="L-Numbers"/>
      </w:pPr>
      <w:r w:rsidRPr="00781174">
        <w:t>We define a function called</w:t>
      </w:r>
      <w:r w:rsidR="00ED6843">
        <w:t xml:space="preserve"> </w:t>
      </w:r>
      <w:proofErr w:type="spellStart"/>
      <w:r w:rsidRPr="000D6ED4">
        <w:rPr>
          <w:rStyle w:val="P-Bold"/>
        </w:rPr>
        <w:t>get_chat_gpt_</w:t>
      </w:r>
      <w:proofErr w:type="gramStart"/>
      <w:r w:rsidRPr="000D6ED4">
        <w:rPr>
          <w:rStyle w:val="P-Bold"/>
        </w:rPr>
        <w:t>response</w:t>
      </w:r>
      <w:proofErr w:type="spellEnd"/>
      <w:r w:rsidR="00354B8F">
        <w:rPr>
          <w:rStyle w:val="P-Bold"/>
        </w:rPr>
        <w:t>(</w:t>
      </w:r>
      <w:proofErr w:type="gramEnd"/>
      <w:r w:rsidR="00354B8F">
        <w:rPr>
          <w:rStyle w:val="P-Bold"/>
        </w:rPr>
        <w:t>)</w:t>
      </w:r>
      <w:r w:rsidR="00ED6843">
        <w:t xml:space="preserve"> </w:t>
      </w:r>
      <w:r w:rsidRPr="00781174">
        <w:t xml:space="preserve">that takes a single argument: the prompt. This function sends a request to the OpenAI API using the </w:t>
      </w:r>
      <w:proofErr w:type="spellStart"/>
      <w:proofErr w:type="gramStart"/>
      <w:r w:rsidRPr="000D6ED4">
        <w:rPr>
          <w:rStyle w:val="P-Bold"/>
        </w:rPr>
        <w:t>openai.Completion.create</w:t>
      </w:r>
      <w:proofErr w:type="spellEnd"/>
      <w:proofErr w:type="gramEnd"/>
      <w:r w:rsidRPr="000D6ED4">
        <w:rPr>
          <w:rStyle w:val="P-Bold"/>
        </w:rPr>
        <w:t>()</w:t>
      </w:r>
      <w:r w:rsidR="000D6ED4">
        <w:t xml:space="preserve"> </w:t>
      </w:r>
      <w:r w:rsidRPr="00781174">
        <w:t xml:space="preserve">method. </w:t>
      </w:r>
      <w:r w:rsidR="00053575" w:rsidRPr="00053575">
        <w:t>Th</w:t>
      </w:r>
      <w:r w:rsidR="00053575">
        <w:t>is</w:t>
      </w:r>
      <w:r w:rsidR="00053575" w:rsidRPr="00053575">
        <w:t xml:space="preserve"> method has several parameters:</w:t>
      </w:r>
    </w:p>
    <w:p w14:paraId="5BF7923F" w14:textId="6CDE4A75" w:rsidR="00283D6D" w:rsidRDefault="00D128A6" w:rsidP="00553978">
      <w:pPr>
        <w:pStyle w:val="L-Bullets"/>
        <w:ind w:left="1440"/>
      </w:pPr>
      <w:r w:rsidRPr="00D128A6">
        <w:rPr>
          <w:rStyle w:val="P-Bold"/>
        </w:rPr>
        <w:t>engine</w:t>
      </w:r>
      <w:r>
        <w:t xml:space="preserve">: </w:t>
      </w:r>
      <w:r w:rsidR="00781174" w:rsidRPr="00781174">
        <w:t>We specify the engine (in this case, "</w:t>
      </w:r>
      <w:r w:rsidR="00781174" w:rsidRPr="000D6ED4">
        <w:rPr>
          <w:rStyle w:val="P-Code"/>
        </w:rPr>
        <w:t>text-davinci-00</w:t>
      </w:r>
      <w:r w:rsidR="000D6ED4">
        <w:rPr>
          <w:rStyle w:val="P-Code"/>
        </w:rPr>
        <w:t>3</w:t>
      </w:r>
      <w:r w:rsidR="00781174" w:rsidRPr="00781174">
        <w:t>")</w:t>
      </w:r>
      <w:r w:rsidR="002F2E49">
        <w:t>.</w:t>
      </w:r>
    </w:p>
    <w:p w14:paraId="4D50C377" w14:textId="4A1AF931" w:rsidR="00283D6D" w:rsidRDefault="00283D6D" w:rsidP="00553978">
      <w:pPr>
        <w:pStyle w:val="L-Bullets"/>
        <w:ind w:left="1440"/>
      </w:pPr>
      <w:r w:rsidRPr="006F2003">
        <w:rPr>
          <w:rStyle w:val="P-Bold"/>
        </w:rPr>
        <w:t>prompt</w:t>
      </w:r>
      <w:r>
        <w:t>: The input text for the model to generate a response based on.</w:t>
      </w:r>
    </w:p>
    <w:p w14:paraId="2E67991A" w14:textId="502B5A1B" w:rsidR="00283D6D" w:rsidRDefault="00283D6D" w:rsidP="00553978">
      <w:pPr>
        <w:pStyle w:val="L-Bullets"/>
        <w:ind w:left="1440"/>
      </w:pPr>
      <w:proofErr w:type="spellStart"/>
      <w:r w:rsidRPr="006F2003">
        <w:rPr>
          <w:rStyle w:val="P-Bold"/>
        </w:rPr>
        <w:t>max_tokens</w:t>
      </w:r>
      <w:proofErr w:type="spellEnd"/>
      <w:r>
        <w:t>: The maximum number of tokens in the generated response. A token can be as short as one character or as long as one word.</w:t>
      </w:r>
    </w:p>
    <w:p w14:paraId="5769515C" w14:textId="09EE020F" w:rsidR="00283D6D" w:rsidRDefault="00283D6D" w:rsidP="00553978">
      <w:pPr>
        <w:pStyle w:val="L-Bullets"/>
        <w:ind w:left="1440"/>
      </w:pPr>
      <w:r w:rsidRPr="006F2003">
        <w:rPr>
          <w:rStyle w:val="P-Bold"/>
        </w:rPr>
        <w:lastRenderedPageBreak/>
        <w:t>n</w:t>
      </w:r>
      <w:r>
        <w:t>: The number of generated responses you want to receive from the model. In this case, we've set it to 1 to receive a single response.</w:t>
      </w:r>
    </w:p>
    <w:p w14:paraId="7E632B3B" w14:textId="2BC0D0CB" w:rsidR="00283D6D" w:rsidRDefault="00283D6D" w:rsidP="00553978">
      <w:pPr>
        <w:pStyle w:val="L-Bullets"/>
        <w:ind w:left="1440"/>
      </w:pPr>
      <w:r w:rsidRPr="006F2003">
        <w:rPr>
          <w:rStyle w:val="P-Bold"/>
        </w:rPr>
        <w:t>stop</w:t>
      </w:r>
      <w:r>
        <w:t>: A sequence of tokens that, if encountered by the model, will stop the generation process. This can be useful for limiting the response length or stopping at specific points, such as the end of a sentence or paragraph.</w:t>
      </w:r>
    </w:p>
    <w:p w14:paraId="4B3058D6" w14:textId="47B9A7EF" w:rsidR="00781174" w:rsidRPr="00781174" w:rsidRDefault="00283D6D" w:rsidP="00553978">
      <w:pPr>
        <w:pStyle w:val="L-Bullets"/>
        <w:ind w:left="1440"/>
      </w:pPr>
      <w:r w:rsidRPr="006F2003">
        <w:rPr>
          <w:rStyle w:val="P-Bold"/>
        </w:rPr>
        <w:t>temperature</w:t>
      </w:r>
      <w:r>
        <w:t>: A value that controls the randomness of the generated response. A higher temperature (e.g., 1.0) will result in more random responses, while a lower temperature (e.g., 0.1) will make the responses more focused and deterministic.</w:t>
      </w:r>
    </w:p>
    <w:p w14:paraId="11F746A7" w14:textId="43B35122" w:rsidR="001B0E43" w:rsidRPr="00977245" w:rsidRDefault="00781174" w:rsidP="0081474C">
      <w:pPr>
        <w:pStyle w:val="L-Numbers"/>
      </w:pPr>
      <w:r w:rsidRPr="00781174">
        <w:t xml:space="preserve">Finally, we call the </w:t>
      </w:r>
      <w:proofErr w:type="spellStart"/>
      <w:r w:rsidRPr="000D6ED4">
        <w:rPr>
          <w:rStyle w:val="P-Bold"/>
        </w:rPr>
        <w:t>get_chat_gpt_</w:t>
      </w:r>
      <w:proofErr w:type="gramStart"/>
      <w:r w:rsidRPr="000D6ED4">
        <w:rPr>
          <w:rStyle w:val="P-Bold"/>
        </w:rPr>
        <w:t>response</w:t>
      </w:r>
      <w:proofErr w:type="spellEnd"/>
      <w:r w:rsidR="00977B40">
        <w:rPr>
          <w:rStyle w:val="P-Bold"/>
        </w:rPr>
        <w:t>(</w:t>
      </w:r>
      <w:proofErr w:type="gramEnd"/>
      <w:r w:rsidR="00977B40">
        <w:rPr>
          <w:rStyle w:val="P-Bold"/>
        </w:rPr>
        <w:t>)</w:t>
      </w:r>
      <w:r w:rsidR="000D6ED4">
        <w:t xml:space="preserve"> </w:t>
      </w:r>
      <w:r w:rsidRPr="00781174">
        <w:t xml:space="preserve">function with a prompt, send the request to the </w:t>
      </w:r>
      <w:r w:rsidR="00193364">
        <w:t xml:space="preserve">OpenAI </w:t>
      </w:r>
      <w:r w:rsidRPr="00781174">
        <w:t>API, and receive the response. The function returns the response text, which is then printed to the console.</w:t>
      </w:r>
      <w:r w:rsidR="003B4B56">
        <w:t xml:space="preserve"> </w:t>
      </w:r>
      <w:r w:rsidR="003B4B56" w:rsidRPr="003B4B56">
        <w:rPr>
          <w:lang w:val="en-US"/>
        </w:rPr>
        <w:t xml:space="preserve">The function returns the response text, which is then printed to the console. The </w:t>
      </w:r>
      <w:r w:rsidR="003B4B56" w:rsidRPr="00945E0A">
        <w:rPr>
          <w:rStyle w:val="P-Bold"/>
          <w:lang w:val="en-US"/>
        </w:rPr>
        <w:t xml:space="preserve">return </w:t>
      </w:r>
      <w:proofErr w:type="spellStart"/>
      <w:proofErr w:type="gramStart"/>
      <w:r w:rsidR="003B4B56" w:rsidRPr="00945E0A">
        <w:rPr>
          <w:rStyle w:val="P-Bold"/>
          <w:lang w:val="en-US"/>
        </w:rPr>
        <w:t>response.choices</w:t>
      </w:r>
      <w:proofErr w:type="spellEnd"/>
      <w:proofErr w:type="gramEnd"/>
      <w:r w:rsidR="003B4B56" w:rsidRPr="00945E0A">
        <w:rPr>
          <w:rStyle w:val="P-Bold"/>
          <w:lang w:val="en-US"/>
        </w:rPr>
        <w:t>[0].</w:t>
      </w:r>
      <w:proofErr w:type="spellStart"/>
      <w:r w:rsidR="003B4B56" w:rsidRPr="00945E0A">
        <w:rPr>
          <w:rStyle w:val="P-Bold"/>
          <w:lang w:val="en-US"/>
        </w:rPr>
        <w:t>text.strip</w:t>
      </w:r>
      <w:proofErr w:type="spellEnd"/>
      <w:r w:rsidR="003B4B56" w:rsidRPr="00945E0A">
        <w:rPr>
          <w:rStyle w:val="P-Bold"/>
          <w:lang w:val="en-US"/>
        </w:rPr>
        <w:t>()</w:t>
      </w:r>
      <w:r w:rsidR="00945E0A">
        <w:rPr>
          <w:lang w:val="en-US"/>
        </w:rPr>
        <w:t xml:space="preserve"> </w:t>
      </w:r>
      <w:r w:rsidR="003B4B56" w:rsidRPr="003B4B56">
        <w:rPr>
          <w:lang w:val="en-US"/>
        </w:rPr>
        <w:t>line of code retrieves the generated response text by accessing the first choice (</w:t>
      </w:r>
      <w:r w:rsidR="003B4B56" w:rsidRPr="00945E0A">
        <w:rPr>
          <w:rStyle w:val="P-Bold"/>
          <w:lang w:val="en-US"/>
        </w:rPr>
        <w:t>index 0</w:t>
      </w:r>
      <w:r w:rsidR="003B4B56" w:rsidRPr="003B4B56">
        <w:rPr>
          <w:lang w:val="en-US"/>
        </w:rPr>
        <w:t>) in the list of choices.</w:t>
      </w:r>
    </w:p>
    <w:p w14:paraId="150D57BB" w14:textId="120C29A2" w:rsidR="00081CCF" w:rsidRDefault="00081CCF" w:rsidP="00081CCF">
      <w:pPr>
        <w:pStyle w:val="L-Numbers"/>
        <w:numPr>
          <w:ilvl w:val="0"/>
          <w:numId w:val="0"/>
        </w:numPr>
        <w:ind w:left="717"/>
      </w:pPr>
      <w:r>
        <w:t xml:space="preserve">The </w:t>
      </w:r>
      <w:proofErr w:type="spellStart"/>
      <w:proofErr w:type="gramStart"/>
      <w:r w:rsidRPr="00985C03">
        <w:rPr>
          <w:rStyle w:val="P-Bold"/>
        </w:rPr>
        <w:t>response.choices</w:t>
      </w:r>
      <w:proofErr w:type="spellEnd"/>
      <w:proofErr w:type="gramEnd"/>
      <w:r>
        <w:t xml:space="preserve"> is a list of generated responses from the model. In our case, since we set </w:t>
      </w:r>
      <w:r w:rsidRPr="00081CCF">
        <w:rPr>
          <w:rStyle w:val="P-Code"/>
        </w:rPr>
        <w:t>n=1</w:t>
      </w:r>
      <w:r>
        <w:t xml:space="preserve">, there is only one response in the list. The </w:t>
      </w:r>
      <w:r w:rsidRPr="00985C03">
        <w:rPr>
          <w:rStyle w:val="P-Bold"/>
        </w:rPr>
        <w:t>.text</w:t>
      </w:r>
      <w:r>
        <w:t xml:space="preserve"> attribute retrieves the actual text of the response, and </w:t>
      </w:r>
      <w:proofErr w:type="gramStart"/>
      <w:r>
        <w:t xml:space="preserve">the </w:t>
      </w:r>
      <w:r w:rsidRPr="00985C03">
        <w:rPr>
          <w:rStyle w:val="P-Bold"/>
        </w:rPr>
        <w:t>.strip</w:t>
      </w:r>
      <w:proofErr w:type="gramEnd"/>
      <w:r w:rsidRPr="00985C03">
        <w:rPr>
          <w:rStyle w:val="P-Bold"/>
        </w:rPr>
        <w:t>()</w:t>
      </w:r>
      <w:r>
        <w:t xml:space="preserve"> method removes any leading or trailing whitespace.</w:t>
      </w:r>
    </w:p>
    <w:p w14:paraId="04B06ADC" w14:textId="68282B1C" w:rsidR="00977245" w:rsidRDefault="00081CCF" w:rsidP="00081CCF">
      <w:pPr>
        <w:pStyle w:val="L-Numbers"/>
        <w:numPr>
          <w:ilvl w:val="0"/>
          <w:numId w:val="0"/>
        </w:numPr>
        <w:ind w:left="717"/>
      </w:pPr>
      <w:r>
        <w:t xml:space="preserve">For example, a non-formatted response from the </w:t>
      </w:r>
      <w:r w:rsidR="00193364">
        <w:t xml:space="preserve">OpenAI </w:t>
      </w:r>
      <w:r>
        <w:t>API may look like:</w:t>
      </w:r>
    </w:p>
    <w:p w14:paraId="562FC5EA" w14:textId="77777777" w:rsidR="00F552CF" w:rsidRDefault="00F552CF" w:rsidP="00F552CF">
      <w:pPr>
        <w:pStyle w:val="SC-Source"/>
        <w:ind w:left="720"/>
      </w:pPr>
      <w:r>
        <w:t>{</w:t>
      </w:r>
    </w:p>
    <w:p w14:paraId="01C89088" w14:textId="77777777" w:rsidR="00F552CF" w:rsidRDefault="00F552CF" w:rsidP="00F552CF">
      <w:pPr>
        <w:pStyle w:val="SC-Source"/>
        <w:ind w:left="720"/>
      </w:pPr>
      <w:r>
        <w:t xml:space="preserve">  'id': '</w:t>
      </w:r>
      <w:proofErr w:type="spellStart"/>
      <w:r>
        <w:t>example_id</w:t>
      </w:r>
      <w:proofErr w:type="spellEnd"/>
      <w:r>
        <w:t>',</w:t>
      </w:r>
    </w:p>
    <w:p w14:paraId="065D61D0" w14:textId="77777777" w:rsidR="00F552CF" w:rsidRDefault="00F552CF" w:rsidP="00F552CF">
      <w:pPr>
        <w:pStyle w:val="SC-Source"/>
        <w:ind w:left="720"/>
      </w:pPr>
      <w:r>
        <w:t xml:space="preserve">  'object': '</w:t>
      </w:r>
      <w:proofErr w:type="spellStart"/>
      <w:proofErr w:type="gramStart"/>
      <w:r>
        <w:t>text.completion</w:t>
      </w:r>
      <w:proofErr w:type="spellEnd"/>
      <w:proofErr w:type="gramEnd"/>
      <w:r>
        <w:t>',</w:t>
      </w:r>
    </w:p>
    <w:p w14:paraId="477E2914" w14:textId="77777777" w:rsidR="00F552CF" w:rsidRDefault="00F552CF" w:rsidP="00F552CF">
      <w:pPr>
        <w:pStyle w:val="SC-Source"/>
        <w:ind w:left="720"/>
      </w:pPr>
      <w:r>
        <w:t xml:space="preserve">  'created': 1234567890,</w:t>
      </w:r>
    </w:p>
    <w:p w14:paraId="4DFABDCC" w14:textId="77777777" w:rsidR="00F552CF" w:rsidRDefault="00F552CF" w:rsidP="00F552CF">
      <w:pPr>
        <w:pStyle w:val="SC-Source"/>
        <w:ind w:left="720"/>
      </w:pPr>
      <w:r>
        <w:t xml:space="preserve">  'model': 'text-davinci-002',</w:t>
      </w:r>
    </w:p>
    <w:p w14:paraId="275007FD" w14:textId="77777777" w:rsidR="00F552CF" w:rsidRDefault="00F552CF" w:rsidP="00F552CF">
      <w:pPr>
        <w:pStyle w:val="SC-Source"/>
        <w:ind w:left="720"/>
      </w:pPr>
      <w:r>
        <w:t xml:space="preserve">  'usage': {'</w:t>
      </w:r>
      <w:proofErr w:type="spellStart"/>
      <w:r>
        <w:t>prompt_tokens</w:t>
      </w:r>
      <w:proofErr w:type="spellEnd"/>
      <w:r>
        <w:t>': 12, '</w:t>
      </w:r>
      <w:proofErr w:type="spellStart"/>
      <w:r>
        <w:t>completion_tokens</w:t>
      </w:r>
      <w:proofErr w:type="spellEnd"/>
      <w:r>
        <w:t>': 89, '</w:t>
      </w:r>
      <w:proofErr w:type="spellStart"/>
      <w:r>
        <w:t>total_tokens</w:t>
      </w:r>
      <w:proofErr w:type="spellEnd"/>
      <w:r>
        <w:t>': 101},</w:t>
      </w:r>
    </w:p>
    <w:p w14:paraId="444F3653" w14:textId="77777777" w:rsidR="00F552CF" w:rsidRDefault="00F552CF" w:rsidP="00F552CF">
      <w:pPr>
        <w:pStyle w:val="SC-Source"/>
        <w:ind w:left="720"/>
      </w:pPr>
      <w:r>
        <w:t xml:space="preserve">  'choices': [</w:t>
      </w:r>
    </w:p>
    <w:p w14:paraId="2DE3D795" w14:textId="77777777" w:rsidR="00F552CF" w:rsidRDefault="00F552CF" w:rsidP="00F552CF">
      <w:pPr>
        <w:pStyle w:val="SC-Source"/>
        <w:ind w:left="720"/>
      </w:pPr>
      <w:r>
        <w:t xml:space="preserve">    {</w:t>
      </w:r>
    </w:p>
    <w:p w14:paraId="18D24945" w14:textId="77777777" w:rsidR="00F552CF" w:rsidRDefault="00F552CF" w:rsidP="00F552CF">
      <w:pPr>
        <w:pStyle w:val="SC-Source"/>
        <w:ind w:left="720"/>
      </w:pPr>
      <w:r>
        <w:t xml:space="preserve">      'text': ' Symmetric encryption uses the same key for both encryption and decryption, while asymmetric </w:t>
      </w:r>
      <w:r>
        <w:lastRenderedPageBreak/>
        <w:t>encryption uses different keys for encryption and decryption, typically a public key for encryption and a private key for decryption. This difference in key usage leads to different security properties and use cases for each type of encryption.',</w:t>
      </w:r>
    </w:p>
    <w:p w14:paraId="5651A33F" w14:textId="77777777" w:rsidR="00F552CF" w:rsidRDefault="00F552CF" w:rsidP="00F552CF">
      <w:pPr>
        <w:pStyle w:val="SC-Source"/>
        <w:ind w:left="720"/>
      </w:pPr>
      <w:r>
        <w:t xml:space="preserve">      'index': 0,</w:t>
      </w:r>
    </w:p>
    <w:p w14:paraId="14F09728" w14:textId="77777777" w:rsidR="00F552CF" w:rsidRDefault="00F552CF" w:rsidP="00F552CF">
      <w:pPr>
        <w:pStyle w:val="SC-Source"/>
        <w:ind w:left="720"/>
      </w:pPr>
      <w:r>
        <w:t xml:space="preserve">      '</w:t>
      </w:r>
      <w:proofErr w:type="spellStart"/>
      <w:r>
        <w:t>logprobs</w:t>
      </w:r>
      <w:proofErr w:type="spellEnd"/>
      <w:r>
        <w:t>': None,</w:t>
      </w:r>
    </w:p>
    <w:p w14:paraId="6CE3A941" w14:textId="77777777" w:rsidR="00F552CF" w:rsidRDefault="00F552CF" w:rsidP="00F552CF">
      <w:pPr>
        <w:pStyle w:val="SC-Source"/>
        <w:ind w:left="720"/>
      </w:pPr>
      <w:r>
        <w:t xml:space="preserve">      '</w:t>
      </w:r>
      <w:proofErr w:type="spellStart"/>
      <w:proofErr w:type="gramStart"/>
      <w:r>
        <w:t>finish</w:t>
      </w:r>
      <w:proofErr w:type="gramEnd"/>
      <w:r>
        <w:t>_reason</w:t>
      </w:r>
      <w:proofErr w:type="spellEnd"/>
      <w:r>
        <w:t>': 'stop'</w:t>
      </w:r>
    </w:p>
    <w:p w14:paraId="74E106A4" w14:textId="77777777" w:rsidR="00F552CF" w:rsidRDefault="00F552CF" w:rsidP="00F552CF">
      <w:pPr>
        <w:pStyle w:val="SC-Source"/>
        <w:ind w:left="720"/>
      </w:pPr>
      <w:r>
        <w:t xml:space="preserve">    }</w:t>
      </w:r>
    </w:p>
    <w:p w14:paraId="77C8AE4C" w14:textId="77777777" w:rsidR="00F552CF" w:rsidRDefault="00F552CF" w:rsidP="00F552CF">
      <w:pPr>
        <w:pStyle w:val="SC-Source"/>
        <w:ind w:left="720"/>
      </w:pPr>
      <w:r>
        <w:t xml:space="preserve">  ]</w:t>
      </w:r>
    </w:p>
    <w:p w14:paraId="63ED7558" w14:textId="68D38907" w:rsidR="00DF67A7" w:rsidRDefault="00F552CF" w:rsidP="00F552CF">
      <w:pPr>
        <w:pStyle w:val="SC-Source"/>
        <w:ind w:left="720"/>
      </w:pPr>
      <w:r>
        <w:t>}</w:t>
      </w:r>
    </w:p>
    <w:p w14:paraId="0E5E4C56" w14:textId="59B60C27" w:rsidR="00F552CF" w:rsidRDefault="002C0D14" w:rsidP="002C0D14">
      <w:pPr>
        <w:pStyle w:val="P-Regular"/>
        <w:ind w:left="720"/>
      </w:pPr>
      <w:r w:rsidRPr="002C0D14">
        <w:t xml:space="preserve">In this example, we access the response text using </w:t>
      </w:r>
      <w:proofErr w:type="spellStart"/>
      <w:proofErr w:type="gramStart"/>
      <w:r w:rsidRPr="0014021A">
        <w:rPr>
          <w:rStyle w:val="P-Bold"/>
        </w:rPr>
        <w:t>response.choices</w:t>
      </w:r>
      <w:proofErr w:type="spellEnd"/>
      <w:proofErr w:type="gramEnd"/>
      <w:r w:rsidRPr="0014021A">
        <w:rPr>
          <w:rStyle w:val="P-Bold"/>
        </w:rPr>
        <w:t>[0].</w:t>
      </w:r>
      <w:proofErr w:type="spellStart"/>
      <w:r w:rsidRPr="0014021A">
        <w:rPr>
          <w:rStyle w:val="P-Bold"/>
        </w:rPr>
        <w:t>text.strip</w:t>
      </w:r>
      <w:proofErr w:type="spellEnd"/>
      <w:r w:rsidRPr="0014021A">
        <w:rPr>
          <w:rStyle w:val="P-Bold"/>
        </w:rPr>
        <w:t>()</w:t>
      </w:r>
      <w:r w:rsidRPr="002C0D14">
        <w:t>, which returns the following text:</w:t>
      </w:r>
    </w:p>
    <w:p w14:paraId="1692C84B" w14:textId="1C4F40AD" w:rsidR="002C0D14" w:rsidRPr="00162008" w:rsidRDefault="002C0D14" w:rsidP="0014021A">
      <w:pPr>
        <w:pStyle w:val="P-Source"/>
        <w:ind w:left="720"/>
      </w:pPr>
      <w:r w:rsidRPr="002C0D14">
        <w:t>Symmetric encryption uses the same key for both encryption and decryption, while asymmetric encryption uses different keys for encryption and decryption, typically a public key for encryption and a private key for decryption. This difference in key usage leads to different security properties and use cases for each type of encryption.</w:t>
      </w:r>
    </w:p>
    <w:p w14:paraId="5D33AED9" w14:textId="77777777" w:rsidR="00162008" w:rsidRPr="00162008" w:rsidRDefault="00162008" w:rsidP="00162008">
      <w:pPr>
        <w:pStyle w:val="H2-Heading"/>
      </w:pPr>
      <w:r w:rsidRPr="00162008">
        <w:t>There's more…</w:t>
      </w:r>
    </w:p>
    <w:p w14:paraId="7FE908F6" w14:textId="18014FF7" w:rsidR="00517B36" w:rsidRPr="00517B36" w:rsidRDefault="00162008" w:rsidP="00517B36">
      <w:pPr>
        <w:pStyle w:val="P-Regular"/>
      </w:pPr>
      <w:r w:rsidRPr="00162008">
        <w:rPr>
          <w:lang w:val="en-US"/>
        </w:rPr>
        <w:t xml:space="preserve">You can further customize the API request by modifying the parameters in the </w:t>
      </w:r>
      <w:proofErr w:type="spellStart"/>
      <w:proofErr w:type="gramStart"/>
      <w:r w:rsidRPr="00162008">
        <w:rPr>
          <w:rStyle w:val="P-Bold"/>
          <w:lang w:val="en-US"/>
        </w:rPr>
        <w:t>openai.Completion.create</w:t>
      </w:r>
      <w:proofErr w:type="spellEnd"/>
      <w:proofErr w:type="gramEnd"/>
      <w:r w:rsidRPr="00162008">
        <w:rPr>
          <w:rStyle w:val="P-Bold"/>
          <w:lang w:val="en-US"/>
        </w:rPr>
        <w:t>()</w:t>
      </w:r>
      <w:r>
        <w:rPr>
          <w:lang w:val="en-US"/>
        </w:rPr>
        <w:t xml:space="preserve"> </w:t>
      </w:r>
      <w:r w:rsidRPr="00162008">
        <w:rPr>
          <w:lang w:val="en-US"/>
        </w:rPr>
        <w:t xml:space="preserve">method. For example, you can adjust the temperature to get more </w:t>
      </w:r>
      <w:r w:rsidR="00CB4088">
        <w:rPr>
          <w:lang w:val="en-US"/>
        </w:rPr>
        <w:t>creative or focused</w:t>
      </w:r>
      <w:r w:rsidRPr="00162008">
        <w:rPr>
          <w:lang w:val="en-US"/>
        </w:rPr>
        <w:t xml:space="preserve"> responses, </w:t>
      </w:r>
      <w:r w:rsidR="00517B36" w:rsidRPr="00517B36">
        <w:t xml:space="preserve">change the </w:t>
      </w:r>
      <w:proofErr w:type="spellStart"/>
      <w:r w:rsidR="00517B36" w:rsidRPr="00517B36">
        <w:rPr>
          <w:rStyle w:val="P-Bold"/>
        </w:rPr>
        <w:t>max_tokens</w:t>
      </w:r>
      <w:proofErr w:type="spellEnd"/>
      <w:r w:rsidR="00517B36" w:rsidRPr="00517B36">
        <w:t xml:space="preserve"> value to limit or expand the length of the generated content, or use the </w:t>
      </w:r>
      <w:r w:rsidR="00517B36" w:rsidRPr="00517B36">
        <w:rPr>
          <w:rStyle w:val="P-Bold"/>
        </w:rPr>
        <w:t>stop</w:t>
      </w:r>
      <w:r w:rsidR="00517B36" w:rsidRPr="00517B36">
        <w:t xml:space="preserve"> parameter to define specific stopping points for the response generation.</w:t>
      </w:r>
    </w:p>
    <w:p w14:paraId="2A09BAC8" w14:textId="77777777" w:rsidR="00517B36" w:rsidRPr="00517B36" w:rsidRDefault="00517B36" w:rsidP="00517B36">
      <w:pPr>
        <w:pStyle w:val="P-Regular"/>
      </w:pPr>
      <w:r w:rsidRPr="00517B36">
        <w:t xml:space="preserve">Additionally, you can experiment with the </w:t>
      </w:r>
      <w:r w:rsidRPr="00517B36">
        <w:rPr>
          <w:rStyle w:val="P-Bold"/>
        </w:rPr>
        <w:t>n</w:t>
      </w:r>
      <w:r w:rsidRPr="00517B36">
        <w:t xml:space="preserve"> parameter to generate multiple responses and compare their quality or variety. Keep in mind that generating multiple responses will consume more tokens and may affect the cost and execution time of the API request.</w:t>
      </w:r>
    </w:p>
    <w:p w14:paraId="1E86BC46" w14:textId="0CBDD3D6" w:rsidR="0013729F" w:rsidRDefault="00517B36" w:rsidP="005758B7">
      <w:pPr>
        <w:pStyle w:val="P-Regular"/>
      </w:pPr>
      <w:r w:rsidRPr="00517B36">
        <w:t>It's essential to understand and fine-tune these parameters to get the desired output from ChatGPT, as different tasks or scenarios may require different levels of creativity, response length, or stopping conditions. As you become more familiar with the OpenAI API, you'll be able to leverage these parameters effectively to tailor the generated content to your specific cybersecurity tasks and requirements.</w:t>
      </w:r>
    </w:p>
    <w:p w14:paraId="10BEF9A5" w14:textId="593306EF" w:rsidR="0072708A" w:rsidRDefault="0072708A" w:rsidP="0072708A">
      <w:pPr>
        <w:pStyle w:val="H1-Section"/>
      </w:pPr>
      <w:r w:rsidRPr="0072708A">
        <w:lastRenderedPageBreak/>
        <w:t xml:space="preserve">Using </w:t>
      </w:r>
      <w:r w:rsidR="00691194">
        <w:t>Files for P</w:t>
      </w:r>
      <w:r w:rsidRPr="0072708A">
        <w:t>rompt</w:t>
      </w:r>
      <w:r w:rsidR="00691194">
        <w:t xml:space="preserve">s and </w:t>
      </w:r>
      <w:r w:rsidR="00476EF5">
        <w:t>API Key Access</w:t>
      </w:r>
    </w:p>
    <w:p w14:paraId="108C20CB" w14:textId="2320783F" w:rsidR="005758B7" w:rsidRDefault="00C84C90" w:rsidP="005758B7">
      <w:pPr>
        <w:pStyle w:val="P-Regular"/>
      </w:pPr>
      <w:r w:rsidRPr="00C84C90">
        <w:t xml:space="preserve">In this recipe, we will learn how to use external text files to store and retrieve prompts for interacting with the </w:t>
      </w:r>
      <w:r w:rsidR="009F301F">
        <w:t xml:space="preserve">OpenAI </w:t>
      </w:r>
      <w:r w:rsidRPr="00C84C90">
        <w:t>API through Python. This method allows for better organization and easier maintenance, as you can quickly update the prompt without modifying the main script.</w:t>
      </w:r>
      <w:r w:rsidR="00621B50">
        <w:t xml:space="preserve"> We will also </w:t>
      </w:r>
      <w:r w:rsidR="00E13606">
        <w:t>introduce a new method of accessing the OpenAI API key</w:t>
      </w:r>
      <w:r w:rsidR="009A305E">
        <w:t xml:space="preserve">, using files, </w:t>
      </w:r>
      <w:r w:rsidR="00884261">
        <w:t>making</w:t>
      </w:r>
      <w:r w:rsidR="009A305E">
        <w:t xml:space="preserve"> </w:t>
      </w:r>
      <w:r w:rsidR="00164F7B">
        <w:t xml:space="preserve">the process of </w:t>
      </w:r>
      <w:r w:rsidR="00884261">
        <w:t xml:space="preserve">changing </w:t>
      </w:r>
      <w:r w:rsidR="009A305E">
        <w:t>the API key much</w:t>
      </w:r>
      <w:r w:rsidR="00164F7B">
        <w:t xml:space="preserve"> more flexible.</w:t>
      </w:r>
    </w:p>
    <w:p w14:paraId="1010F273" w14:textId="49A185AE" w:rsidR="009F301F" w:rsidRDefault="009F301F" w:rsidP="00C91A3B">
      <w:pPr>
        <w:pStyle w:val="H2-Heading"/>
      </w:pPr>
      <w:r>
        <w:t>Getting Ready</w:t>
      </w:r>
    </w:p>
    <w:p w14:paraId="0C9F2527" w14:textId="5BC96242" w:rsidR="009F301F" w:rsidRDefault="00C91A3B" w:rsidP="005758B7">
      <w:pPr>
        <w:pStyle w:val="P-Regular"/>
      </w:pPr>
      <w:r w:rsidRPr="00C91A3B">
        <w:t xml:space="preserve">Ensure you have access to the OpenAI API and have set up your API key according to </w:t>
      </w:r>
      <w:r w:rsidRPr="003E71CB">
        <w:rPr>
          <w:rStyle w:val="P-Italics"/>
        </w:rPr>
        <w:t xml:space="preserve">Recipes </w:t>
      </w:r>
      <w:r w:rsidR="00D61381" w:rsidRPr="003E71CB">
        <w:rPr>
          <w:rStyle w:val="P-Italics"/>
        </w:rPr>
        <w:t xml:space="preserve">1.2 and </w:t>
      </w:r>
      <w:r w:rsidRPr="003E71CB">
        <w:rPr>
          <w:rStyle w:val="P-Italics"/>
        </w:rPr>
        <w:t>1.7</w:t>
      </w:r>
      <w:r w:rsidRPr="00C91A3B">
        <w:t>.</w:t>
      </w:r>
    </w:p>
    <w:p w14:paraId="308CEC3C" w14:textId="7710ABA7" w:rsidR="00D61381" w:rsidRDefault="00D61381" w:rsidP="00BD7F34">
      <w:pPr>
        <w:pStyle w:val="H2-Heading"/>
      </w:pPr>
      <w:r>
        <w:t>How to do it…</w:t>
      </w:r>
    </w:p>
    <w:p w14:paraId="5BB5A79C" w14:textId="77777777" w:rsidR="003E71CB" w:rsidRDefault="003E71CB" w:rsidP="003E71CB">
      <w:pPr>
        <w:pStyle w:val="L-Numbers"/>
        <w:numPr>
          <w:ilvl w:val="0"/>
          <w:numId w:val="15"/>
        </w:numPr>
      </w:pPr>
      <w:r>
        <w:t>Create a new text file and save it as "</w:t>
      </w:r>
      <w:r w:rsidRPr="000C1D7B">
        <w:rPr>
          <w:rStyle w:val="P-Italics"/>
        </w:rPr>
        <w:t>prompt.txt</w:t>
      </w:r>
      <w:r>
        <w:t>". Write your desired prompt inside this file and save it.</w:t>
      </w:r>
    </w:p>
    <w:p w14:paraId="79D928F8" w14:textId="62EBE2A9" w:rsidR="00D61381" w:rsidRDefault="003E71CB" w:rsidP="003E71CB">
      <w:pPr>
        <w:pStyle w:val="L-Numbers"/>
      </w:pPr>
      <w:r>
        <w:t>Modify your Python script to include a function to read the contents of a text file:</w:t>
      </w:r>
    </w:p>
    <w:p w14:paraId="2602A942" w14:textId="77777777" w:rsidR="00B57D8B" w:rsidRDefault="00B57D8B" w:rsidP="00B57D8B">
      <w:pPr>
        <w:pStyle w:val="SC-Source"/>
        <w:ind w:left="720"/>
      </w:pPr>
      <w:r>
        <w:t xml:space="preserve">def </w:t>
      </w:r>
      <w:proofErr w:type="spellStart"/>
      <w:r>
        <w:t>open_file</w:t>
      </w:r>
      <w:proofErr w:type="spellEnd"/>
      <w:r>
        <w:t>(</w:t>
      </w:r>
      <w:proofErr w:type="spellStart"/>
      <w:r>
        <w:t>filepath</w:t>
      </w:r>
      <w:proofErr w:type="spellEnd"/>
      <w:r>
        <w:t>):</w:t>
      </w:r>
    </w:p>
    <w:p w14:paraId="4F2415B4" w14:textId="77777777" w:rsidR="00B57D8B" w:rsidRDefault="00B57D8B" w:rsidP="00B57D8B">
      <w:pPr>
        <w:pStyle w:val="SC-Source"/>
        <w:ind w:left="720"/>
      </w:pPr>
      <w:r>
        <w:t xml:space="preserve">    with </w:t>
      </w:r>
      <w:proofErr w:type="gramStart"/>
      <w:r>
        <w:t>open(</w:t>
      </w:r>
      <w:proofErr w:type="spellStart"/>
      <w:proofErr w:type="gramEnd"/>
      <w:r>
        <w:t>filepath</w:t>
      </w:r>
      <w:proofErr w:type="spellEnd"/>
      <w:r>
        <w:t xml:space="preserve">, 'r', encoding='UTF-8') as </w:t>
      </w:r>
      <w:proofErr w:type="spellStart"/>
      <w:r>
        <w:t>infile</w:t>
      </w:r>
      <w:proofErr w:type="spellEnd"/>
      <w:r>
        <w:t>:</w:t>
      </w:r>
    </w:p>
    <w:p w14:paraId="0DA876B7" w14:textId="3661743B" w:rsidR="0014594B" w:rsidRDefault="00B57D8B" w:rsidP="00B57D8B">
      <w:pPr>
        <w:pStyle w:val="SC-Source"/>
        <w:ind w:left="720"/>
      </w:pPr>
      <w:r>
        <w:t xml:space="preserve">        return </w:t>
      </w:r>
      <w:proofErr w:type="spellStart"/>
      <w:proofErr w:type="gramStart"/>
      <w:r>
        <w:t>infile.read</w:t>
      </w:r>
      <w:proofErr w:type="spellEnd"/>
      <w:proofErr w:type="gramEnd"/>
      <w:r>
        <w:t>()</w:t>
      </w:r>
    </w:p>
    <w:p w14:paraId="692A1AC7" w14:textId="3689E93F" w:rsidR="00B01FC7" w:rsidRDefault="00741C62" w:rsidP="00B01FC7">
      <w:pPr>
        <w:pStyle w:val="L-Numbers"/>
      </w:pPr>
      <w:r>
        <w:t xml:space="preserve">Using the script from </w:t>
      </w:r>
      <w:r w:rsidRPr="00741C62">
        <w:rPr>
          <w:rStyle w:val="P-Italics"/>
        </w:rPr>
        <w:t>Recipe 1.8</w:t>
      </w:r>
      <w:r w:rsidR="00B01FC7" w:rsidRPr="00B01FC7">
        <w:t xml:space="preserve">, replace the hardcoded prompt with a call to the </w:t>
      </w:r>
      <w:proofErr w:type="spellStart"/>
      <w:r w:rsidR="00B01FC7" w:rsidRPr="00B01FC7">
        <w:rPr>
          <w:rStyle w:val="P-Bold"/>
        </w:rPr>
        <w:t>open_file</w:t>
      </w:r>
      <w:proofErr w:type="spellEnd"/>
      <w:r w:rsidR="00B01FC7">
        <w:t xml:space="preserve"> </w:t>
      </w:r>
      <w:r w:rsidR="00B01FC7" w:rsidRPr="00B01FC7">
        <w:t>function, passing the path to the "</w:t>
      </w:r>
      <w:r w:rsidR="00B01FC7" w:rsidRPr="00B01FC7">
        <w:rPr>
          <w:rStyle w:val="P-Italics"/>
        </w:rPr>
        <w:t>prompt.txt</w:t>
      </w:r>
      <w:r w:rsidR="00B01FC7" w:rsidRPr="00B01FC7">
        <w:t>" file as an argument:</w:t>
      </w:r>
    </w:p>
    <w:p w14:paraId="7794003C" w14:textId="14F30AFA" w:rsidR="00BE48BA" w:rsidRDefault="00BE48BA" w:rsidP="00BE48BA">
      <w:pPr>
        <w:pStyle w:val="SC-Source"/>
        <w:ind w:left="720"/>
      </w:pPr>
      <w:r w:rsidRPr="00BE48BA">
        <w:t xml:space="preserve">prompt = </w:t>
      </w:r>
      <w:proofErr w:type="spellStart"/>
      <w:r w:rsidRPr="00BE48BA">
        <w:t>open_file</w:t>
      </w:r>
      <w:proofErr w:type="spellEnd"/>
      <w:r w:rsidRPr="00BE48BA">
        <w:t>("prompt.txt")</w:t>
      </w:r>
    </w:p>
    <w:p w14:paraId="449BF695" w14:textId="6DD00BCB" w:rsidR="00B014CE" w:rsidRDefault="00B014CE" w:rsidP="00D03B3D">
      <w:pPr>
        <w:pStyle w:val="L-Numbers"/>
      </w:pPr>
      <w:r>
        <w:t xml:space="preserve">Create a file called </w:t>
      </w:r>
      <w:r w:rsidRPr="00B014CE">
        <w:rPr>
          <w:rStyle w:val="P-Italics"/>
        </w:rPr>
        <w:t>prompt.txt</w:t>
      </w:r>
      <w:r>
        <w:t xml:space="preserve"> and enter the following prompt text</w:t>
      </w:r>
      <w:r w:rsidR="00355965">
        <w:t xml:space="preserve"> (</w:t>
      </w:r>
      <w:r w:rsidR="00CC37B2">
        <w:t xml:space="preserve">same </w:t>
      </w:r>
      <w:r w:rsidR="002F3DD3">
        <w:t xml:space="preserve">prompt </w:t>
      </w:r>
      <w:r w:rsidR="00CC37B2">
        <w:t xml:space="preserve">as </w:t>
      </w:r>
      <w:r w:rsidR="00385920" w:rsidRPr="00385920">
        <w:rPr>
          <w:rStyle w:val="P-Italics"/>
        </w:rPr>
        <w:t>R</w:t>
      </w:r>
      <w:r w:rsidR="00CC37B2" w:rsidRPr="00385920">
        <w:rPr>
          <w:rStyle w:val="P-Italics"/>
        </w:rPr>
        <w:t>ecipe</w:t>
      </w:r>
      <w:r w:rsidR="00385920" w:rsidRPr="00385920">
        <w:rPr>
          <w:rStyle w:val="P-Italics"/>
        </w:rPr>
        <w:t xml:space="preserve"> 1.8</w:t>
      </w:r>
      <w:r w:rsidR="00CC37B2">
        <w:t>)</w:t>
      </w:r>
      <w:r>
        <w:t>:</w:t>
      </w:r>
    </w:p>
    <w:p w14:paraId="4E40E287" w14:textId="7C8621EE" w:rsidR="00B014CE" w:rsidRDefault="00355965" w:rsidP="00355965">
      <w:pPr>
        <w:pStyle w:val="SC-Source"/>
        <w:ind w:left="720"/>
      </w:pPr>
      <w:r>
        <w:t>Explain the difference between symmetric and asymmetric encryption.</w:t>
      </w:r>
    </w:p>
    <w:p w14:paraId="48F1E610" w14:textId="23039D98" w:rsidR="00385920" w:rsidRDefault="00385920" w:rsidP="00385920">
      <w:pPr>
        <w:pStyle w:val="L-Numbers"/>
      </w:pPr>
      <w:r>
        <w:t>Set up your API key using a file instead of environment variables:</w:t>
      </w:r>
    </w:p>
    <w:p w14:paraId="4FCADCC3" w14:textId="524E354C" w:rsidR="00385920" w:rsidRDefault="00385920" w:rsidP="00385920">
      <w:pPr>
        <w:pStyle w:val="SC-Source"/>
        <w:ind w:left="720"/>
      </w:pPr>
      <w:proofErr w:type="spellStart"/>
      <w:r>
        <w:t>openai.api_key</w:t>
      </w:r>
      <w:proofErr w:type="spellEnd"/>
      <w:r>
        <w:t xml:space="preserve"> = </w:t>
      </w:r>
      <w:proofErr w:type="spellStart"/>
      <w:r>
        <w:t>open_file</w:t>
      </w:r>
      <w:proofErr w:type="spellEnd"/>
      <w:r>
        <w:t>('openai-key.txt')</w:t>
      </w:r>
    </w:p>
    <w:p w14:paraId="190917A5" w14:textId="0A467A28" w:rsidR="00593496" w:rsidRDefault="00593496" w:rsidP="00D03B3D">
      <w:pPr>
        <w:pStyle w:val="L-Numbers"/>
      </w:pPr>
      <w:r>
        <w:t xml:space="preserve">Create a file called </w:t>
      </w:r>
      <w:r w:rsidRPr="00226EDD">
        <w:rPr>
          <w:rStyle w:val="P-Italics"/>
        </w:rPr>
        <w:t>openai-key.txt</w:t>
      </w:r>
      <w:r>
        <w:t xml:space="preserve"> and</w:t>
      </w:r>
      <w:r w:rsidR="00226EDD">
        <w:t xml:space="preserve"> past your </w:t>
      </w:r>
      <w:r w:rsidR="00226EDD" w:rsidRPr="00226EDD">
        <w:rPr>
          <w:rStyle w:val="P-Bold"/>
        </w:rPr>
        <w:t>OpenAI API key</w:t>
      </w:r>
      <w:r w:rsidR="00226EDD">
        <w:t xml:space="preserve"> into the file with nothing else.</w:t>
      </w:r>
    </w:p>
    <w:p w14:paraId="3B78DCDB" w14:textId="44555776" w:rsidR="00F1282D" w:rsidRDefault="00F1282D" w:rsidP="00D03B3D">
      <w:pPr>
        <w:pStyle w:val="L-Numbers"/>
      </w:pPr>
      <w:r>
        <w:t>Use the prompt variable in your API call as you normally would.</w:t>
      </w:r>
    </w:p>
    <w:p w14:paraId="2C03EE49" w14:textId="66160F58" w:rsidR="008F2FCD" w:rsidRDefault="008F2FCD" w:rsidP="008F2FCD">
      <w:pPr>
        <w:pStyle w:val="L-Numbers"/>
        <w:numPr>
          <w:ilvl w:val="0"/>
          <w:numId w:val="0"/>
        </w:numPr>
        <w:ind w:left="717"/>
      </w:pPr>
      <w:r>
        <w:lastRenderedPageBreak/>
        <w:t>Here is an example of how the modified</w:t>
      </w:r>
      <w:r w:rsidR="003546EE">
        <w:t xml:space="preserve"> </w:t>
      </w:r>
      <w:r w:rsidR="003546EE" w:rsidRPr="003546EE">
        <w:rPr>
          <w:rStyle w:val="P-Italics"/>
        </w:rPr>
        <w:t>Recipe 1.8</w:t>
      </w:r>
      <w:r>
        <w:t xml:space="preserve"> script would look:</w:t>
      </w:r>
    </w:p>
    <w:p w14:paraId="5B897102" w14:textId="77777777" w:rsidR="00F26070" w:rsidRDefault="00F26070" w:rsidP="00F26070">
      <w:pPr>
        <w:pStyle w:val="SC-Source"/>
        <w:ind w:left="720"/>
      </w:pPr>
      <w:r>
        <w:t xml:space="preserve">import </w:t>
      </w:r>
      <w:proofErr w:type="spellStart"/>
      <w:proofErr w:type="gramStart"/>
      <w:r>
        <w:t>openai</w:t>
      </w:r>
      <w:proofErr w:type="spellEnd"/>
      <w:proofErr w:type="gramEnd"/>
    </w:p>
    <w:p w14:paraId="42C14673" w14:textId="77777777" w:rsidR="00F26070" w:rsidRDefault="00F26070" w:rsidP="00F26070">
      <w:pPr>
        <w:pStyle w:val="SC-Source"/>
        <w:ind w:left="720"/>
      </w:pPr>
      <w:r>
        <w:t xml:space="preserve">import </w:t>
      </w:r>
      <w:proofErr w:type="spellStart"/>
      <w:proofErr w:type="gramStart"/>
      <w:r>
        <w:t>os</w:t>
      </w:r>
      <w:proofErr w:type="spellEnd"/>
      <w:proofErr w:type="gramEnd"/>
    </w:p>
    <w:p w14:paraId="0BB872C3" w14:textId="77777777" w:rsidR="00F26070" w:rsidRDefault="00F26070" w:rsidP="00F26070">
      <w:pPr>
        <w:pStyle w:val="SC-Source"/>
        <w:ind w:left="720"/>
      </w:pPr>
    </w:p>
    <w:p w14:paraId="40D77CF8" w14:textId="77777777" w:rsidR="00593496" w:rsidRDefault="00593496" w:rsidP="00593496">
      <w:pPr>
        <w:pStyle w:val="SC-Source"/>
        <w:ind w:left="720"/>
      </w:pPr>
      <w:bookmarkStart w:id="5" w:name="_Hlk132880148"/>
      <w:proofErr w:type="spellStart"/>
      <w:r>
        <w:t>openai.api_key</w:t>
      </w:r>
      <w:proofErr w:type="spellEnd"/>
      <w:r>
        <w:t xml:space="preserve"> = </w:t>
      </w:r>
      <w:proofErr w:type="spellStart"/>
      <w:r>
        <w:t>open_file</w:t>
      </w:r>
      <w:proofErr w:type="spellEnd"/>
      <w:r>
        <w:t>('openai-key.txt')</w:t>
      </w:r>
    </w:p>
    <w:bookmarkEnd w:id="5"/>
    <w:p w14:paraId="680C8BA0" w14:textId="77777777" w:rsidR="00593496" w:rsidRDefault="00593496" w:rsidP="00F26070">
      <w:pPr>
        <w:pStyle w:val="SC-Source"/>
        <w:ind w:left="720"/>
      </w:pPr>
    </w:p>
    <w:p w14:paraId="34C2C011" w14:textId="6D5EC731" w:rsidR="00F26070" w:rsidRDefault="00F26070" w:rsidP="00F26070">
      <w:pPr>
        <w:pStyle w:val="SC-Source"/>
        <w:ind w:left="720"/>
      </w:pPr>
      <w:r>
        <w:t xml:space="preserve">def </w:t>
      </w:r>
      <w:proofErr w:type="spellStart"/>
      <w:r>
        <w:t>open_file</w:t>
      </w:r>
      <w:proofErr w:type="spellEnd"/>
      <w:r>
        <w:t>(</w:t>
      </w:r>
      <w:proofErr w:type="spellStart"/>
      <w:r>
        <w:t>filepath</w:t>
      </w:r>
      <w:proofErr w:type="spellEnd"/>
      <w:r>
        <w:t>):</w:t>
      </w:r>
    </w:p>
    <w:p w14:paraId="2E4F0AAB" w14:textId="77777777" w:rsidR="00F26070" w:rsidRDefault="00F26070" w:rsidP="00F26070">
      <w:pPr>
        <w:pStyle w:val="SC-Source"/>
        <w:ind w:left="720"/>
      </w:pPr>
      <w:r>
        <w:t xml:space="preserve">    with </w:t>
      </w:r>
      <w:proofErr w:type="gramStart"/>
      <w:r>
        <w:t>open(</w:t>
      </w:r>
      <w:proofErr w:type="spellStart"/>
      <w:proofErr w:type="gramEnd"/>
      <w:r>
        <w:t>filepath</w:t>
      </w:r>
      <w:proofErr w:type="spellEnd"/>
      <w:r>
        <w:t xml:space="preserve">, 'r', encoding='UTF-8') as </w:t>
      </w:r>
      <w:proofErr w:type="spellStart"/>
      <w:r>
        <w:t>infile</w:t>
      </w:r>
      <w:proofErr w:type="spellEnd"/>
      <w:r>
        <w:t>:</w:t>
      </w:r>
    </w:p>
    <w:p w14:paraId="29590855" w14:textId="77777777" w:rsidR="00F26070" w:rsidRDefault="00F26070" w:rsidP="00F26070">
      <w:pPr>
        <w:pStyle w:val="SC-Source"/>
        <w:ind w:left="720"/>
      </w:pPr>
      <w:r>
        <w:t xml:space="preserve">        return </w:t>
      </w:r>
      <w:proofErr w:type="spellStart"/>
      <w:proofErr w:type="gramStart"/>
      <w:r>
        <w:t>infile.read</w:t>
      </w:r>
      <w:proofErr w:type="spellEnd"/>
      <w:proofErr w:type="gramEnd"/>
      <w:r>
        <w:t>()</w:t>
      </w:r>
    </w:p>
    <w:p w14:paraId="57A15FEC" w14:textId="77777777" w:rsidR="00F26070" w:rsidRDefault="00F26070" w:rsidP="00F26070">
      <w:pPr>
        <w:pStyle w:val="SC-Source"/>
        <w:ind w:left="720"/>
      </w:pPr>
    </w:p>
    <w:p w14:paraId="64E9BFAB" w14:textId="77777777" w:rsidR="00F26070" w:rsidRDefault="00F26070" w:rsidP="00F26070">
      <w:pPr>
        <w:pStyle w:val="SC-Source"/>
        <w:ind w:left="720"/>
      </w:pPr>
      <w:r>
        <w:t xml:space="preserve">def </w:t>
      </w:r>
      <w:proofErr w:type="spellStart"/>
      <w:r>
        <w:t>get_chat_gpt_response</w:t>
      </w:r>
      <w:proofErr w:type="spellEnd"/>
      <w:r>
        <w:t>(prompt):</w:t>
      </w:r>
    </w:p>
    <w:p w14:paraId="766AE247" w14:textId="77777777" w:rsidR="00F26070" w:rsidRDefault="00F26070" w:rsidP="00F26070">
      <w:pPr>
        <w:pStyle w:val="SC-Source"/>
        <w:ind w:left="720"/>
      </w:pPr>
      <w:r>
        <w:t xml:space="preserve">    response = </w:t>
      </w:r>
      <w:proofErr w:type="spellStart"/>
      <w:proofErr w:type="gramStart"/>
      <w:r>
        <w:t>openai.Completion.create</w:t>
      </w:r>
      <w:proofErr w:type="spellEnd"/>
      <w:proofErr w:type="gramEnd"/>
      <w:r>
        <w:t>(</w:t>
      </w:r>
    </w:p>
    <w:p w14:paraId="7D77B1DA" w14:textId="77777777" w:rsidR="00F26070" w:rsidRDefault="00F26070" w:rsidP="00F26070">
      <w:pPr>
        <w:pStyle w:val="SC-Source"/>
        <w:ind w:left="720"/>
      </w:pPr>
      <w:r>
        <w:t xml:space="preserve">        engine="text-davinci-002",</w:t>
      </w:r>
    </w:p>
    <w:p w14:paraId="73EF0655" w14:textId="77777777" w:rsidR="00F26070" w:rsidRDefault="00F26070" w:rsidP="00F26070">
      <w:pPr>
        <w:pStyle w:val="SC-Source"/>
        <w:ind w:left="720"/>
      </w:pPr>
      <w:r>
        <w:t xml:space="preserve">        prompt=prompt,</w:t>
      </w:r>
    </w:p>
    <w:p w14:paraId="33D2DABF" w14:textId="77777777" w:rsidR="00F26070" w:rsidRDefault="00F26070" w:rsidP="00F26070">
      <w:pPr>
        <w:pStyle w:val="SC-Source"/>
        <w:ind w:left="720"/>
      </w:pPr>
      <w:r>
        <w:t xml:space="preserve">        </w:t>
      </w:r>
      <w:proofErr w:type="spellStart"/>
      <w:r>
        <w:t>max_tokens</w:t>
      </w:r>
      <w:proofErr w:type="spellEnd"/>
      <w:r>
        <w:t>=150,</w:t>
      </w:r>
    </w:p>
    <w:p w14:paraId="3B1EB292" w14:textId="77777777" w:rsidR="00F26070" w:rsidRDefault="00F26070" w:rsidP="00F26070">
      <w:pPr>
        <w:pStyle w:val="SC-Source"/>
        <w:ind w:left="720"/>
      </w:pPr>
      <w:r>
        <w:t xml:space="preserve">        n=1,</w:t>
      </w:r>
    </w:p>
    <w:p w14:paraId="23B55512" w14:textId="77777777" w:rsidR="00F26070" w:rsidRDefault="00F26070" w:rsidP="00F26070">
      <w:pPr>
        <w:pStyle w:val="SC-Source"/>
        <w:ind w:left="720"/>
      </w:pPr>
      <w:r>
        <w:t xml:space="preserve">        stop=None,</w:t>
      </w:r>
    </w:p>
    <w:p w14:paraId="7E8D58B2" w14:textId="77777777" w:rsidR="00F26070" w:rsidRDefault="00F26070" w:rsidP="00F26070">
      <w:pPr>
        <w:pStyle w:val="SC-Source"/>
        <w:ind w:left="720"/>
      </w:pPr>
      <w:r>
        <w:t xml:space="preserve">        temperature=0.5,</w:t>
      </w:r>
    </w:p>
    <w:p w14:paraId="0F90979B" w14:textId="77777777" w:rsidR="00F26070" w:rsidRDefault="00F26070" w:rsidP="00F26070">
      <w:pPr>
        <w:pStyle w:val="SC-Source"/>
        <w:ind w:left="720"/>
      </w:pPr>
      <w:r>
        <w:t xml:space="preserve">    )</w:t>
      </w:r>
    </w:p>
    <w:p w14:paraId="3914E15D" w14:textId="77777777" w:rsidR="00F26070" w:rsidRDefault="00F26070" w:rsidP="00F26070">
      <w:pPr>
        <w:pStyle w:val="SC-Source"/>
        <w:ind w:left="720"/>
      </w:pPr>
      <w:r>
        <w:t xml:space="preserve">    return </w:t>
      </w:r>
      <w:proofErr w:type="spellStart"/>
      <w:proofErr w:type="gramStart"/>
      <w:r>
        <w:t>response.choices</w:t>
      </w:r>
      <w:proofErr w:type="spellEnd"/>
      <w:proofErr w:type="gramEnd"/>
      <w:r>
        <w:t>[0].</w:t>
      </w:r>
      <w:proofErr w:type="spellStart"/>
      <w:r>
        <w:t>text.strip</w:t>
      </w:r>
      <w:proofErr w:type="spellEnd"/>
      <w:r>
        <w:t>()</w:t>
      </w:r>
    </w:p>
    <w:p w14:paraId="71166E45" w14:textId="77777777" w:rsidR="00F26070" w:rsidRDefault="00F26070" w:rsidP="00F26070">
      <w:pPr>
        <w:pStyle w:val="SC-Source"/>
        <w:ind w:left="720"/>
      </w:pPr>
    </w:p>
    <w:p w14:paraId="049143D5" w14:textId="77777777" w:rsidR="00F26070" w:rsidRDefault="00F26070" w:rsidP="00F26070">
      <w:pPr>
        <w:pStyle w:val="SC-Source"/>
        <w:ind w:left="720"/>
      </w:pPr>
      <w:r>
        <w:t xml:space="preserve">prompt = </w:t>
      </w:r>
      <w:proofErr w:type="spellStart"/>
      <w:r>
        <w:t>open_file</w:t>
      </w:r>
      <w:proofErr w:type="spellEnd"/>
      <w:r>
        <w:t>("prompt.txt")</w:t>
      </w:r>
    </w:p>
    <w:p w14:paraId="53E3F21B" w14:textId="77777777" w:rsidR="00F26070" w:rsidRDefault="00F26070" w:rsidP="00F26070">
      <w:pPr>
        <w:pStyle w:val="SC-Source"/>
        <w:ind w:left="720"/>
      </w:pPr>
      <w:proofErr w:type="spellStart"/>
      <w:r>
        <w:t>response_text</w:t>
      </w:r>
      <w:proofErr w:type="spellEnd"/>
      <w:r>
        <w:t xml:space="preserve"> = </w:t>
      </w:r>
      <w:proofErr w:type="spellStart"/>
      <w:r>
        <w:t>get_chat_gpt_response</w:t>
      </w:r>
      <w:proofErr w:type="spellEnd"/>
      <w:r>
        <w:t>(prompt)</w:t>
      </w:r>
    </w:p>
    <w:p w14:paraId="086646E3" w14:textId="6ACBEAB2" w:rsidR="008F2FCD" w:rsidRDefault="00F26070" w:rsidP="00F26070">
      <w:pPr>
        <w:pStyle w:val="SC-Source"/>
        <w:ind w:left="720"/>
      </w:pPr>
      <w:r>
        <w:t>print(</w:t>
      </w:r>
      <w:proofErr w:type="spellStart"/>
      <w:r>
        <w:t>response_text</w:t>
      </w:r>
      <w:proofErr w:type="spellEnd"/>
      <w:r>
        <w:t>)</w:t>
      </w:r>
    </w:p>
    <w:p w14:paraId="26BD85DE" w14:textId="77777777" w:rsidR="00F1282D" w:rsidRDefault="00F1282D" w:rsidP="00D03B3D">
      <w:pPr>
        <w:pStyle w:val="H2-Heading"/>
      </w:pPr>
      <w:r>
        <w:t>How it works...</w:t>
      </w:r>
    </w:p>
    <w:p w14:paraId="6033EF8B" w14:textId="1599DABE" w:rsidR="00F1282D" w:rsidRDefault="00F1282D" w:rsidP="00F1282D">
      <w:pPr>
        <w:pStyle w:val="P-Regular"/>
      </w:pPr>
      <w:r>
        <w:t xml:space="preserve">The </w:t>
      </w:r>
      <w:proofErr w:type="spellStart"/>
      <w:r w:rsidRPr="00D03B3D">
        <w:rPr>
          <w:rStyle w:val="P-Bold"/>
        </w:rPr>
        <w:t>open_</w:t>
      </w:r>
      <w:proofErr w:type="gramStart"/>
      <w:r w:rsidRPr="00D03B3D">
        <w:rPr>
          <w:rStyle w:val="P-Bold"/>
        </w:rPr>
        <w:t>file</w:t>
      </w:r>
      <w:proofErr w:type="spellEnd"/>
      <w:r w:rsidR="0096189B">
        <w:rPr>
          <w:rStyle w:val="P-Bold"/>
        </w:rPr>
        <w:t>(</w:t>
      </w:r>
      <w:proofErr w:type="gramEnd"/>
      <w:r w:rsidR="0096189B">
        <w:rPr>
          <w:rStyle w:val="P-Bold"/>
        </w:rPr>
        <w:t>)</w:t>
      </w:r>
      <w:r>
        <w:t xml:space="preserve"> function takes a file path as an argument and opens the file using the </w:t>
      </w:r>
      <w:r w:rsidRPr="00D03B3D">
        <w:rPr>
          <w:rStyle w:val="P-Bold"/>
        </w:rPr>
        <w:t>with open</w:t>
      </w:r>
      <w:r>
        <w:t xml:space="preserve"> statement. It reads the file's content and returns it as a string. This string is then used </w:t>
      </w:r>
      <w:r>
        <w:lastRenderedPageBreak/>
        <w:t>as the prompt for the API cal</w:t>
      </w:r>
      <w:r w:rsidR="00600DDB">
        <w:t xml:space="preserve">l. A second </w:t>
      </w:r>
      <w:proofErr w:type="spellStart"/>
      <w:r w:rsidR="009E27B0" w:rsidRPr="009E27B0">
        <w:rPr>
          <w:rStyle w:val="P-Bold"/>
        </w:rPr>
        <w:t>open_</w:t>
      </w:r>
      <w:proofErr w:type="gramStart"/>
      <w:r w:rsidR="009E27B0" w:rsidRPr="009E27B0">
        <w:rPr>
          <w:rStyle w:val="P-Bold"/>
        </w:rPr>
        <w:t>file</w:t>
      </w:r>
      <w:proofErr w:type="spellEnd"/>
      <w:r w:rsidR="009E27B0" w:rsidRPr="009E27B0">
        <w:rPr>
          <w:rStyle w:val="P-Bold"/>
        </w:rPr>
        <w:t>(</w:t>
      </w:r>
      <w:proofErr w:type="gramEnd"/>
      <w:r w:rsidR="009E27B0" w:rsidRPr="009E27B0">
        <w:rPr>
          <w:rStyle w:val="P-Bold"/>
        </w:rPr>
        <w:t>)</w:t>
      </w:r>
      <w:r w:rsidR="009E27B0">
        <w:t xml:space="preserve"> </w:t>
      </w:r>
      <w:r w:rsidR="004C143E">
        <w:t>function call is used to access a text file containing</w:t>
      </w:r>
      <w:r w:rsidR="009E27B0">
        <w:t xml:space="preserve"> the OpenAI API key</w:t>
      </w:r>
      <w:r w:rsidR="00685191">
        <w:t xml:space="preserve"> </w:t>
      </w:r>
      <w:r w:rsidR="00190318">
        <w:t>instead of accessing the API key using environment variables.</w:t>
      </w:r>
    </w:p>
    <w:p w14:paraId="29C216A1" w14:textId="24A4759C" w:rsidR="00F1282D" w:rsidRDefault="00F1282D" w:rsidP="00F1282D">
      <w:pPr>
        <w:pStyle w:val="P-Regular"/>
      </w:pPr>
      <w:r>
        <w:t>By using an external text file for the prompt</w:t>
      </w:r>
      <w:r w:rsidR="00217B96">
        <w:t xml:space="preserve"> and to access the API key</w:t>
      </w:r>
      <w:r>
        <w:t xml:space="preserve">, you can easily update or change </w:t>
      </w:r>
      <w:proofErr w:type="gramStart"/>
      <w:r>
        <w:t xml:space="preserve">the </w:t>
      </w:r>
      <w:r w:rsidR="00217B96">
        <w:t>both</w:t>
      </w:r>
      <w:proofErr w:type="gramEnd"/>
      <w:r>
        <w:t xml:space="preserve"> without needing to modify the main script</w:t>
      </w:r>
      <w:r w:rsidR="00217B96">
        <w:t xml:space="preserve"> or environment variables</w:t>
      </w:r>
      <w:r>
        <w:t>. This can be particularly helpful when working with multiple prompts or collaborating with others.</w:t>
      </w:r>
    </w:p>
    <w:p w14:paraId="4E0BFEBE" w14:textId="2885237F" w:rsidR="000326CF" w:rsidRDefault="000326CF" w:rsidP="000326CF">
      <w:pPr>
        <w:pStyle w:val="P-CalloutHeading"/>
      </w:pPr>
      <w:r>
        <w:t>Caution</w:t>
      </w:r>
    </w:p>
    <w:p w14:paraId="664AE5FF" w14:textId="1284E96D" w:rsidR="000326CF" w:rsidRPr="000326CF" w:rsidRDefault="00DF6E0F" w:rsidP="000326CF">
      <w:pPr>
        <w:pStyle w:val="P-Callout"/>
      </w:pPr>
      <w:r>
        <w:t>Using this technique to access your</w:t>
      </w:r>
      <w:r w:rsidR="003907FE">
        <w:t xml:space="preserve"> API key does come with a certain level of risk. </w:t>
      </w:r>
      <w:r w:rsidR="00457F94">
        <w:t xml:space="preserve">A text file is easier to discover and access than an environment variable, so be sure to take the necessary security </w:t>
      </w:r>
      <w:proofErr w:type="spellStart"/>
      <w:r w:rsidR="00457F94">
        <w:t>precations</w:t>
      </w:r>
      <w:proofErr w:type="spellEnd"/>
      <w:r w:rsidR="00802B1F">
        <w:t xml:space="preserve">. It is also important to remember to remove your own API key from the </w:t>
      </w:r>
      <w:r w:rsidR="009E25D4" w:rsidRPr="00DB5D0B">
        <w:rPr>
          <w:rStyle w:val="P-Italics"/>
        </w:rPr>
        <w:t>openapi-key.txt</w:t>
      </w:r>
      <w:r w:rsidR="009E25D4">
        <w:t xml:space="preserve"> file before sharing your script with others, to prevent unintended and/or unauthorized </w:t>
      </w:r>
      <w:r w:rsidR="00DB5D0B">
        <w:t>charges to your OpenAI account.</w:t>
      </w:r>
    </w:p>
    <w:p w14:paraId="15EADE55" w14:textId="77777777" w:rsidR="00F1282D" w:rsidRDefault="00F1282D" w:rsidP="00EA4F12">
      <w:pPr>
        <w:pStyle w:val="H2-Heading"/>
      </w:pPr>
      <w:r>
        <w:t>There's more...</w:t>
      </w:r>
    </w:p>
    <w:p w14:paraId="54F65494" w14:textId="6E600D10" w:rsidR="00F1282D" w:rsidRDefault="00F1282D" w:rsidP="00F1282D">
      <w:pPr>
        <w:pStyle w:val="P-Regular"/>
      </w:pPr>
      <w:r>
        <w:t>You can also use this method to store other parameters or configurations that you may want to change frequently or share with others. This could include API keys, model parameters, or any other settings relevant to your use case.</w:t>
      </w:r>
    </w:p>
    <w:p w14:paraId="1D9F3575" w14:textId="6C6FE848" w:rsidR="000E5112" w:rsidRDefault="000E5112" w:rsidP="006237FB">
      <w:pPr>
        <w:pStyle w:val="H1-Section"/>
      </w:pPr>
      <w:r w:rsidRPr="000E5112">
        <w:t xml:space="preserve">Using </w:t>
      </w:r>
      <w:r w:rsidR="002456D9">
        <w:t>P</w:t>
      </w:r>
      <w:r w:rsidRPr="000E5112">
        <w:t xml:space="preserve">rompt </w:t>
      </w:r>
      <w:r w:rsidR="002456D9">
        <w:t>V</w:t>
      </w:r>
      <w:r w:rsidRPr="000E5112">
        <w:t>ariables</w:t>
      </w:r>
      <w:r w:rsidR="003D157E">
        <w:t xml:space="preserve"> (Application: </w:t>
      </w:r>
      <w:r w:rsidR="00AD7A0E">
        <w:t>Manual Page</w:t>
      </w:r>
      <w:r w:rsidR="0079326F">
        <w:t xml:space="preserve"> Generator)</w:t>
      </w:r>
    </w:p>
    <w:p w14:paraId="5E39EB29" w14:textId="563884FC" w:rsidR="000E5112" w:rsidRDefault="00AB1AEC" w:rsidP="00F1282D">
      <w:pPr>
        <w:pStyle w:val="P-Regular"/>
        <w:rPr>
          <w:lang w:val="en-US"/>
        </w:rPr>
      </w:pPr>
      <w:r w:rsidRPr="00AB1AEC">
        <w:rPr>
          <w:lang w:val="en-US"/>
        </w:rPr>
        <w:t xml:space="preserve">In this recipe, we </w:t>
      </w:r>
      <w:r w:rsidR="006F7401">
        <w:rPr>
          <w:lang w:val="en-US"/>
        </w:rPr>
        <w:t>create</w:t>
      </w:r>
      <w:r w:rsidR="001D5E3B">
        <w:rPr>
          <w:lang w:val="en-US"/>
        </w:rPr>
        <w:t xml:space="preserve"> a Linux style manual page generator, which will accept user input in the form of</w:t>
      </w:r>
      <w:r w:rsidR="0031511E">
        <w:rPr>
          <w:lang w:val="en-US"/>
        </w:rPr>
        <w:t xml:space="preserve"> tool’s name, and our script will generate the manual page output just as entering the </w:t>
      </w:r>
      <w:r w:rsidR="0031511E" w:rsidRPr="0031511E">
        <w:rPr>
          <w:rStyle w:val="P-Code"/>
        </w:rPr>
        <w:t>man</w:t>
      </w:r>
      <w:r w:rsidR="0031511E">
        <w:rPr>
          <w:lang w:val="en-US"/>
        </w:rPr>
        <w:t xml:space="preserve"> command in a Linux terminal. In doing so, we will learn</w:t>
      </w:r>
      <w:r w:rsidRPr="00AB1AEC">
        <w:rPr>
          <w:lang w:val="en-US"/>
        </w:rPr>
        <w:t xml:space="preserve"> how to use variables in a text file to create a standard prompt "template" that can be easily modified by changing certain aspects of it. This approach is particularly useful when you want to use user input or other dynamic content as part of the prompt while maintaining a consistent structure.</w:t>
      </w:r>
    </w:p>
    <w:p w14:paraId="3FBB6BD2" w14:textId="17F014F8" w:rsidR="00BA4CB9" w:rsidRDefault="00BA4CB9" w:rsidP="00BA4CB9">
      <w:pPr>
        <w:pStyle w:val="H2-Heading"/>
      </w:pPr>
      <w:r>
        <w:t>Getting Ready</w:t>
      </w:r>
    </w:p>
    <w:p w14:paraId="5909D2F1" w14:textId="036FC09F" w:rsidR="00BA4CB9" w:rsidRDefault="00710074" w:rsidP="00F1282D">
      <w:pPr>
        <w:pStyle w:val="P-Regular"/>
        <w:rPr>
          <w:lang w:val="en-US"/>
        </w:rPr>
      </w:pPr>
      <w:r w:rsidRPr="00710074">
        <w:rPr>
          <w:lang w:val="en-US"/>
        </w:rPr>
        <w:t xml:space="preserve">Ensure you have access to the ChatGPT API by logging in to your OpenAI account and have Python and the </w:t>
      </w:r>
      <w:proofErr w:type="spellStart"/>
      <w:r w:rsidRPr="00710074">
        <w:rPr>
          <w:lang w:val="en-US"/>
        </w:rPr>
        <w:t>openai</w:t>
      </w:r>
      <w:proofErr w:type="spellEnd"/>
      <w:r w:rsidRPr="00710074">
        <w:rPr>
          <w:lang w:val="en-US"/>
        </w:rPr>
        <w:t xml:space="preserve"> module installed.</w:t>
      </w:r>
    </w:p>
    <w:p w14:paraId="09CF3166" w14:textId="111D407E" w:rsidR="00710074" w:rsidRDefault="00197EA5" w:rsidP="00197EA5">
      <w:pPr>
        <w:pStyle w:val="H2-Heading"/>
      </w:pPr>
      <w:r>
        <w:lastRenderedPageBreak/>
        <w:t>How to do it…</w:t>
      </w:r>
    </w:p>
    <w:p w14:paraId="41743AF2" w14:textId="77777777" w:rsidR="00197EA5" w:rsidRDefault="00197EA5" w:rsidP="00197EA5">
      <w:pPr>
        <w:pStyle w:val="L-Numbers"/>
        <w:numPr>
          <w:ilvl w:val="0"/>
          <w:numId w:val="26"/>
        </w:numPr>
      </w:pPr>
      <w:r w:rsidRPr="00197EA5">
        <w:t>Create a Python script and import the necessary modules:</w:t>
      </w:r>
    </w:p>
    <w:p w14:paraId="62D32665" w14:textId="77777777" w:rsidR="002D4ACC" w:rsidRDefault="002D4ACC" w:rsidP="00A52EF4">
      <w:pPr>
        <w:pStyle w:val="SC-Source"/>
        <w:ind w:left="720"/>
      </w:pPr>
      <w:r>
        <w:t xml:space="preserve">import </w:t>
      </w:r>
      <w:proofErr w:type="spellStart"/>
      <w:proofErr w:type="gramStart"/>
      <w:r>
        <w:t>openai</w:t>
      </w:r>
      <w:proofErr w:type="spellEnd"/>
      <w:proofErr w:type="gramEnd"/>
    </w:p>
    <w:p w14:paraId="37ECD60F" w14:textId="5974DCA9" w:rsidR="00197EA5" w:rsidRPr="00197EA5" w:rsidRDefault="002D4ACC" w:rsidP="00A52EF4">
      <w:pPr>
        <w:pStyle w:val="SC-Source"/>
        <w:ind w:left="720"/>
      </w:pPr>
      <w:r>
        <w:t xml:space="preserve">import </w:t>
      </w:r>
      <w:proofErr w:type="spellStart"/>
      <w:proofErr w:type="gramStart"/>
      <w:r>
        <w:t>os</w:t>
      </w:r>
      <w:proofErr w:type="spellEnd"/>
      <w:proofErr w:type="gramEnd"/>
    </w:p>
    <w:p w14:paraId="6C94790D" w14:textId="70514775" w:rsidR="00197EA5" w:rsidRDefault="00FB40F8" w:rsidP="00FB40F8">
      <w:pPr>
        <w:pStyle w:val="L-Numbers"/>
      </w:pPr>
      <w:r w:rsidRPr="00FB40F8">
        <w:t>Define a function to open and read a file:</w:t>
      </w:r>
    </w:p>
    <w:p w14:paraId="0FE83CFD" w14:textId="77777777" w:rsidR="0071024F" w:rsidRDefault="0071024F" w:rsidP="001B059A">
      <w:pPr>
        <w:pStyle w:val="SC-Source"/>
        <w:ind w:left="720"/>
      </w:pPr>
      <w:r>
        <w:t xml:space="preserve">def </w:t>
      </w:r>
      <w:proofErr w:type="spellStart"/>
      <w:r>
        <w:t>open_file</w:t>
      </w:r>
      <w:proofErr w:type="spellEnd"/>
      <w:r>
        <w:t>(</w:t>
      </w:r>
      <w:proofErr w:type="spellStart"/>
      <w:r>
        <w:t>filepath</w:t>
      </w:r>
      <w:proofErr w:type="spellEnd"/>
      <w:r>
        <w:t>):</w:t>
      </w:r>
    </w:p>
    <w:p w14:paraId="5B7868C9" w14:textId="77777777" w:rsidR="0071024F" w:rsidRDefault="0071024F" w:rsidP="001B059A">
      <w:pPr>
        <w:pStyle w:val="SC-Source"/>
        <w:ind w:left="720"/>
      </w:pPr>
      <w:r>
        <w:t xml:space="preserve">    with </w:t>
      </w:r>
      <w:proofErr w:type="gramStart"/>
      <w:r>
        <w:t>open(</w:t>
      </w:r>
      <w:proofErr w:type="spellStart"/>
      <w:proofErr w:type="gramEnd"/>
      <w:r>
        <w:t>filepath</w:t>
      </w:r>
      <w:proofErr w:type="spellEnd"/>
      <w:r>
        <w:t xml:space="preserve">, 'r', encoding='UTF-8') as </w:t>
      </w:r>
      <w:proofErr w:type="spellStart"/>
      <w:r>
        <w:t>infile</w:t>
      </w:r>
      <w:proofErr w:type="spellEnd"/>
      <w:r>
        <w:t>:</w:t>
      </w:r>
    </w:p>
    <w:p w14:paraId="3324D345" w14:textId="3558CDAC" w:rsidR="00252606" w:rsidRDefault="0071024F" w:rsidP="001B059A">
      <w:pPr>
        <w:pStyle w:val="SC-Source"/>
        <w:ind w:left="720"/>
      </w:pPr>
      <w:r>
        <w:t xml:space="preserve">        return </w:t>
      </w:r>
      <w:proofErr w:type="spellStart"/>
      <w:proofErr w:type="gramStart"/>
      <w:r>
        <w:t>infile.read</w:t>
      </w:r>
      <w:proofErr w:type="spellEnd"/>
      <w:proofErr w:type="gramEnd"/>
      <w:r>
        <w:t>()</w:t>
      </w:r>
    </w:p>
    <w:p w14:paraId="14627E38" w14:textId="04700B63" w:rsidR="00252606" w:rsidRDefault="00FB40F8" w:rsidP="00E747A4">
      <w:pPr>
        <w:pStyle w:val="L-Numbers"/>
      </w:pPr>
      <w:bookmarkStart w:id="6" w:name="_Hlk132881052"/>
      <w:r w:rsidRPr="00FB40F8">
        <w:t>Set up your API key:</w:t>
      </w:r>
    </w:p>
    <w:p w14:paraId="4BD70EE0" w14:textId="3830BEEB" w:rsidR="00252606" w:rsidRPr="00FB40F8" w:rsidRDefault="00C27CC2" w:rsidP="001B059A">
      <w:pPr>
        <w:pStyle w:val="SC-Source"/>
        <w:ind w:left="720"/>
      </w:pPr>
      <w:proofErr w:type="spellStart"/>
      <w:r w:rsidRPr="00C27CC2">
        <w:t>openai.api_key</w:t>
      </w:r>
      <w:proofErr w:type="spellEnd"/>
      <w:r w:rsidRPr="00C27CC2">
        <w:t xml:space="preserve"> = </w:t>
      </w:r>
      <w:proofErr w:type="spellStart"/>
      <w:r w:rsidRPr="00C27CC2">
        <w:t>open_file</w:t>
      </w:r>
      <w:proofErr w:type="spellEnd"/>
      <w:r w:rsidRPr="00C27CC2">
        <w:t>('openai-key.txt')</w:t>
      </w:r>
    </w:p>
    <w:bookmarkEnd w:id="6"/>
    <w:p w14:paraId="49934B6D" w14:textId="6B7BEB02" w:rsidR="0016456A" w:rsidRDefault="0016456A" w:rsidP="0077680E">
      <w:pPr>
        <w:pStyle w:val="L-Numbers"/>
      </w:pPr>
      <w:r>
        <w:t xml:space="preserve">Create the openai-key.txt file in the same manner as </w:t>
      </w:r>
      <w:r w:rsidR="00611FE5">
        <w:t>the previous recipe.</w:t>
      </w:r>
    </w:p>
    <w:p w14:paraId="55357CE8" w14:textId="37C632B0" w:rsidR="0077680E" w:rsidRDefault="00417608" w:rsidP="0077680E">
      <w:pPr>
        <w:pStyle w:val="L-Numbers"/>
      </w:pPr>
      <w:r w:rsidRPr="00417608">
        <w:t xml:space="preserve">Define the </w:t>
      </w:r>
      <w:proofErr w:type="spellStart"/>
      <w:r w:rsidRPr="00417608">
        <w:rPr>
          <w:rStyle w:val="P-Bold"/>
        </w:rPr>
        <w:t>get_chat_gpt_</w:t>
      </w:r>
      <w:proofErr w:type="gramStart"/>
      <w:r w:rsidRPr="00417608">
        <w:rPr>
          <w:rStyle w:val="P-Bold"/>
        </w:rPr>
        <w:t>response</w:t>
      </w:r>
      <w:proofErr w:type="spellEnd"/>
      <w:r w:rsidRPr="00417608">
        <w:rPr>
          <w:rStyle w:val="P-Bold"/>
        </w:rPr>
        <w:t>(</w:t>
      </w:r>
      <w:proofErr w:type="gramEnd"/>
      <w:r w:rsidRPr="00417608">
        <w:rPr>
          <w:rStyle w:val="P-Bold"/>
        </w:rPr>
        <w:t>)</w:t>
      </w:r>
      <w:r w:rsidRPr="00417608">
        <w:t xml:space="preserve"> function to send the prompt to ChatGPT and obtain a response:</w:t>
      </w:r>
    </w:p>
    <w:p w14:paraId="0E558C62" w14:textId="0D011FB6" w:rsidR="00D04E35" w:rsidRDefault="00D04E35" w:rsidP="001B059A">
      <w:pPr>
        <w:pStyle w:val="SC-Source"/>
        <w:ind w:left="720"/>
      </w:pPr>
      <w:r>
        <w:t xml:space="preserve">def </w:t>
      </w:r>
      <w:bookmarkStart w:id="7" w:name="_Hlk132879166"/>
      <w:proofErr w:type="spellStart"/>
      <w:r w:rsidR="001B66DB" w:rsidRPr="001B66DB">
        <w:t>get_chat_gpt_response</w:t>
      </w:r>
      <w:bookmarkEnd w:id="7"/>
      <w:proofErr w:type="spellEnd"/>
      <w:r>
        <w:t>(prompt):</w:t>
      </w:r>
    </w:p>
    <w:p w14:paraId="02F75257" w14:textId="77777777" w:rsidR="00D04E35" w:rsidRDefault="00D04E35" w:rsidP="001B059A">
      <w:pPr>
        <w:pStyle w:val="SC-Source"/>
        <w:ind w:left="720"/>
      </w:pPr>
      <w:r>
        <w:t xml:space="preserve">    response = </w:t>
      </w:r>
      <w:proofErr w:type="spellStart"/>
      <w:proofErr w:type="gramStart"/>
      <w:r>
        <w:t>openai.Completion.create</w:t>
      </w:r>
      <w:proofErr w:type="spellEnd"/>
      <w:proofErr w:type="gramEnd"/>
      <w:r>
        <w:t>(</w:t>
      </w:r>
    </w:p>
    <w:p w14:paraId="651E72B3" w14:textId="77777777" w:rsidR="00D04E35" w:rsidRDefault="00D04E35" w:rsidP="001B059A">
      <w:pPr>
        <w:pStyle w:val="SC-Source"/>
        <w:ind w:left="720"/>
      </w:pPr>
      <w:r>
        <w:t xml:space="preserve">        model="text-davinci-003",</w:t>
      </w:r>
    </w:p>
    <w:p w14:paraId="5C23257A" w14:textId="77777777" w:rsidR="00D04E35" w:rsidRDefault="00D04E35" w:rsidP="001B059A">
      <w:pPr>
        <w:pStyle w:val="SC-Source"/>
        <w:ind w:left="720"/>
      </w:pPr>
      <w:r>
        <w:t xml:space="preserve">        prompt=prompt,</w:t>
      </w:r>
    </w:p>
    <w:p w14:paraId="4B61B21B" w14:textId="77777777" w:rsidR="00D04E35" w:rsidRDefault="00D04E35" w:rsidP="001B059A">
      <w:pPr>
        <w:pStyle w:val="SC-Source"/>
        <w:ind w:left="720"/>
      </w:pPr>
      <w:r>
        <w:t xml:space="preserve">        temperature=0.7,</w:t>
      </w:r>
    </w:p>
    <w:p w14:paraId="7DFA8827" w14:textId="77777777" w:rsidR="00D04E35" w:rsidRDefault="00D04E35" w:rsidP="001B059A">
      <w:pPr>
        <w:pStyle w:val="SC-Source"/>
        <w:ind w:left="720"/>
      </w:pPr>
      <w:r>
        <w:t xml:space="preserve">        </w:t>
      </w:r>
      <w:proofErr w:type="spellStart"/>
      <w:r>
        <w:t>max_tokens</w:t>
      </w:r>
      <w:proofErr w:type="spellEnd"/>
      <w:r>
        <w:t>=600,</w:t>
      </w:r>
    </w:p>
    <w:p w14:paraId="0F4631EA" w14:textId="77777777" w:rsidR="00D04E35" w:rsidRDefault="00D04E35" w:rsidP="001B059A">
      <w:pPr>
        <w:pStyle w:val="SC-Source"/>
        <w:ind w:left="720"/>
      </w:pPr>
      <w:r>
        <w:t xml:space="preserve">        </w:t>
      </w:r>
      <w:proofErr w:type="spellStart"/>
      <w:r>
        <w:t>top_p</w:t>
      </w:r>
      <w:proofErr w:type="spellEnd"/>
      <w:r>
        <w:t>=1,</w:t>
      </w:r>
    </w:p>
    <w:p w14:paraId="12F5874C" w14:textId="77777777" w:rsidR="00D04E35" w:rsidRDefault="00D04E35" w:rsidP="001B059A">
      <w:pPr>
        <w:pStyle w:val="SC-Source"/>
        <w:ind w:left="720"/>
      </w:pPr>
      <w:r>
        <w:t xml:space="preserve">        </w:t>
      </w:r>
      <w:proofErr w:type="spellStart"/>
      <w:r>
        <w:t>frequency_penalty</w:t>
      </w:r>
      <w:proofErr w:type="spellEnd"/>
      <w:r>
        <w:t>=0,</w:t>
      </w:r>
    </w:p>
    <w:p w14:paraId="7054254E" w14:textId="77777777" w:rsidR="00D04E35" w:rsidRDefault="00D04E35" w:rsidP="001B059A">
      <w:pPr>
        <w:pStyle w:val="SC-Source"/>
        <w:ind w:left="720"/>
      </w:pPr>
      <w:r>
        <w:t xml:space="preserve">        </w:t>
      </w:r>
      <w:proofErr w:type="spellStart"/>
      <w:r>
        <w:t>presence_penalty</w:t>
      </w:r>
      <w:proofErr w:type="spellEnd"/>
      <w:r>
        <w:t>=0</w:t>
      </w:r>
    </w:p>
    <w:p w14:paraId="6728121A" w14:textId="77777777" w:rsidR="00D04E35" w:rsidRDefault="00D04E35" w:rsidP="001B059A">
      <w:pPr>
        <w:pStyle w:val="SC-Source"/>
        <w:ind w:left="720"/>
      </w:pPr>
      <w:r>
        <w:t xml:space="preserve">    )</w:t>
      </w:r>
    </w:p>
    <w:p w14:paraId="074B5786" w14:textId="77777777" w:rsidR="00D04E35" w:rsidRDefault="00D04E35" w:rsidP="001B059A">
      <w:pPr>
        <w:pStyle w:val="SC-Source"/>
        <w:ind w:left="720"/>
      </w:pPr>
      <w:r>
        <w:t xml:space="preserve">    text = response['choices'][</w:t>
      </w:r>
      <w:proofErr w:type="gramStart"/>
      <w:r>
        <w:t>0][</w:t>
      </w:r>
      <w:proofErr w:type="gramEnd"/>
      <w:r>
        <w:t>'text'].strip()</w:t>
      </w:r>
    </w:p>
    <w:p w14:paraId="7ADE2060" w14:textId="70696E9E" w:rsidR="00252606" w:rsidRPr="0077680E" w:rsidRDefault="00D04E35" w:rsidP="001B059A">
      <w:pPr>
        <w:pStyle w:val="SC-Source"/>
        <w:ind w:left="720"/>
      </w:pPr>
      <w:r>
        <w:t xml:space="preserve">    return </w:t>
      </w:r>
      <w:proofErr w:type="gramStart"/>
      <w:r>
        <w:t>text</w:t>
      </w:r>
      <w:proofErr w:type="gramEnd"/>
    </w:p>
    <w:p w14:paraId="1452137E" w14:textId="5FA6FCC7" w:rsidR="00252606" w:rsidRDefault="00E07FEB" w:rsidP="00252606">
      <w:pPr>
        <w:pStyle w:val="L-Numbers"/>
      </w:pPr>
      <w:r w:rsidRPr="00E07FEB">
        <w:t>Receive user input for the file name and read the content of the file:</w:t>
      </w:r>
    </w:p>
    <w:p w14:paraId="748D71B7" w14:textId="73AE0DE2" w:rsidR="00D04E35" w:rsidRDefault="00D04E35" w:rsidP="001B059A">
      <w:pPr>
        <w:pStyle w:val="SC-Source"/>
        <w:ind w:left="720"/>
      </w:pPr>
      <w:r>
        <w:t>file = input("</w:t>
      </w:r>
      <w:proofErr w:type="spellStart"/>
      <w:r w:rsidR="006668A1">
        <w:t>ManPageGPT</w:t>
      </w:r>
      <w:proofErr w:type="spellEnd"/>
      <w:r w:rsidR="00BB535F">
        <w:t xml:space="preserve">&gt; $ </w:t>
      </w:r>
      <w:r>
        <w:t xml:space="preserve">Enter </w:t>
      </w:r>
      <w:r w:rsidR="006D7509">
        <w:t xml:space="preserve">the name of </w:t>
      </w:r>
      <w:r w:rsidR="006C6007">
        <w:t>a</w:t>
      </w:r>
      <w:r w:rsidR="00BB535F">
        <w:t xml:space="preserve"> tool</w:t>
      </w:r>
      <w:r>
        <w:t>: ")</w:t>
      </w:r>
    </w:p>
    <w:p w14:paraId="10B895A8" w14:textId="71507EB3" w:rsidR="00252606" w:rsidRPr="0077680E" w:rsidRDefault="00D04E35" w:rsidP="001B059A">
      <w:pPr>
        <w:pStyle w:val="SC-Source"/>
        <w:ind w:left="720"/>
      </w:pPr>
      <w:r>
        <w:lastRenderedPageBreak/>
        <w:t xml:space="preserve">feed = </w:t>
      </w:r>
      <w:proofErr w:type="spellStart"/>
      <w:r>
        <w:t>open_file</w:t>
      </w:r>
      <w:proofErr w:type="spellEnd"/>
      <w:r>
        <w:t>(file)</w:t>
      </w:r>
    </w:p>
    <w:p w14:paraId="3ABDB1F0" w14:textId="6D6AA15C" w:rsidR="00252606" w:rsidRDefault="0077680E" w:rsidP="001B059A">
      <w:pPr>
        <w:pStyle w:val="L-Numbers"/>
        <w:rPr>
          <w:lang w:eastAsia="ja-JP"/>
        </w:rPr>
      </w:pPr>
      <w:r w:rsidRPr="0077680E">
        <w:rPr>
          <w:lang w:eastAsia="ja-JP"/>
        </w:rPr>
        <w:t xml:space="preserve">Replace the </w:t>
      </w:r>
      <w:r w:rsidRPr="00252606">
        <w:rPr>
          <w:rStyle w:val="P-Bold"/>
        </w:rPr>
        <w:t>&lt;&lt;INPUT&gt;&gt;</w:t>
      </w:r>
      <w:r w:rsidRPr="0077680E">
        <w:rPr>
          <w:lang w:eastAsia="ja-JP"/>
        </w:rPr>
        <w:t xml:space="preserve"> variable in the </w:t>
      </w:r>
      <w:r w:rsidRPr="00A828AC">
        <w:rPr>
          <w:rStyle w:val="P-Italics"/>
        </w:rPr>
        <w:t>prompt.txt</w:t>
      </w:r>
      <w:r w:rsidRPr="0077680E">
        <w:rPr>
          <w:lang w:eastAsia="ja-JP"/>
        </w:rPr>
        <w:t xml:space="preserve"> file with the content of the file:</w:t>
      </w:r>
    </w:p>
    <w:p w14:paraId="11B72972" w14:textId="54A4518A" w:rsidR="00252606" w:rsidRPr="0077680E" w:rsidRDefault="00D04E35" w:rsidP="001B059A">
      <w:pPr>
        <w:pStyle w:val="SC-Source"/>
        <w:ind w:left="720"/>
        <w:rPr>
          <w:lang w:eastAsia="ja-JP"/>
        </w:rPr>
      </w:pPr>
      <w:r w:rsidRPr="00D04E35">
        <w:rPr>
          <w:lang w:eastAsia="ja-JP"/>
        </w:rPr>
        <w:t xml:space="preserve">prompt = </w:t>
      </w:r>
      <w:proofErr w:type="spellStart"/>
      <w:r w:rsidRPr="00D04E35">
        <w:rPr>
          <w:lang w:eastAsia="ja-JP"/>
        </w:rPr>
        <w:t>open_file</w:t>
      </w:r>
      <w:proofErr w:type="spellEnd"/>
      <w:r w:rsidRPr="00D04E35">
        <w:rPr>
          <w:lang w:eastAsia="ja-JP"/>
        </w:rPr>
        <w:t>("prompt.txt"</w:t>
      </w:r>
      <w:proofErr w:type="gramStart"/>
      <w:r w:rsidRPr="00D04E35">
        <w:rPr>
          <w:lang w:eastAsia="ja-JP"/>
        </w:rPr>
        <w:t>).replace</w:t>
      </w:r>
      <w:proofErr w:type="gramEnd"/>
      <w:r w:rsidRPr="00D04E35">
        <w:rPr>
          <w:lang w:eastAsia="ja-JP"/>
        </w:rPr>
        <w:t>('&lt;&lt;INPUT&gt;&gt;', feed)</w:t>
      </w:r>
    </w:p>
    <w:p w14:paraId="1AA802C9" w14:textId="62E41488" w:rsidR="00611FE5" w:rsidRDefault="00611FE5" w:rsidP="00385A45">
      <w:pPr>
        <w:pStyle w:val="L-Numbers"/>
        <w:rPr>
          <w:lang w:eastAsia="ja-JP"/>
        </w:rPr>
      </w:pPr>
      <w:r>
        <w:rPr>
          <w:lang w:eastAsia="ja-JP"/>
        </w:rPr>
        <w:t xml:space="preserve">Create the </w:t>
      </w:r>
      <w:r w:rsidRPr="00737AE0">
        <w:rPr>
          <w:rStyle w:val="P-Italics"/>
        </w:rPr>
        <w:t>prompt.txt</w:t>
      </w:r>
      <w:r>
        <w:rPr>
          <w:lang w:eastAsia="ja-JP"/>
        </w:rPr>
        <w:t xml:space="preserve"> file with the following</w:t>
      </w:r>
      <w:r w:rsidR="00737AE0">
        <w:rPr>
          <w:lang w:eastAsia="ja-JP"/>
        </w:rPr>
        <w:t xml:space="preserve"> text:</w:t>
      </w:r>
    </w:p>
    <w:p w14:paraId="17B24FE4" w14:textId="3D36561B" w:rsidR="004C45FF" w:rsidRDefault="005B4DDF" w:rsidP="005B4DDF">
      <w:pPr>
        <w:pStyle w:val="SC-Source"/>
        <w:ind w:left="720"/>
        <w:rPr>
          <w:lang w:eastAsia="ja-JP"/>
        </w:rPr>
      </w:pPr>
      <w:r>
        <w:rPr>
          <w:lang w:eastAsia="ja-JP"/>
        </w:rPr>
        <w:t>Provide the manual-page output for the following tool. Provide the output exactly as it would appear in an actual Linux terminal and nothing else before or after the manual-page output.</w:t>
      </w:r>
    </w:p>
    <w:p w14:paraId="571E5464" w14:textId="77777777" w:rsidR="005B4DDF" w:rsidRDefault="005B4DDF" w:rsidP="005B4DDF">
      <w:pPr>
        <w:pStyle w:val="SC-Source"/>
        <w:ind w:left="720"/>
        <w:rPr>
          <w:lang w:eastAsia="ja-JP"/>
        </w:rPr>
      </w:pPr>
    </w:p>
    <w:p w14:paraId="0E3DA47C" w14:textId="09C81AC9" w:rsidR="005B4DDF" w:rsidRDefault="005B4DDF" w:rsidP="005B4DDF">
      <w:pPr>
        <w:pStyle w:val="SC-Source"/>
        <w:ind w:left="720"/>
        <w:rPr>
          <w:lang w:eastAsia="ja-JP"/>
        </w:rPr>
      </w:pPr>
      <w:r>
        <w:rPr>
          <w:lang w:eastAsia="ja-JP"/>
        </w:rPr>
        <w:t>&lt;&lt;INPUT&gt;&gt;</w:t>
      </w:r>
    </w:p>
    <w:p w14:paraId="6B9EE44D" w14:textId="0BF39501" w:rsidR="00385A45" w:rsidRDefault="00385A45" w:rsidP="00385A45">
      <w:pPr>
        <w:pStyle w:val="L-Numbers"/>
        <w:rPr>
          <w:lang w:eastAsia="ja-JP"/>
        </w:rPr>
      </w:pPr>
      <w:r w:rsidRPr="00385A45">
        <w:rPr>
          <w:lang w:eastAsia="ja-JP"/>
        </w:rPr>
        <w:t xml:space="preserve">Send the modified prompt to the </w:t>
      </w:r>
      <w:proofErr w:type="spellStart"/>
      <w:r w:rsidR="00206D8E" w:rsidRPr="00206D8E">
        <w:rPr>
          <w:rStyle w:val="P-Bold"/>
        </w:rPr>
        <w:t>get_chat_gpt_</w:t>
      </w:r>
      <w:proofErr w:type="gramStart"/>
      <w:r w:rsidR="00206D8E" w:rsidRPr="00206D8E">
        <w:rPr>
          <w:rStyle w:val="P-Bold"/>
        </w:rPr>
        <w:t>response</w:t>
      </w:r>
      <w:proofErr w:type="spellEnd"/>
      <w:r w:rsidR="00206D8E">
        <w:rPr>
          <w:rStyle w:val="P-Bold"/>
        </w:rPr>
        <w:t>(</w:t>
      </w:r>
      <w:proofErr w:type="gramEnd"/>
      <w:r w:rsidR="00206D8E">
        <w:rPr>
          <w:rStyle w:val="P-Bold"/>
        </w:rPr>
        <w:t>)</w:t>
      </w:r>
      <w:r w:rsidR="00671894">
        <w:rPr>
          <w:lang w:eastAsia="ja-JP"/>
        </w:rPr>
        <w:t xml:space="preserve"> f</w:t>
      </w:r>
      <w:r w:rsidRPr="00385A45">
        <w:rPr>
          <w:lang w:eastAsia="ja-JP"/>
        </w:rPr>
        <w:t>unction and print the result:</w:t>
      </w:r>
    </w:p>
    <w:p w14:paraId="6776FD63" w14:textId="5C9261EF" w:rsidR="00D04E35" w:rsidRDefault="00D04E35" w:rsidP="001B059A">
      <w:pPr>
        <w:pStyle w:val="SC-Source"/>
        <w:ind w:left="720"/>
        <w:rPr>
          <w:lang w:eastAsia="ja-JP"/>
        </w:rPr>
      </w:pPr>
      <w:r>
        <w:rPr>
          <w:lang w:eastAsia="ja-JP"/>
        </w:rPr>
        <w:t xml:space="preserve">analysis = </w:t>
      </w:r>
      <w:proofErr w:type="spellStart"/>
      <w:r w:rsidR="004040D6" w:rsidRPr="004040D6">
        <w:rPr>
          <w:lang w:eastAsia="ja-JP"/>
        </w:rPr>
        <w:t>get_chat_gpt_response</w:t>
      </w:r>
      <w:proofErr w:type="spellEnd"/>
      <w:r>
        <w:rPr>
          <w:lang w:eastAsia="ja-JP"/>
        </w:rPr>
        <w:t>(prompt)</w:t>
      </w:r>
    </w:p>
    <w:p w14:paraId="5420D6D5" w14:textId="358E0161" w:rsidR="00385A45" w:rsidRPr="001B059A" w:rsidRDefault="00D04E35" w:rsidP="001B059A">
      <w:pPr>
        <w:pStyle w:val="SC-Source"/>
        <w:ind w:left="720"/>
        <w:rPr>
          <w:lang w:eastAsia="ja-JP"/>
        </w:rPr>
      </w:pPr>
      <w:r>
        <w:rPr>
          <w:lang w:eastAsia="ja-JP"/>
        </w:rPr>
        <w:t>print(analysis)</w:t>
      </w:r>
    </w:p>
    <w:p w14:paraId="475A1DF6" w14:textId="77777777" w:rsidR="00A74E93" w:rsidRPr="00A74E93" w:rsidRDefault="00A74E93" w:rsidP="00A74E93">
      <w:pPr>
        <w:pStyle w:val="H2-Heading"/>
      </w:pPr>
      <w:r w:rsidRPr="00A74E93">
        <w:t>How it works…</w:t>
      </w:r>
    </w:p>
    <w:p w14:paraId="673C2F32" w14:textId="2ABFFAD6" w:rsidR="00A74E93" w:rsidRPr="00A74E93" w:rsidRDefault="00A74E93" w:rsidP="004562F3">
      <w:pPr>
        <w:pStyle w:val="P-Regular"/>
      </w:pPr>
      <w:r w:rsidRPr="00A74E93">
        <w:t xml:space="preserve">In this example, we created a Python script that utilizes a text file as a prompt template. The text file contains a variable </w:t>
      </w:r>
      <w:r w:rsidRPr="00206D8E">
        <w:rPr>
          <w:rStyle w:val="P-Bold"/>
        </w:rPr>
        <w:t>&lt;&lt;INPUT&gt;&gt;</w:t>
      </w:r>
      <w:r w:rsidRPr="00A74E93">
        <w:t xml:space="preserve"> that can be replaced with any content, allowing for dynamic modification of the prompt without changing the overall structure.</w:t>
      </w:r>
      <w:r w:rsidR="00DC1853">
        <w:t xml:space="preserve"> Specifically for this case, we are replacing it with </w:t>
      </w:r>
      <w:r w:rsidR="00CC77FD">
        <w:t>user input.</w:t>
      </w:r>
    </w:p>
    <w:p w14:paraId="69BB22A8" w14:textId="77777777" w:rsidR="00E5038F" w:rsidRPr="00E5038F" w:rsidRDefault="00E5038F" w:rsidP="00E5038F">
      <w:pPr>
        <w:pStyle w:val="L-Numbers"/>
        <w:numPr>
          <w:ilvl w:val="0"/>
          <w:numId w:val="34"/>
        </w:numPr>
      </w:pPr>
      <w:r w:rsidRPr="00E5038F">
        <w:t xml:space="preserve">The </w:t>
      </w:r>
      <w:proofErr w:type="spellStart"/>
      <w:r w:rsidRPr="00E5038F">
        <w:rPr>
          <w:rStyle w:val="P-Bold"/>
        </w:rPr>
        <w:t>openai</w:t>
      </w:r>
      <w:proofErr w:type="spellEnd"/>
      <w:r w:rsidRPr="00E5038F">
        <w:t xml:space="preserve"> module is imported to access the ChatGPT API, and the </w:t>
      </w:r>
      <w:proofErr w:type="spellStart"/>
      <w:r w:rsidRPr="00E5038F">
        <w:rPr>
          <w:rStyle w:val="P-Bold"/>
        </w:rPr>
        <w:t>os</w:t>
      </w:r>
      <w:proofErr w:type="spellEnd"/>
      <w:r w:rsidRPr="00E5038F">
        <w:t xml:space="preserve"> module is imported to interact with the operating system and manage environment variables.</w:t>
      </w:r>
    </w:p>
    <w:p w14:paraId="4B2D8908" w14:textId="77777777" w:rsidR="00E5038F" w:rsidRPr="00E5038F" w:rsidRDefault="00E5038F" w:rsidP="00E5038F">
      <w:pPr>
        <w:pStyle w:val="L-Numbers"/>
      </w:pPr>
      <w:r w:rsidRPr="00E5038F">
        <w:t xml:space="preserve">The </w:t>
      </w:r>
      <w:proofErr w:type="spellStart"/>
      <w:r w:rsidRPr="00E5038F">
        <w:rPr>
          <w:rStyle w:val="P-Bold"/>
        </w:rPr>
        <w:t>open_</w:t>
      </w:r>
      <w:proofErr w:type="gramStart"/>
      <w:r w:rsidRPr="00E5038F">
        <w:rPr>
          <w:rStyle w:val="P-Bold"/>
        </w:rPr>
        <w:t>file</w:t>
      </w:r>
      <w:proofErr w:type="spellEnd"/>
      <w:r w:rsidRPr="00E5038F">
        <w:rPr>
          <w:rStyle w:val="P-Bold"/>
        </w:rPr>
        <w:t>(</w:t>
      </w:r>
      <w:proofErr w:type="gramEnd"/>
      <w:r w:rsidRPr="00E5038F">
        <w:rPr>
          <w:rStyle w:val="P-Bold"/>
        </w:rPr>
        <w:t>)</w:t>
      </w:r>
      <w:r w:rsidRPr="00E5038F">
        <w:t xml:space="preserve"> function is defined to open and read a file. It takes a file path as an argument, opens the file with read access and UTF-8 encoding, reads the content, and then returns the content.</w:t>
      </w:r>
    </w:p>
    <w:p w14:paraId="2CEED75E" w14:textId="77777777" w:rsidR="00E5038F" w:rsidRPr="00E5038F" w:rsidRDefault="00E5038F" w:rsidP="00E5038F">
      <w:pPr>
        <w:pStyle w:val="L-Numbers"/>
      </w:pPr>
      <w:r w:rsidRPr="00E5038F">
        <w:t xml:space="preserve">The API key for accessing ChatGPT is set up by reading it from a file using the </w:t>
      </w:r>
      <w:proofErr w:type="spellStart"/>
      <w:r w:rsidRPr="00E5038F">
        <w:rPr>
          <w:rStyle w:val="P-Bold"/>
        </w:rPr>
        <w:t>open_</w:t>
      </w:r>
      <w:proofErr w:type="gramStart"/>
      <w:r w:rsidRPr="00E5038F">
        <w:rPr>
          <w:rStyle w:val="P-Bold"/>
        </w:rPr>
        <w:t>file</w:t>
      </w:r>
      <w:proofErr w:type="spellEnd"/>
      <w:r w:rsidRPr="00E5038F">
        <w:rPr>
          <w:rStyle w:val="P-Bold"/>
        </w:rPr>
        <w:t>(</w:t>
      </w:r>
      <w:proofErr w:type="gramEnd"/>
      <w:r w:rsidRPr="00E5038F">
        <w:rPr>
          <w:rStyle w:val="P-Bold"/>
        </w:rPr>
        <w:t>)</w:t>
      </w:r>
      <w:r w:rsidRPr="00E5038F">
        <w:t xml:space="preserve"> function, and then assigning it to </w:t>
      </w:r>
      <w:proofErr w:type="spellStart"/>
      <w:r w:rsidRPr="00E5038F">
        <w:rPr>
          <w:rStyle w:val="P-Bold"/>
        </w:rPr>
        <w:t>openai.api_key</w:t>
      </w:r>
      <w:proofErr w:type="spellEnd"/>
      <w:r w:rsidRPr="00E5038F">
        <w:t>.</w:t>
      </w:r>
    </w:p>
    <w:p w14:paraId="61C8F45B" w14:textId="77777777" w:rsidR="00E5038F" w:rsidRPr="00E5038F" w:rsidRDefault="00E5038F" w:rsidP="00E5038F">
      <w:pPr>
        <w:pStyle w:val="L-Numbers"/>
      </w:pPr>
      <w:r w:rsidRPr="00E5038F">
        <w:t xml:space="preserve">The </w:t>
      </w:r>
      <w:proofErr w:type="spellStart"/>
      <w:r w:rsidRPr="00E5038F">
        <w:rPr>
          <w:rStyle w:val="P-Bold"/>
        </w:rPr>
        <w:t>get_chat_gpt_</w:t>
      </w:r>
      <w:proofErr w:type="gramStart"/>
      <w:r w:rsidRPr="00E5038F">
        <w:rPr>
          <w:rStyle w:val="P-Bold"/>
        </w:rPr>
        <w:t>response</w:t>
      </w:r>
      <w:proofErr w:type="spellEnd"/>
      <w:r w:rsidRPr="00E5038F">
        <w:rPr>
          <w:rStyle w:val="P-Bold"/>
        </w:rPr>
        <w:t>(</w:t>
      </w:r>
      <w:proofErr w:type="gramEnd"/>
      <w:r w:rsidRPr="00E5038F">
        <w:rPr>
          <w:rStyle w:val="P-Bold"/>
        </w:rPr>
        <w:t>)</w:t>
      </w:r>
      <w:r w:rsidRPr="00E5038F">
        <w:t xml:space="preserve"> function is defined to send a prompt to ChatGPT and return the response. It takes the prompt as an argument, configures the API </w:t>
      </w:r>
      <w:r w:rsidRPr="00E5038F">
        <w:lastRenderedPageBreak/>
        <w:t>request with the desired settings, and then sends the request to the ChatGPT API. It extracts the response text, removes leading and trailing whitespaces, and returns it.</w:t>
      </w:r>
    </w:p>
    <w:p w14:paraId="755344A3" w14:textId="77777777" w:rsidR="00E5038F" w:rsidRPr="00E5038F" w:rsidRDefault="00E5038F" w:rsidP="00E5038F">
      <w:pPr>
        <w:pStyle w:val="L-Numbers"/>
      </w:pPr>
      <w:r w:rsidRPr="00E5038F">
        <w:t xml:space="preserve">The script receives user input for the file name and reads its content using the </w:t>
      </w:r>
      <w:proofErr w:type="spellStart"/>
      <w:r w:rsidRPr="00E5038F">
        <w:rPr>
          <w:rStyle w:val="P-Bold"/>
        </w:rPr>
        <w:t>open_</w:t>
      </w:r>
      <w:proofErr w:type="gramStart"/>
      <w:r w:rsidRPr="00E5038F">
        <w:rPr>
          <w:rStyle w:val="P-Bold"/>
        </w:rPr>
        <w:t>file</w:t>
      </w:r>
      <w:proofErr w:type="spellEnd"/>
      <w:r w:rsidRPr="00E5038F">
        <w:rPr>
          <w:rStyle w:val="P-Bold"/>
        </w:rPr>
        <w:t>(</w:t>
      </w:r>
      <w:proofErr w:type="gramEnd"/>
      <w:r w:rsidRPr="00E5038F">
        <w:rPr>
          <w:rStyle w:val="P-Bold"/>
        </w:rPr>
        <w:t>)</w:t>
      </w:r>
      <w:r w:rsidRPr="00E5038F">
        <w:t xml:space="preserve"> function. This content will be used to replace the placeholder in the prompt template.</w:t>
      </w:r>
    </w:p>
    <w:p w14:paraId="167D0B8A" w14:textId="77777777" w:rsidR="00E5038F" w:rsidRDefault="00E5038F" w:rsidP="00E5038F">
      <w:pPr>
        <w:pStyle w:val="L-Numbers"/>
      </w:pPr>
      <w:r w:rsidRPr="00E5038F">
        <w:t xml:space="preserve">The </w:t>
      </w:r>
      <w:r w:rsidRPr="00E5038F">
        <w:rPr>
          <w:rStyle w:val="P-Bold"/>
        </w:rPr>
        <w:t>&lt;&lt;INPUT&gt;&gt;</w:t>
      </w:r>
      <w:r w:rsidRPr="00E5038F">
        <w:t xml:space="preserve"> variable in the </w:t>
      </w:r>
      <w:r w:rsidRPr="00F47AB3">
        <w:rPr>
          <w:rStyle w:val="P-Italics"/>
        </w:rPr>
        <w:t>prompt.txt</w:t>
      </w:r>
      <w:r w:rsidRPr="00E5038F">
        <w:t xml:space="preserve"> file is replaced with the content of the file provided by the user. This is done using Python's string </w:t>
      </w:r>
      <w:proofErr w:type="gramStart"/>
      <w:r w:rsidRPr="00E5038F">
        <w:rPr>
          <w:rStyle w:val="P-Bold"/>
        </w:rPr>
        <w:t>replace(</w:t>
      </w:r>
      <w:proofErr w:type="gramEnd"/>
      <w:r w:rsidRPr="00E5038F">
        <w:rPr>
          <w:rStyle w:val="P-Bold"/>
        </w:rPr>
        <w:t>)</w:t>
      </w:r>
      <w:r w:rsidRPr="00E5038F">
        <w:t xml:space="preserve"> method, which searches for the specified placeholder and replaces it with the desired content.</w:t>
      </w:r>
    </w:p>
    <w:p w14:paraId="72AD47F6" w14:textId="11FAB9BA" w:rsidR="00CC77FD" w:rsidRPr="00E5038F" w:rsidRDefault="00CC77FD" w:rsidP="00E5038F">
      <w:pPr>
        <w:pStyle w:val="L-Numbers"/>
      </w:pPr>
      <w:r w:rsidRPr="00DF367B">
        <w:rPr>
          <w:rStyle w:val="P-Bold"/>
        </w:rPr>
        <w:t>Prompt explanation:</w:t>
      </w:r>
      <w:r>
        <w:t xml:space="preserve"> </w:t>
      </w:r>
      <w:r w:rsidR="00DF367B">
        <w:t xml:space="preserve">For this </w:t>
      </w:r>
      <w:proofErr w:type="gramStart"/>
      <w:r w:rsidR="00DF367B">
        <w:t>particular prompt</w:t>
      </w:r>
      <w:proofErr w:type="gramEnd"/>
      <w:r w:rsidR="00DF367B">
        <w:t xml:space="preserve">, we tell ChatGPT </w:t>
      </w:r>
      <w:r w:rsidR="00484C1D">
        <w:t xml:space="preserve">exactly what type </w:t>
      </w:r>
      <w:r w:rsidR="008D66A3">
        <w:t xml:space="preserve">of output and formatting we are expecting, since </w:t>
      </w:r>
      <w:r w:rsidR="0000756C">
        <w:t xml:space="preserve">it </w:t>
      </w:r>
      <w:r w:rsidR="00D76B01">
        <w:t>literally has access to just about every manual page entry</w:t>
      </w:r>
      <w:r w:rsidR="00F67FCB">
        <w:t xml:space="preserve"> found on the internet.</w:t>
      </w:r>
      <w:r w:rsidR="00A10682">
        <w:t xml:space="preserve"> </w:t>
      </w:r>
      <w:r w:rsidR="00CA2F4F">
        <w:t>By instructing it to</w:t>
      </w:r>
      <w:r w:rsidR="00CD5A54">
        <w:t xml:space="preserve"> provide nothing before or after the Linux specific output, ChatGPT will not provide any </w:t>
      </w:r>
      <w:proofErr w:type="spellStart"/>
      <w:r w:rsidR="00CD5A54">
        <w:t>additiona</w:t>
      </w:r>
      <w:proofErr w:type="spellEnd"/>
      <w:r w:rsidR="00CD5A54">
        <w:t xml:space="preserve"> details or narrative, and the output will</w:t>
      </w:r>
      <w:r w:rsidR="001115F2">
        <w:t xml:space="preserve"> resemble actual Linux output when using the </w:t>
      </w:r>
      <w:r w:rsidR="001115F2" w:rsidRPr="001115F2">
        <w:rPr>
          <w:rStyle w:val="P-Code"/>
        </w:rPr>
        <w:t>man</w:t>
      </w:r>
      <w:r w:rsidR="001115F2">
        <w:t xml:space="preserve"> command.</w:t>
      </w:r>
    </w:p>
    <w:p w14:paraId="56307D61" w14:textId="77777777" w:rsidR="00E5038F" w:rsidRPr="00E5038F" w:rsidRDefault="00E5038F" w:rsidP="00E5038F">
      <w:pPr>
        <w:pStyle w:val="L-Numbers"/>
      </w:pPr>
      <w:r w:rsidRPr="00E5038F">
        <w:t xml:space="preserve">The modified prompt, with the </w:t>
      </w:r>
      <w:r w:rsidRPr="00E5038F">
        <w:rPr>
          <w:rStyle w:val="P-Bold"/>
        </w:rPr>
        <w:t>&lt;&lt;INPUT&gt;&gt;</w:t>
      </w:r>
      <w:r w:rsidRPr="00E5038F">
        <w:t xml:space="preserve"> placeholder replaced, is sent to the </w:t>
      </w:r>
      <w:proofErr w:type="spellStart"/>
      <w:r w:rsidRPr="00E5038F">
        <w:rPr>
          <w:rStyle w:val="P-Bold"/>
        </w:rPr>
        <w:t>get_chat_gpt_</w:t>
      </w:r>
      <w:proofErr w:type="gramStart"/>
      <w:r w:rsidRPr="00E5038F">
        <w:rPr>
          <w:rStyle w:val="P-Bold"/>
        </w:rPr>
        <w:t>response</w:t>
      </w:r>
      <w:proofErr w:type="spellEnd"/>
      <w:r w:rsidRPr="00E5038F">
        <w:rPr>
          <w:rStyle w:val="P-Bold"/>
        </w:rPr>
        <w:t>(</w:t>
      </w:r>
      <w:proofErr w:type="gramEnd"/>
      <w:r w:rsidRPr="00E5038F">
        <w:rPr>
          <w:rStyle w:val="P-Bold"/>
        </w:rPr>
        <w:t>)</w:t>
      </w:r>
      <w:r w:rsidRPr="00E5038F">
        <w:t xml:space="preserve"> function. The function sends the prompt to ChatGPT, retrieves the response, and the script prints the analysis result. This demonstrates how to use a prompt template with a variable that can be replaced to create customized prompts for different inputs.</w:t>
      </w:r>
    </w:p>
    <w:p w14:paraId="542919A6" w14:textId="77777777" w:rsidR="00A74E93" w:rsidRDefault="00A74E93" w:rsidP="004562F3">
      <w:pPr>
        <w:pStyle w:val="P-Regular"/>
      </w:pPr>
      <w:r w:rsidRPr="00A74E93">
        <w:t>This approach is particularly useful in a cybersecurity context, as it allows you to create standard prompt templates for different types of analysis or queries and easily modify the input data as needed.</w:t>
      </w:r>
    </w:p>
    <w:p w14:paraId="1295A126" w14:textId="77777777" w:rsidR="004732A5" w:rsidRPr="004732A5" w:rsidRDefault="004732A5" w:rsidP="007B20A9">
      <w:pPr>
        <w:pStyle w:val="H2-Heading"/>
      </w:pPr>
      <w:r w:rsidRPr="004732A5">
        <w:t>There's more...</w:t>
      </w:r>
    </w:p>
    <w:p w14:paraId="1153FB76" w14:textId="77777777" w:rsidR="004732A5" w:rsidRPr="004732A5" w:rsidRDefault="004732A5" w:rsidP="007B20A9">
      <w:pPr>
        <w:pStyle w:val="L-Numbers"/>
        <w:numPr>
          <w:ilvl w:val="0"/>
          <w:numId w:val="32"/>
        </w:numPr>
      </w:pPr>
      <w:r w:rsidRPr="0056503D">
        <w:rPr>
          <w:rStyle w:val="P-Bold"/>
        </w:rPr>
        <w:t>Using multiple variables in your prompt template:</w:t>
      </w:r>
      <w:r w:rsidRPr="004732A5">
        <w:t xml:space="preserve"> You can use more than one variable in your prompt template to make it even more versatile. For example, you can create a template with placeholders for different components of a cybersecurity analysis, like IP addresses, domain names, and user agents. Just make sure to replace all the necessary variables before sending the prompt to ChatGPT.</w:t>
      </w:r>
    </w:p>
    <w:p w14:paraId="5DE28A60" w14:textId="77777777" w:rsidR="004732A5" w:rsidRPr="004732A5" w:rsidRDefault="004732A5" w:rsidP="007B20A9">
      <w:pPr>
        <w:pStyle w:val="L-Numbers"/>
      </w:pPr>
      <w:r w:rsidRPr="0056503D">
        <w:rPr>
          <w:rStyle w:val="P-Bold"/>
        </w:rPr>
        <w:t>Customizing the variable format:</w:t>
      </w:r>
      <w:r w:rsidRPr="004732A5">
        <w:t xml:space="preserve"> Instead of using the </w:t>
      </w:r>
      <w:r w:rsidRPr="007B20A9">
        <w:rPr>
          <w:rStyle w:val="P-Bold"/>
        </w:rPr>
        <w:t>&lt;&lt;INPUT&gt;&gt;</w:t>
      </w:r>
      <w:r w:rsidRPr="004732A5">
        <w:t xml:space="preserve"> format, you can customize your variable format to better suit your needs or preferences. </w:t>
      </w:r>
      <w:r w:rsidRPr="004732A5">
        <w:lastRenderedPageBreak/>
        <w:t xml:space="preserve">For example, you can use curly braces like </w:t>
      </w:r>
      <w:r w:rsidRPr="007B20A9">
        <w:rPr>
          <w:rStyle w:val="P-Bold"/>
        </w:rPr>
        <w:t>{input}</w:t>
      </w:r>
      <w:r w:rsidRPr="004732A5">
        <w:t xml:space="preserve"> or any other format that you find more readable and manageable.</w:t>
      </w:r>
    </w:p>
    <w:p w14:paraId="56E35AAB" w14:textId="7BFC0EA4" w:rsidR="004732A5" w:rsidRPr="004732A5" w:rsidRDefault="004732A5" w:rsidP="007B20A9">
      <w:pPr>
        <w:pStyle w:val="L-Numbers"/>
      </w:pPr>
      <w:r w:rsidRPr="0056503D">
        <w:rPr>
          <w:rStyle w:val="P-Bold"/>
        </w:rPr>
        <w:t>Using environment variables for sensitive data:</w:t>
      </w:r>
      <w:r w:rsidRPr="004732A5">
        <w:t xml:space="preserve"> When working with sensitive data like API keys, it's recommended to use environment variables to store them securely. You can modify the </w:t>
      </w:r>
      <w:proofErr w:type="spellStart"/>
      <w:r w:rsidRPr="007B20A9">
        <w:rPr>
          <w:rStyle w:val="P-Bold"/>
        </w:rPr>
        <w:t>open_</w:t>
      </w:r>
      <w:proofErr w:type="gramStart"/>
      <w:r w:rsidRPr="007B20A9">
        <w:rPr>
          <w:rStyle w:val="P-Bold"/>
        </w:rPr>
        <w:t>file</w:t>
      </w:r>
      <w:proofErr w:type="spellEnd"/>
      <w:r w:rsidR="00274524">
        <w:rPr>
          <w:rStyle w:val="P-Bold"/>
        </w:rPr>
        <w:t>(</w:t>
      </w:r>
      <w:proofErr w:type="gramEnd"/>
      <w:r w:rsidR="00274524">
        <w:rPr>
          <w:rStyle w:val="P-Bold"/>
        </w:rPr>
        <w:t>)</w:t>
      </w:r>
      <w:r w:rsidRPr="004732A5">
        <w:t xml:space="preserve"> function to read an environment variable instead of a file, ensuring that sensitive data is not accidentally leaked or exposed.</w:t>
      </w:r>
    </w:p>
    <w:p w14:paraId="6B1A2B22" w14:textId="77777777" w:rsidR="004732A5" w:rsidRPr="004732A5" w:rsidRDefault="004732A5" w:rsidP="007B20A9">
      <w:pPr>
        <w:pStyle w:val="L-Numbers"/>
      </w:pPr>
      <w:r w:rsidRPr="0056503D">
        <w:rPr>
          <w:rStyle w:val="P-Bold"/>
        </w:rPr>
        <w:t>Error handling and input validation:</w:t>
      </w:r>
      <w:r w:rsidRPr="004732A5">
        <w:t xml:space="preserve"> To make your script more robust, you can add error handling and input validation. This can help you catch common issues, like missing or improperly formatted files, and provide clear error messages to guide the user in correcting the problem.</w:t>
      </w:r>
    </w:p>
    <w:p w14:paraId="65F5AF76" w14:textId="77777777" w:rsidR="004732A5" w:rsidRPr="004732A5" w:rsidRDefault="004732A5" w:rsidP="004732A5">
      <w:pPr>
        <w:pStyle w:val="P-Regular"/>
        <w:rPr>
          <w:lang w:val="en-US"/>
        </w:rPr>
      </w:pPr>
      <w:r w:rsidRPr="004732A5">
        <w:rPr>
          <w:lang w:val="en-US"/>
        </w:rPr>
        <w:t>By exploring these additional techniques, you can create more powerful, flexible, and secure prompt templates for use with ChatGPT in your cybersecurity projects.</w:t>
      </w:r>
    </w:p>
    <w:p w14:paraId="52C4AEEA" w14:textId="77777777" w:rsidR="00B01FC7" w:rsidRPr="00B01FC7" w:rsidRDefault="00B01FC7" w:rsidP="00B01FC7">
      <w:pPr>
        <w:pStyle w:val="P-Regular"/>
        <w:rPr>
          <w:lang w:val="en-US"/>
        </w:rPr>
      </w:pPr>
    </w:p>
    <w:sectPr w:rsidR="00B01FC7" w:rsidRPr="00B01FC7" w:rsidSect="008F7FC4">
      <w:pgSz w:w="12240" w:h="15840" w:code="1"/>
      <w:pgMar w:top="1985" w:right="1985" w:bottom="1985" w:left="1985" w:header="706" w:footer="706"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Clint Bodungen" w:date="2023-04-19T22:53:00Z" w:initials="CB">
    <w:p w14:paraId="32505A81" w14:textId="77777777" w:rsidR="00593560" w:rsidRDefault="00593560" w:rsidP="0016000A">
      <w:pPr>
        <w:pStyle w:val="CommentText"/>
      </w:pPr>
      <w:r>
        <w:rPr>
          <w:rStyle w:val="CommentReference"/>
        </w:rPr>
        <w:annotationRef/>
      </w:r>
      <w:r>
        <w:t>Removed Recipe 1.8 Setting up the Python environment, because I realized 1.7 and 1.8 were covering the same thing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2505A8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EAEF7D" w16cex:dateUtc="2023-04-20T03: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2505A81" w16cid:durableId="27EAEF7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urier">
    <w:altName w:val="Courier New"/>
    <w:panose1 w:val="02070409020205020404"/>
    <w:charset w:val="00"/>
    <w:family w:val="auto"/>
    <w:pitch w:val="variable"/>
    <w:sig w:usb0="00000003" w:usb1="00000000" w:usb2="00000000" w:usb3="00000000" w:csb0="00000003"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AFF" w:usb1="5000217F" w:usb2="00000021" w:usb3="00000000" w:csb0="0000019F"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5D6D2C"/>
    <w:multiLevelType w:val="hybridMultilevel"/>
    <w:tmpl w:val="6C0454FA"/>
    <w:lvl w:ilvl="0" w:tplc="753E2DC0">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EA731A8"/>
    <w:multiLevelType w:val="multilevel"/>
    <w:tmpl w:val="5360F1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92E1568"/>
    <w:multiLevelType w:val="multilevel"/>
    <w:tmpl w:val="F87C56F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BC5570E"/>
    <w:multiLevelType w:val="multilevel"/>
    <w:tmpl w:val="DFF68C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CA13C70"/>
    <w:multiLevelType w:val="hybridMultilevel"/>
    <w:tmpl w:val="DCB0E642"/>
    <w:lvl w:ilvl="0" w:tplc="9FFC0A5C">
      <w:start w:val="1"/>
      <w:numFmt w:val="bullet"/>
      <w:pStyle w:val="L-Bullets"/>
      <w:lvlText w:val=""/>
      <w:lvlJc w:val="left"/>
      <w:pPr>
        <w:ind w:left="717"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1517919"/>
    <w:multiLevelType w:val="multilevel"/>
    <w:tmpl w:val="F8A6A0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EEC78A4"/>
    <w:multiLevelType w:val="multilevel"/>
    <w:tmpl w:val="ECB0B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2315A51"/>
    <w:multiLevelType w:val="multilevel"/>
    <w:tmpl w:val="41D0226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90F57DF"/>
    <w:multiLevelType w:val="hybridMultilevel"/>
    <w:tmpl w:val="61CE7150"/>
    <w:lvl w:ilvl="0" w:tplc="D7465182">
      <w:start w:val="1"/>
      <w:numFmt w:val="decimal"/>
      <w:pStyle w:val="L-Numbers"/>
      <w:lvlText w:val="%1."/>
      <w:lvlJc w:val="left"/>
      <w:pPr>
        <w:ind w:left="717" w:hanging="360"/>
      </w:pPr>
      <w:rPr>
        <w:rFonts w:ascii="Arial" w:hAnsi="Arial" w:hint="default"/>
        <w:b w:val="0"/>
        <w:i w:val="0"/>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4BB26E2"/>
    <w:multiLevelType w:val="multilevel"/>
    <w:tmpl w:val="E5F0DD0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D6038D8"/>
    <w:multiLevelType w:val="multilevel"/>
    <w:tmpl w:val="0EE4B0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0233AF8"/>
    <w:multiLevelType w:val="hybridMultilevel"/>
    <w:tmpl w:val="F1A4D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2531B0A"/>
    <w:multiLevelType w:val="multilevel"/>
    <w:tmpl w:val="F4063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60500B0"/>
    <w:multiLevelType w:val="multilevel"/>
    <w:tmpl w:val="2F9CF01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DE87B18"/>
    <w:multiLevelType w:val="multilevel"/>
    <w:tmpl w:val="259C2F7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E5E2580"/>
    <w:multiLevelType w:val="multilevel"/>
    <w:tmpl w:val="94981C0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64617115">
    <w:abstractNumId w:val="4"/>
  </w:num>
  <w:num w:numId="2" w16cid:durableId="978337388">
    <w:abstractNumId w:val="8"/>
  </w:num>
  <w:num w:numId="3" w16cid:durableId="1960641077">
    <w:abstractNumId w:val="8"/>
    <w:lvlOverride w:ilvl="0">
      <w:startOverride w:val="1"/>
    </w:lvlOverride>
  </w:num>
  <w:num w:numId="4" w16cid:durableId="813833495">
    <w:abstractNumId w:val="8"/>
    <w:lvlOverride w:ilvl="0">
      <w:startOverride w:val="1"/>
    </w:lvlOverride>
  </w:num>
  <w:num w:numId="5" w16cid:durableId="1681615726">
    <w:abstractNumId w:val="8"/>
    <w:lvlOverride w:ilvl="0">
      <w:startOverride w:val="1"/>
    </w:lvlOverride>
  </w:num>
  <w:num w:numId="6" w16cid:durableId="1831477698">
    <w:abstractNumId w:val="8"/>
    <w:lvlOverride w:ilvl="0">
      <w:startOverride w:val="1"/>
    </w:lvlOverride>
  </w:num>
  <w:num w:numId="7" w16cid:durableId="1604922958">
    <w:abstractNumId w:val="8"/>
    <w:lvlOverride w:ilvl="0">
      <w:startOverride w:val="1"/>
    </w:lvlOverride>
  </w:num>
  <w:num w:numId="8" w16cid:durableId="55200734">
    <w:abstractNumId w:val="8"/>
    <w:lvlOverride w:ilvl="0">
      <w:startOverride w:val="1"/>
    </w:lvlOverride>
  </w:num>
  <w:num w:numId="9" w16cid:durableId="2075082429">
    <w:abstractNumId w:val="8"/>
    <w:lvlOverride w:ilvl="0">
      <w:startOverride w:val="1"/>
    </w:lvlOverride>
  </w:num>
  <w:num w:numId="10" w16cid:durableId="354311703">
    <w:abstractNumId w:val="8"/>
    <w:lvlOverride w:ilvl="0">
      <w:startOverride w:val="1"/>
    </w:lvlOverride>
  </w:num>
  <w:num w:numId="11" w16cid:durableId="1136603409">
    <w:abstractNumId w:val="8"/>
    <w:lvlOverride w:ilvl="0">
      <w:startOverride w:val="1"/>
    </w:lvlOverride>
  </w:num>
  <w:num w:numId="12" w16cid:durableId="222176935">
    <w:abstractNumId w:val="8"/>
    <w:lvlOverride w:ilvl="0">
      <w:startOverride w:val="1"/>
    </w:lvlOverride>
  </w:num>
  <w:num w:numId="13" w16cid:durableId="472600046">
    <w:abstractNumId w:val="8"/>
    <w:lvlOverride w:ilvl="0">
      <w:startOverride w:val="1"/>
    </w:lvlOverride>
  </w:num>
  <w:num w:numId="14" w16cid:durableId="2108693145">
    <w:abstractNumId w:val="0"/>
  </w:num>
  <w:num w:numId="15" w16cid:durableId="929392728">
    <w:abstractNumId w:val="8"/>
    <w:lvlOverride w:ilvl="0">
      <w:startOverride w:val="1"/>
    </w:lvlOverride>
  </w:num>
  <w:num w:numId="16" w16cid:durableId="480269704">
    <w:abstractNumId w:val="7"/>
  </w:num>
  <w:num w:numId="17" w16cid:durableId="1804039950">
    <w:abstractNumId w:val="12"/>
  </w:num>
  <w:num w:numId="18" w16cid:durableId="38284990">
    <w:abstractNumId w:val="8"/>
    <w:lvlOverride w:ilvl="0">
      <w:startOverride w:val="1"/>
    </w:lvlOverride>
  </w:num>
  <w:num w:numId="19" w16cid:durableId="540358567">
    <w:abstractNumId w:val="14"/>
  </w:num>
  <w:num w:numId="20" w16cid:durableId="596914333">
    <w:abstractNumId w:val="8"/>
    <w:lvlOverride w:ilvl="0">
      <w:startOverride w:val="1"/>
    </w:lvlOverride>
  </w:num>
  <w:num w:numId="21" w16cid:durableId="600601549">
    <w:abstractNumId w:val="15"/>
  </w:num>
  <w:num w:numId="22" w16cid:durableId="1835147175">
    <w:abstractNumId w:val="2"/>
  </w:num>
  <w:num w:numId="23" w16cid:durableId="1603950508">
    <w:abstractNumId w:val="10"/>
  </w:num>
  <w:num w:numId="24" w16cid:durableId="1728800407">
    <w:abstractNumId w:val="8"/>
    <w:lvlOverride w:ilvl="0">
      <w:startOverride w:val="1"/>
    </w:lvlOverride>
  </w:num>
  <w:num w:numId="25" w16cid:durableId="2037728354">
    <w:abstractNumId w:val="1"/>
  </w:num>
  <w:num w:numId="26" w16cid:durableId="2125230496">
    <w:abstractNumId w:val="8"/>
    <w:lvlOverride w:ilvl="0">
      <w:startOverride w:val="1"/>
    </w:lvlOverride>
  </w:num>
  <w:num w:numId="27" w16cid:durableId="34931384">
    <w:abstractNumId w:val="13"/>
  </w:num>
  <w:num w:numId="28" w16cid:durableId="862673066">
    <w:abstractNumId w:val="9"/>
  </w:num>
  <w:num w:numId="29" w16cid:durableId="307517913">
    <w:abstractNumId w:val="3"/>
  </w:num>
  <w:num w:numId="30" w16cid:durableId="1710304820">
    <w:abstractNumId w:val="8"/>
    <w:lvlOverride w:ilvl="0">
      <w:startOverride w:val="1"/>
    </w:lvlOverride>
  </w:num>
  <w:num w:numId="31" w16cid:durableId="959840422">
    <w:abstractNumId w:val="6"/>
  </w:num>
  <w:num w:numId="32" w16cid:durableId="2045790635">
    <w:abstractNumId w:val="8"/>
    <w:lvlOverride w:ilvl="0">
      <w:startOverride w:val="1"/>
    </w:lvlOverride>
  </w:num>
  <w:num w:numId="33" w16cid:durableId="1935506706">
    <w:abstractNumId w:val="5"/>
  </w:num>
  <w:num w:numId="34" w16cid:durableId="504516716">
    <w:abstractNumId w:val="8"/>
    <w:lvlOverride w:ilvl="0">
      <w:startOverride w:val="1"/>
    </w:lvlOverride>
  </w:num>
  <w:num w:numId="35" w16cid:durableId="2063552666">
    <w:abstractNumId w:val="11"/>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lint Bodungen">
    <w15:presenceInfo w15:providerId="Windows Live" w15:userId="12212b308bdbe01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hideGrammaticalErrors/>
  <w:proofState w:spelling="clean" w:grammar="clean"/>
  <w:attachedTemplate r:id="rId1"/>
  <w:stylePaneFormatFilter w:val="1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IysDCwMDSyMDMxNDNQ0lEKTi0uzszPAykwrQUA1yxJcCwAAAA="/>
  </w:docVars>
  <w:rsids>
    <w:rsidRoot w:val="00625848"/>
    <w:rsid w:val="00000414"/>
    <w:rsid w:val="00002908"/>
    <w:rsid w:val="00003C17"/>
    <w:rsid w:val="00003D2B"/>
    <w:rsid w:val="00005C68"/>
    <w:rsid w:val="0000756C"/>
    <w:rsid w:val="00007621"/>
    <w:rsid w:val="00010667"/>
    <w:rsid w:val="00011A33"/>
    <w:rsid w:val="000130DE"/>
    <w:rsid w:val="000132F7"/>
    <w:rsid w:val="00023372"/>
    <w:rsid w:val="00025400"/>
    <w:rsid w:val="00026C22"/>
    <w:rsid w:val="000326CF"/>
    <w:rsid w:val="00035535"/>
    <w:rsid w:val="00040FA2"/>
    <w:rsid w:val="00042F71"/>
    <w:rsid w:val="0004373F"/>
    <w:rsid w:val="00045C48"/>
    <w:rsid w:val="0004679C"/>
    <w:rsid w:val="0004751D"/>
    <w:rsid w:val="000526A6"/>
    <w:rsid w:val="00053575"/>
    <w:rsid w:val="00054701"/>
    <w:rsid w:val="00055738"/>
    <w:rsid w:val="0006085D"/>
    <w:rsid w:val="00064CF7"/>
    <w:rsid w:val="00066939"/>
    <w:rsid w:val="0006743D"/>
    <w:rsid w:val="000676E7"/>
    <w:rsid w:val="000716A2"/>
    <w:rsid w:val="00072FB4"/>
    <w:rsid w:val="0007599B"/>
    <w:rsid w:val="000774F9"/>
    <w:rsid w:val="00081CCF"/>
    <w:rsid w:val="00082976"/>
    <w:rsid w:val="00086DB5"/>
    <w:rsid w:val="000A2424"/>
    <w:rsid w:val="000A2761"/>
    <w:rsid w:val="000A400C"/>
    <w:rsid w:val="000A4FDF"/>
    <w:rsid w:val="000A518D"/>
    <w:rsid w:val="000A7432"/>
    <w:rsid w:val="000B4451"/>
    <w:rsid w:val="000B6564"/>
    <w:rsid w:val="000B6AB7"/>
    <w:rsid w:val="000B6F5D"/>
    <w:rsid w:val="000B7770"/>
    <w:rsid w:val="000C065B"/>
    <w:rsid w:val="000C1D7B"/>
    <w:rsid w:val="000C2746"/>
    <w:rsid w:val="000C4BE3"/>
    <w:rsid w:val="000C54B3"/>
    <w:rsid w:val="000C7211"/>
    <w:rsid w:val="000D455A"/>
    <w:rsid w:val="000D6ED4"/>
    <w:rsid w:val="000E1188"/>
    <w:rsid w:val="000E2288"/>
    <w:rsid w:val="000E393D"/>
    <w:rsid w:val="000E4BF3"/>
    <w:rsid w:val="000E5112"/>
    <w:rsid w:val="000F0BF1"/>
    <w:rsid w:val="000F41BE"/>
    <w:rsid w:val="000F47C2"/>
    <w:rsid w:val="000F4DB8"/>
    <w:rsid w:val="000F66DB"/>
    <w:rsid w:val="000F673A"/>
    <w:rsid w:val="000F6BB1"/>
    <w:rsid w:val="0010046C"/>
    <w:rsid w:val="001072DD"/>
    <w:rsid w:val="001115F2"/>
    <w:rsid w:val="0011268B"/>
    <w:rsid w:val="00113012"/>
    <w:rsid w:val="00116F60"/>
    <w:rsid w:val="0012107F"/>
    <w:rsid w:val="0012128A"/>
    <w:rsid w:val="00122A4B"/>
    <w:rsid w:val="001232A8"/>
    <w:rsid w:val="00123A1A"/>
    <w:rsid w:val="00124EB6"/>
    <w:rsid w:val="00126007"/>
    <w:rsid w:val="00131586"/>
    <w:rsid w:val="001339FD"/>
    <w:rsid w:val="00135B35"/>
    <w:rsid w:val="00136066"/>
    <w:rsid w:val="0013729F"/>
    <w:rsid w:val="00137964"/>
    <w:rsid w:val="0014021A"/>
    <w:rsid w:val="00141836"/>
    <w:rsid w:val="00141DDD"/>
    <w:rsid w:val="00142634"/>
    <w:rsid w:val="00143565"/>
    <w:rsid w:val="001449F2"/>
    <w:rsid w:val="0014594B"/>
    <w:rsid w:val="001503BD"/>
    <w:rsid w:val="0015718F"/>
    <w:rsid w:val="0015759A"/>
    <w:rsid w:val="00162008"/>
    <w:rsid w:val="0016456A"/>
    <w:rsid w:val="00164F7B"/>
    <w:rsid w:val="00171A05"/>
    <w:rsid w:val="00171F18"/>
    <w:rsid w:val="00175159"/>
    <w:rsid w:val="001814F5"/>
    <w:rsid w:val="00183E51"/>
    <w:rsid w:val="001855FB"/>
    <w:rsid w:val="00185A61"/>
    <w:rsid w:val="00186A86"/>
    <w:rsid w:val="00190318"/>
    <w:rsid w:val="0019159D"/>
    <w:rsid w:val="001928DA"/>
    <w:rsid w:val="00193364"/>
    <w:rsid w:val="001975EE"/>
    <w:rsid w:val="00197D68"/>
    <w:rsid w:val="00197EA5"/>
    <w:rsid w:val="001A1877"/>
    <w:rsid w:val="001A2E94"/>
    <w:rsid w:val="001A40AD"/>
    <w:rsid w:val="001A44E6"/>
    <w:rsid w:val="001A6CBC"/>
    <w:rsid w:val="001A6DBF"/>
    <w:rsid w:val="001B0351"/>
    <w:rsid w:val="001B059A"/>
    <w:rsid w:val="001B0E43"/>
    <w:rsid w:val="001B1048"/>
    <w:rsid w:val="001B1300"/>
    <w:rsid w:val="001B185C"/>
    <w:rsid w:val="001B1A8B"/>
    <w:rsid w:val="001B267B"/>
    <w:rsid w:val="001B3122"/>
    <w:rsid w:val="001B3289"/>
    <w:rsid w:val="001B66DB"/>
    <w:rsid w:val="001B7921"/>
    <w:rsid w:val="001C38EB"/>
    <w:rsid w:val="001C3FF1"/>
    <w:rsid w:val="001C481D"/>
    <w:rsid w:val="001C4895"/>
    <w:rsid w:val="001C4DAD"/>
    <w:rsid w:val="001C4EBB"/>
    <w:rsid w:val="001D2063"/>
    <w:rsid w:val="001D5E3B"/>
    <w:rsid w:val="001E0C5B"/>
    <w:rsid w:val="001E5D7E"/>
    <w:rsid w:val="001E5FAB"/>
    <w:rsid w:val="001F1380"/>
    <w:rsid w:val="001F148A"/>
    <w:rsid w:val="001F3B18"/>
    <w:rsid w:val="001F72A0"/>
    <w:rsid w:val="001F7E71"/>
    <w:rsid w:val="0020073A"/>
    <w:rsid w:val="00201942"/>
    <w:rsid w:val="002039C7"/>
    <w:rsid w:val="00204BA3"/>
    <w:rsid w:val="00206D8E"/>
    <w:rsid w:val="002070B9"/>
    <w:rsid w:val="0021030F"/>
    <w:rsid w:val="002118F7"/>
    <w:rsid w:val="00211F42"/>
    <w:rsid w:val="00212253"/>
    <w:rsid w:val="00214F2A"/>
    <w:rsid w:val="00217116"/>
    <w:rsid w:val="00217A7E"/>
    <w:rsid w:val="00217B96"/>
    <w:rsid w:val="00224F9B"/>
    <w:rsid w:val="002258D3"/>
    <w:rsid w:val="00225F24"/>
    <w:rsid w:val="00226B01"/>
    <w:rsid w:val="00226EDD"/>
    <w:rsid w:val="0022774B"/>
    <w:rsid w:val="002308FB"/>
    <w:rsid w:val="002341F8"/>
    <w:rsid w:val="00235DDE"/>
    <w:rsid w:val="00236CC0"/>
    <w:rsid w:val="002400D4"/>
    <w:rsid w:val="00240190"/>
    <w:rsid w:val="002416DB"/>
    <w:rsid w:val="0024245B"/>
    <w:rsid w:val="002456D9"/>
    <w:rsid w:val="0025053C"/>
    <w:rsid w:val="002507CE"/>
    <w:rsid w:val="00251F34"/>
    <w:rsid w:val="00252606"/>
    <w:rsid w:val="00260A52"/>
    <w:rsid w:val="00264DFA"/>
    <w:rsid w:val="0026530B"/>
    <w:rsid w:val="002714B1"/>
    <w:rsid w:val="0027196C"/>
    <w:rsid w:val="00274524"/>
    <w:rsid w:val="00275018"/>
    <w:rsid w:val="002820C1"/>
    <w:rsid w:val="00283AA0"/>
    <w:rsid w:val="00283D6D"/>
    <w:rsid w:val="00286ABC"/>
    <w:rsid w:val="00291FAA"/>
    <w:rsid w:val="00292C44"/>
    <w:rsid w:val="0029515F"/>
    <w:rsid w:val="00297867"/>
    <w:rsid w:val="002A17B7"/>
    <w:rsid w:val="002A4A06"/>
    <w:rsid w:val="002A5C0A"/>
    <w:rsid w:val="002A6B10"/>
    <w:rsid w:val="002A7053"/>
    <w:rsid w:val="002A751F"/>
    <w:rsid w:val="002A7ACC"/>
    <w:rsid w:val="002B1561"/>
    <w:rsid w:val="002B1F36"/>
    <w:rsid w:val="002B3E85"/>
    <w:rsid w:val="002B4172"/>
    <w:rsid w:val="002B575F"/>
    <w:rsid w:val="002B7F26"/>
    <w:rsid w:val="002C0D14"/>
    <w:rsid w:val="002C568E"/>
    <w:rsid w:val="002C66AC"/>
    <w:rsid w:val="002C6855"/>
    <w:rsid w:val="002D04C2"/>
    <w:rsid w:val="002D3634"/>
    <w:rsid w:val="002D4ACC"/>
    <w:rsid w:val="002D553A"/>
    <w:rsid w:val="002E0DDB"/>
    <w:rsid w:val="002E0F06"/>
    <w:rsid w:val="002E2C12"/>
    <w:rsid w:val="002E5952"/>
    <w:rsid w:val="002E78B4"/>
    <w:rsid w:val="002F0EEE"/>
    <w:rsid w:val="002F1270"/>
    <w:rsid w:val="002F1811"/>
    <w:rsid w:val="002F19B5"/>
    <w:rsid w:val="002F2E49"/>
    <w:rsid w:val="002F3DD3"/>
    <w:rsid w:val="002F40CE"/>
    <w:rsid w:val="002F53A4"/>
    <w:rsid w:val="002F590B"/>
    <w:rsid w:val="002F62C4"/>
    <w:rsid w:val="002F7263"/>
    <w:rsid w:val="00300406"/>
    <w:rsid w:val="0030242F"/>
    <w:rsid w:val="00305C89"/>
    <w:rsid w:val="003121DB"/>
    <w:rsid w:val="00313CE9"/>
    <w:rsid w:val="00314783"/>
    <w:rsid w:val="0031511E"/>
    <w:rsid w:val="0031575B"/>
    <w:rsid w:val="0031578B"/>
    <w:rsid w:val="003165FF"/>
    <w:rsid w:val="003169D2"/>
    <w:rsid w:val="00321D4F"/>
    <w:rsid w:val="00322CC2"/>
    <w:rsid w:val="00323484"/>
    <w:rsid w:val="003257B6"/>
    <w:rsid w:val="0032776A"/>
    <w:rsid w:val="00343454"/>
    <w:rsid w:val="003466B4"/>
    <w:rsid w:val="00346ADF"/>
    <w:rsid w:val="00347F9F"/>
    <w:rsid w:val="003546EE"/>
    <w:rsid w:val="00354B8F"/>
    <w:rsid w:val="00354E86"/>
    <w:rsid w:val="00355965"/>
    <w:rsid w:val="00360495"/>
    <w:rsid w:val="00360D2C"/>
    <w:rsid w:val="0036732E"/>
    <w:rsid w:val="00370CE2"/>
    <w:rsid w:val="003714A4"/>
    <w:rsid w:val="00371F75"/>
    <w:rsid w:val="00372A6E"/>
    <w:rsid w:val="0037376D"/>
    <w:rsid w:val="00375F02"/>
    <w:rsid w:val="00376E1A"/>
    <w:rsid w:val="0038246C"/>
    <w:rsid w:val="00383FB4"/>
    <w:rsid w:val="00385920"/>
    <w:rsid w:val="00385A45"/>
    <w:rsid w:val="00386256"/>
    <w:rsid w:val="0038787B"/>
    <w:rsid w:val="00387901"/>
    <w:rsid w:val="003907FE"/>
    <w:rsid w:val="00393B94"/>
    <w:rsid w:val="003A0F3D"/>
    <w:rsid w:val="003A1CFB"/>
    <w:rsid w:val="003A2AB9"/>
    <w:rsid w:val="003A3A65"/>
    <w:rsid w:val="003A3ED4"/>
    <w:rsid w:val="003A48A3"/>
    <w:rsid w:val="003A4AD1"/>
    <w:rsid w:val="003A50B7"/>
    <w:rsid w:val="003A69EB"/>
    <w:rsid w:val="003A7E89"/>
    <w:rsid w:val="003B29AD"/>
    <w:rsid w:val="003B29DB"/>
    <w:rsid w:val="003B4B56"/>
    <w:rsid w:val="003B6E22"/>
    <w:rsid w:val="003C45C6"/>
    <w:rsid w:val="003D0965"/>
    <w:rsid w:val="003D157E"/>
    <w:rsid w:val="003D4D2F"/>
    <w:rsid w:val="003D5495"/>
    <w:rsid w:val="003D6686"/>
    <w:rsid w:val="003D70CA"/>
    <w:rsid w:val="003E066D"/>
    <w:rsid w:val="003E2583"/>
    <w:rsid w:val="003E43E8"/>
    <w:rsid w:val="003E71CB"/>
    <w:rsid w:val="003F0814"/>
    <w:rsid w:val="003F3B13"/>
    <w:rsid w:val="003F467A"/>
    <w:rsid w:val="003F4729"/>
    <w:rsid w:val="00402832"/>
    <w:rsid w:val="004040D6"/>
    <w:rsid w:val="004044BC"/>
    <w:rsid w:val="0040462F"/>
    <w:rsid w:val="004072D5"/>
    <w:rsid w:val="0040788E"/>
    <w:rsid w:val="00411A76"/>
    <w:rsid w:val="00411D51"/>
    <w:rsid w:val="00416990"/>
    <w:rsid w:val="00417608"/>
    <w:rsid w:val="00417844"/>
    <w:rsid w:val="0042030E"/>
    <w:rsid w:val="00424131"/>
    <w:rsid w:val="0042668C"/>
    <w:rsid w:val="0042682B"/>
    <w:rsid w:val="0043035F"/>
    <w:rsid w:val="0043140C"/>
    <w:rsid w:val="0043235D"/>
    <w:rsid w:val="0043775F"/>
    <w:rsid w:val="00443210"/>
    <w:rsid w:val="00444F3C"/>
    <w:rsid w:val="00453516"/>
    <w:rsid w:val="00455266"/>
    <w:rsid w:val="00455F18"/>
    <w:rsid w:val="004562F3"/>
    <w:rsid w:val="004570D0"/>
    <w:rsid w:val="00457F94"/>
    <w:rsid w:val="00460757"/>
    <w:rsid w:val="00460857"/>
    <w:rsid w:val="00464D91"/>
    <w:rsid w:val="004702A8"/>
    <w:rsid w:val="004710E5"/>
    <w:rsid w:val="00471B5A"/>
    <w:rsid w:val="0047308D"/>
    <w:rsid w:val="004732A5"/>
    <w:rsid w:val="004747BC"/>
    <w:rsid w:val="00476EF5"/>
    <w:rsid w:val="00477C1C"/>
    <w:rsid w:val="00484C1D"/>
    <w:rsid w:val="00491381"/>
    <w:rsid w:val="0049397E"/>
    <w:rsid w:val="00493F20"/>
    <w:rsid w:val="00495488"/>
    <w:rsid w:val="0049757F"/>
    <w:rsid w:val="00497ABA"/>
    <w:rsid w:val="00497E61"/>
    <w:rsid w:val="004A170E"/>
    <w:rsid w:val="004A37EB"/>
    <w:rsid w:val="004A7A4D"/>
    <w:rsid w:val="004B35AC"/>
    <w:rsid w:val="004B6FC9"/>
    <w:rsid w:val="004C0374"/>
    <w:rsid w:val="004C0B8C"/>
    <w:rsid w:val="004C143E"/>
    <w:rsid w:val="004C4473"/>
    <w:rsid w:val="004C45FF"/>
    <w:rsid w:val="004D0647"/>
    <w:rsid w:val="004D0928"/>
    <w:rsid w:val="004D6861"/>
    <w:rsid w:val="004D74F4"/>
    <w:rsid w:val="004E11BB"/>
    <w:rsid w:val="004E1D6D"/>
    <w:rsid w:val="004E2D36"/>
    <w:rsid w:val="004F2299"/>
    <w:rsid w:val="004F25B2"/>
    <w:rsid w:val="004F35D5"/>
    <w:rsid w:val="004F3737"/>
    <w:rsid w:val="004F4477"/>
    <w:rsid w:val="0051039C"/>
    <w:rsid w:val="00511551"/>
    <w:rsid w:val="0051437D"/>
    <w:rsid w:val="00517B36"/>
    <w:rsid w:val="00523C7F"/>
    <w:rsid w:val="00526D7C"/>
    <w:rsid w:val="00534ED3"/>
    <w:rsid w:val="00541FEA"/>
    <w:rsid w:val="00544950"/>
    <w:rsid w:val="00545655"/>
    <w:rsid w:val="00547269"/>
    <w:rsid w:val="00547E13"/>
    <w:rsid w:val="00551227"/>
    <w:rsid w:val="005514F2"/>
    <w:rsid w:val="00553978"/>
    <w:rsid w:val="00563379"/>
    <w:rsid w:val="0056503D"/>
    <w:rsid w:val="00567437"/>
    <w:rsid w:val="00570370"/>
    <w:rsid w:val="00571842"/>
    <w:rsid w:val="0057455A"/>
    <w:rsid w:val="005748ED"/>
    <w:rsid w:val="00574F75"/>
    <w:rsid w:val="005758B7"/>
    <w:rsid w:val="00580AAC"/>
    <w:rsid w:val="00583CDE"/>
    <w:rsid w:val="0058642C"/>
    <w:rsid w:val="005866DA"/>
    <w:rsid w:val="00591E20"/>
    <w:rsid w:val="00593496"/>
    <w:rsid w:val="00593560"/>
    <w:rsid w:val="00595A30"/>
    <w:rsid w:val="00596999"/>
    <w:rsid w:val="00597E45"/>
    <w:rsid w:val="005A22F4"/>
    <w:rsid w:val="005A2F82"/>
    <w:rsid w:val="005A3063"/>
    <w:rsid w:val="005A64D6"/>
    <w:rsid w:val="005A7803"/>
    <w:rsid w:val="005B4283"/>
    <w:rsid w:val="005B460A"/>
    <w:rsid w:val="005B4DDF"/>
    <w:rsid w:val="005B5C16"/>
    <w:rsid w:val="005B6798"/>
    <w:rsid w:val="005B6F99"/>
    <w:rsid w:val="005B71A0"/>
    <w:rsid w:val="005D033B"/>
    <w:rsid w:val="005D3593"/>
    <w:rsid w:val="005D3A56"/>
    <w:rsid w:val="005D5CD0"/>
    <w:rsid w:val="005D5EFE"/>
    <w:rsid w:val="005D6EEC"/>
    <w:rsid w:val="005D7104"/>
    <w:rsid w:val="005E4B7C"/>
    <w:rsid w:val="005F2743"/>
    <w:rsid w:val="005F7B99"/>
    <w:rsid w:val="00600DDB"/>
    <w:rsid w:val="00601A92"/>
    <w:rsid w:val="006034D3"/>
    <w:rsid w:val="00605548"/>
    <w:rsid w:val="0060629A"/>
    <w:rsid w:val="006076BE"/>
    <w:rsid w:val="006117A6"/>
    <w:rsid w:val="00611FE5"/>
    <w:rsid w:val="006136C1"/>
    <w:rsid w:val="00621B50"/>
    <w:rsid w:val="00623184"/>
    <w:rsid w:val="006237FB"/>
    <w:rsid w:val="00624A0A"/>
    <w:rsid w:val="00625700"/>
    <w:rsid w:val="00625848"/>
    <w:rsid w:val="00625E7B"/>
    <w:rsid w:val="006262ED"/>
    <w:rsid w:val="0062648A"/>
    <w:rsid w:val="00634D53"/>
    <w:rsid w:val="0063545A"/>
    <w:rsid w:val="00641D62"/>
    <w:rsid w:val="00643131"/>
    <w:rsid w:val="00644B2B"/>
    <w:rsid w:val="006501BE"/>
    <w:rsid w:val="00650B06"/>
    <w:rsid w:val="00651F39"/>
    <w:rsid w:val="006543B9"/>
    <w:rsid w:val="006547D6"/>
    <w:rsid w:val="00660B91"/>
    <w:rsid w:val="006622A9"/>
    <w:rsid w:val="006668A1"/>
    <w:rsid w:val="0066737C"/>
    <w:rsid w:val="006715CD"/>
    <w:rsid w:val="00671894"/>
    <w:rsid w:val="00672516"/>
    <w:rsid w:val="00672F8C"/>
    <w:rsid w:val="006730C0"/>
    <w:rsid w:val="006732BE"/>
    <w:rsid w:val="00673506"/>
    <w:rsid w:val="00673562"/>
    <w:rsid w:val="00673824"/>
    <w:rsid w:val="006739BB"/>
    <w:rsid w:val="006812E7"/>
    <w:rsid w:val="00681352"/>
    <w:rsid w:val="00683CCE"/>
    <w:rsid w:val="00683D19"/>
    <w:rsid w:val="00685191"/>
    <w:rsid w:val="006867F1"/>
    <w:rsid w:val="00691194"/>
    <w:rsid w:val="006957BB"/>
    <w:rsid w:val="006A18BF"/>
    <w:rsid w:val="006A3C97"/>
    <w:rsid w:val="006A6C2C"/>
    <w:rsid w:val="006A7356"/>
    <w:rsid w:val="006A7ECA"/>
    <w:rsid w:val="006B11FE"/>
    <w:rsid w:val="006B2E47"/>
    <w:rsid w:val="006C266C"/>
    <w:rsid w:val="006C2B88"/>
    <w:rsid w:val="006C4ED0"/>
    <w:rsid w:val="006C6007"/>
    <w:rsid w:val="006C73E5"/>
    <w:rsid w:val="006D1E8C"/>
    <w:rsid w:val="006D6656"/>
    <w:rsid w:val="006D7509"/>
    <w:rsid w:val="006E176B"/>
    <w:rsid w:val="006E253F"/>
    <w:rsid w:val="006E3857"/>
    <w:rsid w:val="006F2003"/>
    <w:rsid w:val="006F2143"/>
    <w:rsid w:val="006F29C8"/>
    <w:rsid w:val="006F45FA"/>
    <w:rsid w:val="006F565D"/>
    <w:rsid w:val="006F7401"/>
    <w:rsid w:val="0070010C"/>
    <w:rsid w:val="00710074"/>
    <w:rsid w:val="0071024F"/>
    <w:rsid w:val="007124E8"/>
    <w:rsid w:val="0071450F"/>
    <w:rsid w:val="00714E28"/>
    <w:rsid w:val="00715E0E"/>
    <w:rsid w:val="00716295"/>
    <w:rsid w:val="007176EE"/>
    <w:rsid w:val="0072165E"/>
    <w:rsid w:val="00724D15"/>
    <w:rsid w:val="00725009"/>
    <w:rsid w:val="0072708A"/>
    <w:rsid w:val="0072735D"/>
    <w:rsid w:val="007325B8"/>
    <w:rsid w:val="00733CC1"/>
    <w:rsid w:val="0073721A"/>
    <w:rsid w:val="00737AE0"/>
    <w:rsid w:val="00741C62"/>
    <w:rsid w:val="00743E86"/>
    <w:rsid w:val="00744978"/>
    <w:rsid w:val="0074534C"/>
    <w:rsid w:val="0074691D"/>
    <w:rsid w:val="00746E3B"/>
    <w:rsid w:val="007471F0"/>
    <w:rsid w:val="007534B3"/>
    <w:rsid w:val="00757BA6"/>
    <w:rsid w:val="00760A21"/>
    <w:rsid w:val="00766B8B"/>
    <w:rsid w:val="00772EEF"/>
    <w:rsid w:val="00774381"/>
    <w:rsid w:val="00775EB8"/>
    <w:rsid w:val="0077603D"/>
    <w:rsid w:val="0077680E"/>
    <w:rsid w:val="00780C03"/>
    <w:rsid w:val="00781174"/>
    <w:rsid w:val="007874D3"/>
    <w:rsid w:val="00790330"/>
    <w:rsid w:val="0079326F"/>
    <w:rsid w:val="00794157"/>
    <w:rsid w:val="007A7805"/>
    <w:rsid w:val="007B20A9"/>
    <w:rsid w:val="007B2966"/>
    <w:rsid w:val="007B5075"/>
    <w:rsid w:val="007B6176"/>
    <w:rsid w:val="007C01A7"/>
    <w:rsid w:val="007C7E9A"/>
    <w:rsid w:val="007D6F3B"/>
    <w:rsid w:val="007D6FA3"/>
    <w:rsid w:val="007E5DD4"/>
    <w:rsid w:val="007E6541"/>
    <w:rsid w:val="007E7C0B"/>
    <w:rsid w:val="007E7C90"/>
    <w:rsid w:val="007F5D66"/>
    <w:rsid w:val="007F7A33"/>
    <w:rsid w:val="0080224B"/>
    <w:rsid w:val="00802B1F"/>
    <w:rsid w:val="00804006"/>
    <w:rsid w:val="00805409"/>
    <w:rsid w:val="008074BC"/>
    <w:rsid w:val="00807779"/>
    <w:rsid w:val="00811005"/>
    <w:rsid w:val="00812245"/>
    <w:rsid w:val="0081474C"/>
    <w:rsid w:val="00821925"/>
    <w:rsid w:val="008226DA"/>
    <w:rsid w:val="00827878"/>
    <w:rsid w:val="00834DA8"/>
    <w:rsid w:val="00837C4C"/>
    <w:rsid w:val="00842676"/>
    <w:rsid w:val="00843F6B"/>
    <w:rsid w:val="008445D6"/>
    <w:rsid w:val="00845F44"/>
    <w:rsid w:val="00850656"/>
    <w:rsid w:val="00850939"/>
    <w:rsid w:val="0085175B"/>
    <w:rsid w:val="00852EA2"/>
    <w:rsid w:val="00853381"/>
    <w:rsid w:val="00862107"/>
    <w:rsid w:val="0086452F"/>
    <w:rsid w:val="00865CAC"/>
    <w:rsid w:val="00870A0C"/>
    <w:rsid w:val="00871DA8"/>
    <w:rsid w:val="00871DF0"/>
    <w:rsid w:val="00874AD2"/>
    <w:rsid w:val="00875272"/>
    <w:rsid w:val="0087594E"/>
    <w:rsid w:val="00876D8A"/>
    <w:rsid w:val="00881767"/>
    <w:rsid w:val="00882100"/>
    <w:rsid w:val="00882259"/>
    <w:rsid w:val="00884261"/>
    <w:rsid w:val="00886A7F"/>
    <w:rsid w:val="00886F64"/>
    <w:rsid w:val="00887018"/>
    <w:rsid w:val="0088711B"/>
    <w:rsid w:val="00887581"/>
    <w:rsid w:val="0089201C"/>
    <w:rsid w:val="008933A0"/>
    <w:rsid w:val="008979E7"/>
    <w:rsid w:val="008A0785"/>
    <w:rsid w:val="008A1712"/>
    <w:rsid w:val="008A1D8A"/>
    <w:rsid w:val="008A2844"/>
    <w:rsid w:val="008A3A49"/>
    <w:rsid w:val="008A3F12"/>
    <w:rsid w:val="008A597E"/>
    <w:rsid w:val="008A7DF7"/>
    <w:rsid w:val="008B483B"/>
    <w:rsid w:val="008B4C37"/>
    <w:rsid w:val="008B4C48"/>
    <w:rsid w:val="008B6FC1"/>
    <w:rsid w:val="008C69AD"/>
    <w:rsid w:val="008C7E6C"/>
    <w:rsid w:val="008D000C"/>
    <w:rsid w:val="008D05FD"/>
    <w:rsid w:val="008D0781"/>
    <w:rsid w:val="008D0B73"/>
    <w:rsid w:val="008D2218"/>
    <w:rsid w:val="008D2BF4"/>
    <w:rsid w:val="008D55E5"/>
    <w:rsid w:val="008D58F3"/>
    <w:rsid w:val="008D6214"/>
    <w:rsid w:val="008D66A3"/>
    <w:rsid w:val="008D6BE4"/>
    <w:rsid w:val="008D7CD6"/>
    <w:rsid w:val="008E2A1C"/>
    <w:rsid w:val="008E45B3"/>
    <w:rsid w:val="008E5B6C"/>
    <w:rsid w:val="008E5BD5"/>
    <w:rsid w:val="008E7AC4"/>
    <w:rsid w:val="008F0B87"/>
    <w:rsid w:val="008F2060"/>
    <w:rsid w:val="008F2FCD"/>
    <w:rsid w:val="008F7F05"/>
    <w:rsid w:val="008F7FC4"/>
    <w:rsid w:val="009016F4"/>
    <w:rsid w:val="009022B5"/>
    <w:rsid w:val="00902CE8"/>
    <w:rsid w:val="00903207"/>
    <w:rsid w:val="009037E6"/>
    <w:rsid w:val="0090482A"/>
    <w:rsid w:val="00906A35"/>
    <w:rsid w:val="00907D8B"/>
    <w:rsid w:val="0091152F"/>
    <w:rsid w:val="00912033"/>
    <w:rsid w:val="00915F90"/>
    <w:rsid w:val="00916667"/>
    <w:rsid w:val="00920FDC"/>
    <w:rsid w:val="00921260"/>
    <w:rsid w:val="00923B9A"/>
    <w:rsid w:val="00924106"/>
    <w:rsid w:val="00924CF9"/>
    <w:rsid w:val="009258DE"/>
    <w:rsid w:val="00925D09"/>
    <w:rsid w:val="00927ED9"/>
    <w:rsid w:val="009339BF"/>
    <w:rsid w:val="00935E3B"/>
    <w:rsid w:val="00936909"/>
    <w:rsid w:val="00937E04"/>
    <w:rsid w:val="00940E1A"/>
    <w:rsid w:val="0094109B"/>
    <w:rsid w:val="00941DFF"/>
    <w:rsid w:val="00942353"/>
    <w:rsid w:val="00943D90"/>
    <w:rsid w:val="0094478B"/>
    <w:rsid w:val="00945E0A"/>
    <w:rsid w:val="009467E6"/>
    <w:rsid w:val="0095465D"/>
    <w:rsid w:val="00956561"/>
    <w:rsid w:val="009608C0"/>
    <w:rsid w:val="0096189B"/>
    <w:rsid w:val="00962872"/>
    <w:rsid w:val="00963558"/>
    <w:rsid w:val="00966759"/>
    <w:rsid w:val="00967BA4"/>
    <w:rsid w:val="00967DCC"/>
    <w:rsid w:val="00971316"/>
    <w:rsid w:val="00971789"/>
    <w:rsid w:val="009750AA"/>
    <w:rsid w:val="00977245"/>
    <w:rsid w:val="00977B40"/>
    <w:rsid w:val="009821F5"/>
    <w:rsid w:val="00985C03"/>
    <w:rsid w:val="0098632F"/>
    <w:rsid w:val="00986520"/>
    <w:rsid w:val="009878ED"/>
    <w:rsid w:val="00987E7F"/>
    <w:rsid w:val="00991ADD"/>
    <w:rsid w:val="00993159"/>
    <w:rsid w:val="009A0455"/>
    <w:rsid w:val="009A1CD1"/>
    <w:rsid w:val="009A305E"/>
    <w:rsid w:val="009A5666"/>
    <w:rsid w:val="009A7692"/>
    <w:rsid w:val="009B09E6"/>
    <w:rsid w:val="009B14E1"/>
    <w:rsid w:val="009B3060"/>
    <w:rsid w:val="009B30C6"/>
    <w:rsid w:val="009C0CF5"/>
    <w:rsid w:val="009C15FF"/>
    <w:rsid w:val="009C1EC4"/>
    <w:rsid w:val="009C3A64"/>
    <w:rsid w:val="009C55FA"/>
    <w:rsid w:val="009D0553"/>
    <w:rsid w:val="009D081F"/>
    <w:rsid w:val="009D1927"/>
    <w:rsid w:val="009D429E"/>
    <w:rsid w:val="009D4D38"/>
    <w:rsid w:val="009D6022"/>
    <w:rsid w:val="009D626D"/>
    <w:rsid w:val="009D6D28"/>
    <w:rsid w:val="009D7D7A"/>
    <w:rsid w:val="009E242F"/>
    <w:rsid w:val="009E25D4"/>
    <w:rsid w:val="009E27B0"/>
    <w:rsid w:val="009E515C"/>
    <w:rsid w:val="009E7D41"/>
    <w:rsid w:val="009F01A2"/>
    <w:rsid w:val="009F301F"/>
    <w:rsid w:val="009F3ECD"/>
    <w:rsid w:val="00A0349E"/>
    <w:rsid w:val="00A10682"/>
    <w:rsid w:val="00A1172C"/>
    <w:rsid w:val="00A12077"/>
    <w:rsid w:val="00A12085"/>
    <w:rsid w:val="00A14F90"/>
    <w:rsid w:val="00A16DAE"/>
    <w:rsid w:val="00A20734"/>
    <w:rsid w:val="00A2298E"/>
    <w:rsid w:val="00A231BC"/>
    <w:rsid w:val="00A25044"/>
    <w:rsid w:val="00A252AA"/>
    <w:rsid w:val="00A2530C"/>
    <w:rsid w:val="00A26BB6"/>
    <w:rsid w:val="00A27769"/>
    <w:rsid w:val="00A3500C"/>
    <w:rsid w:val="00A37C29"/>
    <w:rsid w:val="00A42540"/>
    <w:rsid w:val="00A445BA"/>
    <w:rsid w:val="00A44E9F"/>
    <w:rsid w:val="00A461D9"/>
    <w:rsid w:val="00A462EB"/>
    <w:rsid w:val="00A52EF4"/>
    <w:rsid w:val="00A548A8"/>
    <w:rsid w:val="00A55F8D"/>
    <w:rsid w:val="00A56DEB"/>
    <w:rsid w:val="00A60424"/>
    <w:rsid w:val="00A617F7"/>
    <w:rsid w:val="00A62A8C"/>
    <w:rsid w:val="00A63349"/>
    <w:rsid w:val="00A6433C"/>
    <w:rsid w:val="00A67619"/>
    <w:rsid w:val="00A72386"/>
    <w:rsid w:val="00A74E93"/>
    <w:rsid w:val="00A7516F"/>
    <w:rsid w:val="00A81169"/>
    <w:rsid w:val="00A815E3"/>
    <w:rsid w:val="00A81734"/>
    <w:rsid w:val="00A828AC"/>
    <w:rsid w:val="00A833A5"/>
    <w:rsid w:val="00A8586E"/>
    <w:rsid w:val="00A87D36"/>
    <w:rsid w:val="00A96CF8"/>
    <w:rsid w:val="00AA1096"/>
    <w:rsid w:val="00AA179C"/>
    <w:rsid w:val="00AA1BDD"/>
    <w:rsid w:val="00AA49B8"/>
    <w:rsid w:val="00AB1AEC"/>
    <w:rsid w:val="00AC34B1"/>
    <w:rsid w:val="00AC474B"/>
    <w:rsid w:val="00AC51F3"/>
    <w:rsid w:val="00AC5BD9"/>
    <w:rsid w:val="00AC5F10"/>
    <w:rsid w:val="00AC6D06"/>
    <w:rsid w:val="00AD09B7"/>
    <w:rsid w:val="00AD6471"/>
    <w:rsid w:val="00AD7A0E"/>
    <w:rsid w:val="00AE259F"/>
    <w:rsid w:val="00AE2A3F"/>
    <w:rsid w:val="00AE3DD2"/>
    <w:rsid w:val="00AE6947"/>
    <w:rsid w:val="00AF0058"/>
    <w:rsid w:val="00AF5B31"/>
    <w:rsid w:val="00B014CE"/>
    <w:rsid w:val="00B01FC7"/>
    <w:rsid w:val="00B02DCE"/>
    <w:rsid w:val="00B05FC9"/>
    <w:rsid w:val="00B10A9F"/>
    <w:rsid w:val="00B117C8"/>
    <w:rsid w:val="00B14F91"/>
    <w:rsid w:val="00B16B90"/>
    <w:rsid w:val="00B17472"/>
    <w:rsid w:val="00B204A3"/>
    <w:rsid w:val="00B20919"/>
    <w:rsid w:val="00B21C47"/>
    <w:rsid w:val="00B27F1F"/>
    <w:rsid w:val="00B32664"/>
    <w:rsid w:val="00B34934"/>
    <w:rsid w:val="00B35114"/>
    <w:rsid w:val="00B3511B"/>
    <w:rsid w:val="00B36037"/>
    <w:rsid w:val="00B422BB"/>
    <w:rsid w:val="00B56FBB"/>
    <w:rsid w:val="00B57D8B"/>
    <w:rsid w:val="00B57EA2"/>
    <w:rsid w:val="00B62217"/>
    <w:rsid w:val="00B643E2"/>
    <w:rsid w:val="00B64E18"/>
    <w:rsid w:val="00B70CFD"/>
    <w:rsid w:val="00B72559"/>
    <w:rsid w:val="00B74929"/>
    <w:rsid w:val="00B74EE2"/>
    <w:rsid w:val="00B82BF7"/>
    <w:rsid w:val="00B82FE7"/>
    <w:rsid w:val="00B83D29"/>
    <w:rsid w:val="00B859D8"/>
    <w:rsid w:val="00B85B97"/>
    <w:rsid w:val="00B86ADB"/>
    <w:rsid w:val="00B876CE"/>
    <w:rsid w:val="00B87AEA"/>
    <w:rsid w:val="00B92BD6"/>
    <w:rsid w:val="00B9470F"/>
    <w:rsid w:val="00BA086B"/>
    <w:rsid w:val="00BA4CB9"/>
    <w:rsid w:val="00BA7F42"/>
    <w:rsid w:val="00BB1052"/>
    <w:rsid w:val="00BB1076"/>
    <w:rsid w:val="00BB12A8"/>
    <w:rsid w:val="00BB14B4"/>
    <w:rsid w:val="00BB155C"/>
    <w:rsid w:val="00BB21B7"/>
    <w:rsid w:val="00BB3396"/>
    <w:rsid w:val="00BB35DA"/>
    <w:rsid w:val="00BB535F"/>
    <w:rsid w:val="00BB5D43"/>
    <w:rsid w:val="00BC3DCA"/>
    <w:rsid w:val="00BC4242"/>
    <w:rsid w:val="00BC58BA"/>
    <w:rsid w:val="00BC637F"/>
    <w:rsid w:val="00BD0117"/>
    <w:rsid w:val="00BD0C70"/>
    <w:rsid w:val="00BD0CEA"/>
    <w:rsid w:val="00BD3288"/>
    <w:rsid w:val="00BD64B8"/>
    <w:rsid w:val="00BD7F34"/>
    <w:rsid w:val="00BE23D4"/>
    <w:rsid w:val="00BE433B"/>
    <w:rsid w:val="00BE43D0"/>
    <w:rsid w:val="00BE48BA"/>
    <w:rsid w:val="00BE607D"/>
    <w:rsid w:val="00BF4962"/>
    <w:rsid w:val="00BF585B"/>
    <w:rsid w:val="00C033D7"/>
    <w:rsid w:val="00C03D39"/>
    <w:rsid w:val="00C054CE"/>
    <w:rsid w:val="00C16029"/>
    <w:rsid w:val="00C1653F"/>
    <w:rsid w:val="00C216A7"/>
    <w:rsid w:val="00C24217"/>
    <w:rsid w:val="00C25774"/>
    <w:rsid w:val="00C27CC2"/>
    <w:rsid w:val="00C330B2"/>
    <w:rsid w:val="00C45434"/>
    <w:rsid w:val="00C507E8"/>
    <w:rsid w:val="00C52E23"/>
    <w:rsid w:val="00C54105"/>
    <w:rsid w:val="00C556AD"/>
    <w:rsid w:val="00C57C13"/>
    <w:rsid w:val="00C631AF"/>
    <w:rsid w:val="00C6386D"/>
    <w:rsid w:val="00C64254"/>
    <w:rsid w:val="00C65387"/>
    <w:rsid w:val="00C65505"/>
    <w:rsid w:val="00C7274D"/>
    <w:rsid w:val="00C75C9E"/>
    <w:rsid w:val="00C7618F"/>
    <w:rsid w:val="00C80B8A"/>
    <w:rsid w:val="00C8299B"/>
    <w:rsid w:val="00C84C90"/>
    <w:rsid w:val="00C8641D"/>
    <w:rsid w:val="00C90443"/>
    <w:rsid w:val="00C91826"/>
    <w:rsid w:val="00C91A3B"/>
    <w:rsid w:val="00C9479A"/>
    <w:rsid w:val="00C976FE"/>
    <w:rsid w:val="00CA0ADA"/>
    <w:rsid w:val="00CA1874"/>
    <w:rsid w:val="00CA2F4F"/>
    <w:rsid w:val="00CA4763"/>
    <w:rsid w:val="00CA6204"/>
    <w:rsid w:val="00CA6394"/>
    <w:rsid w:val="00CA7B1A"/>
    <w:rsid w:val="00CB14DE"/>
    <w:rsid w:val="00CB1717"/>
    <w:rsid w:val="00CB4088"/>
    <w:rsid w:val="00CB5D27"/>
    <w:rsid w:val="00CB672A"/>
    <w:rsid w:val="00CB75DA"/>
    <w:rsid w:val="00CC1B41"/>
    <w:rsid w:val="00CC2486"/>
    <w:rsid w:val="00CC37B2"/>
    <w:rsid w:val="00CC503A"/>
    <w:rsid w:val="00CC53DA"/>
    <w:rsid w:val="00CC77FD"/>
    <w:rsid w:val="00CD4443"/>
    <w:rsid w:val="00CD5A54"/>
    <w:rsid w:val="00CD5BF1"/>
    <w:rsid w:val="00CD5C0E"/>
    <w:rsid w:val="00CD6A8B"/>
    <w:rsid w:val="00CD7433"/>
    <w:rsid w:val="00CE7C50"/>
    <w:rsid w:val="00CF07CB"/>
    <w:rsid w:val="00CF2BDC"/>
    <w:rsid w:val="00CF4FAD"/>
    <w:rsid w:val="00CF6FC1"/>
    <w:rsid w:val="00D01274"/>
    <w:rsid w:val="00D0165F"/>
    <w:rsid w:val="00D01F0F"/>
    <w:rsid w:val="00D01F8D"/>
    <w:rsid w:val="00D0215B"/>
    <w:rsid w:val="00D03B3D"/>
    <w:rsid w:val="00D04E35"/>
    <w:rsid w:val="00D07078"/>
    <w:rsid w:val="00D070F1"/>
    <w:rsid w:val="00D128A6"/>
    <w:rsid w:val="00D12C0F"/>
    <w:rsid w:val="00D13417"/>
    <w:rsid w:val="00D13CF5"/>
    <w:rsid w:val="00D23F78"/>
    <w:rsid w:val="00D24475"/>
    <w:rsid w:val="00D24E88"/>
    <w:rsid w:val="00D27D32"/>
    <w:rsid w:val="00D313A7"/>
    <w:rsid w:val="00D33A26"/>
    <w:rsid w:val="00D347E1"/>
    <w:rsid w:val="00D36027"/>
    <w:rsid w:val="00D40F15"/>
    <w:rsid w:val="00D43D1A"/>
    <w:rsid w:val="00D469DC"/>
    <w:rsid w:val="00D5035F"/>
    <w:rsid w:val="00D53DF5"/>
    <w:rsid w:val="00D543A4"/>
    <w:rsid w:val="00D54A3F"/>
    <w:rsid w:val="00D5505B"/>
    <w:rsid w:val="00D56B98"/>
    <w:rsid w:val="00D61381"/>
    <w:rsid w:val="00D61752"/>
    <w:rsid w:val="00D62D2A"/>
    <w:rsid w:val="00D63245"/>
    <w:rsid w:val="00D64C83"/>
    <w:rsid w:val="00D64F5F"/>
    <w:rsid w:val="00D651AC"/>
    <w:rsid w:val="00D669CA"/>
    <w:rsid w:val="00D67B6C"/>
    <w:rsid w:val="00D70F8D"/>
    <w:rsid w:val="00D71FE5"/>
    <w:rsid w:val="00D75CF7"/>
    <w:rsid w:val="00D76B01"/>
    <w:rsid w:val="00D77347"/>
    <w:rsid w:val="00D91C8E"/>
    <w:rsid w:val="00D94212"/>
    <w:rsid w:val="00D96133"/>
    <w:rsid w:val="00DA27A9"/>
    <w:rsid w:val="00DA3D44"/>
    <w:rsid w:val="00DA43E4"/>
    <w:rsid w:val="00DA6B7F"/>
    <w:rsid w:val="00DA789B"/>
    <w:rsid w:val="00DB0C69"/>
    <w:rsid w:val="00DB10EB"/>
    <w:rsid w:val="00DB4227"/>
    <w:rsid w:val="00DB5D0B"/>
    <w:rsid w:val="00DB66E3"/>
    <w:rsid w:val="00DC1853"/>
    <w:rsid w:val="00DC2CD8"/>
    <w:rsid w:val="00DC3B49"/>
    <w:rsid w:val="00DC4A59"/>
    <w:rsid w:val="00DD15D2"/>
    <w:rsid w:val="00DD470B"/>
    <w:rsid w:val="00DD51A0"/>
    <w:rsid w:val="00DD6C3E"/>
    <w:rsid w:val="00DD749B"/>
    <w:rsid w:val="00DE0CF6"/>
    <w:rsid w:val="00DE2BF4"/>
    <w:rsid w:val="00DE46A8"/>
    <w:rsid w:val="00DE591E"/>
    <w:rsid w:val="00DE7B0C"/>
    <w:rsid w:val="00DF18BB"/>
    <w:rsid w:val="00DF3235"/>
    <w:rsid w:val="00DF367B"/>
    <w:rsid w:val="00DF3838"/>
    <w:rsid w:val="00DF459A"/>
    <w:rsid w:val="00DF50DB"/>
    <w:rsid w:val="00DF6652"/>
    <w:rsid w:val="00DF67A7"/>
    <w:rsid w:val="00DF6808"/>
    <w:rsid w:val="00DF6E0F"/>
    <w:rsid w:val="00DF7ABF"/>
    <w:rsid w:val="00E05090"/>
    <w:rsid w:val="00E06308"/>
    <w:rsid w:val="00E07234"/>
    <w:rsid w:val="00E07FEB"/>
    <w:rsid w:val="00E10036"/>
    <w:rsid w:val="00E11423"/>
    <w:rsid w:val="00E12356"/>
    <w:rsid w:val="00E13606"/>
    <w:rsid w:val="00E1381A"/>
    <w:rsid w:val="00E14315"/>
    <w:rsid w:val="00E17E18"/>
    <w:rsid w:val="00E20017"/>
    <w:rsid w:val="00E230ED"/>
    <w:rsid w:val="00E24FDA"/>
    <w:rsid w:val="00E30CCC"/>
    <w:rsid w:val="00E32E2E"/>
    <w:rsid w:val="00E403F0"/>
    <w:rsid w:val="00E40C79"/>
    <w:rsid w:val="00E41F05"/>
    <w:rsid w:val="00E44BC1"/>
    <w:rsid w:val="00E468A4"/>
    <w:rsid w:val="00E47594"/>
    <w:rsid w:val="00E5038F"/>
    <w:rsid w:val="00E63A98"/>
    <w:rsid w:val="00E66B02"/>
    <w:rsid w:val="00E67123"/>
    <w:rsid w:val="00E71026"/>
    <w:rsid w:val="00E710F2"/>
    <w:rsid w:val="00E747A4"/>
    <w:rsid w:val="00E7597F"/>
    <w:rsid w:val="00E764C6"/>
    <w:rsid w:val="00E8077C"/>
    <w:rsid w:val="00E84743"/>
    <w:rsid w:val="00E8630F"/>
    <w:rsid w:val="00E900F3"/>
    <w:rsid w:val="00E9094C"/>
    <w:rsid w:val="00E90E41"/>
    <w:rsid w:val="00E9159E"/>
    <w:rsid w:val="00E950A5"/>
    <w:rsid w:val="00EA1DB6"/>
    <w:rsid w:val="00EA2560"/>
    <w:rsid w:val="00EA270F"/>
    <w:rsid w:val="00EA376C"/>
    <w:rsid w:val="00EA3F97"/>
    <w:rsid w:val="00EA4F12"/>
    <w:rsid w:val="00EA68BB"/>
    <w:rsid w:val="00EA7397"/>
    <w:rsid w:val="00EB0283"/>
    <w:rsid w:val="00EB1725"/>
    <w:rsid w:val="00EB28FE"/>
    <w:rsid w:val="00EC1C51"/>
    <w:rsid w:val="00EC2E11"/>
    <w:rsid w:val="00EC3C97"/>
    <w:rsid w:val="00EC6114"/>
    <w:rsid w:val="00EC7C28"/>
    <w:rsid w:val="00ED0B76"/>
    <w:rsid w:val="00ED27C6"/>
    <w:rsid w:val="00ED4B72"/>
    <w:rsid w:val="00ED6843"/>
    <w:rsid w:val="00ED7ED9"/>
    <w:rsid w:val="00EE346E"/>
    <w:rsid w:val="00EE4BC1"/>
    <w:rsid w:val="00EE627B"/>
    <w:rsid w:val="00EE6726"/>
    <w:rsid w:val="00F00B2D"/>
    <w:rsid w:val="00F02CF8"/>
    <w:rsid w:val="00F03CD0"/>
    <w:rsid w:val="00F04E76"/>
    <w:rsid w:val="00F068B4"/>
    <w:rsid w:val="00F106B1"/>
    <w:rsid w:val="00F10B90"/>
    <w:rsid w:val="00F1282D"/>
    <w:rsid w:val="00F14DAB"/>
    <w:rsid w:val="00F16517"/>
    <w:rsid w:val="00F1773F"/>
    <w:rsid w:val="00F221E9"/>
    <w:rsid w:val="00F22829"/>
    <w:rsid w:val="00F26070"/>
    <w:rsid w:val="00F26228"/>
    <w:rsid w:val="00F27C00"/>
    <w:rsid w:val="00F27CD6"/>
    <w:rsid w:val="00F3004D"/>
    <w:rsid w:val="00F3794D"/>
    <w:rsid w:val="00F45428"/>
    <w:rsid w:val="00F47AB3"/>
    <w:rsid w:val="00F520C9"/>
    <w:rsid w:val="00F543EA"/>
    <w:rsid w:val="00F552CF"/>
    <w:rsid w:val="00F602E2"/>
    <w:rsid w:val="00F647D2"/>
    <w:rsid w:val="00F661EF"/>
    <w:rsid w:val="00F66887"/>
    <w:rsid w:val="00F67FCB"/>
    <w:rsid w:val="00F71CB5"/>
    <w:rsid w:val="00F82FCC"/>
    <w:rsid w:val="00F8327D"/>
    <w:rsid w:val="00F83905"/>
    <w:rsid w:val="00F858CD"/>
    <w:rsid w:val="00F85D3B"/>
    <w:rsid w:val="00F904DC"/>
    <w:rsid w:val="00F912CC"/>
    <w:rsid w:val="00F92B7B"/>
    <w:rsid w:val="00F95240"/>
    <w:rsid w:val="00F961D2"/>
    <w:rsid w:val="00F975C4"/>
    <w:rsid w:val="00F97880"/>
    <w:rsid w:val="00F979F3"/>
    <w:rsid w:val="00FA0235"/>
    <w:rsid w:val="00FA06DE"/>
    <w:rsid w:val="00FA16AB"/>
    <w:rsid w:val="00FA3129"/>
    <w:rsid w:val="00FA63E6"/>
    <w:rsid w:val="00FA7809"/>
    <w:rsid w:val="00FB40F8"/>
    <w:rsid w:val="00FB452B"/>
    <w:rsid w:val="00FB4881"/>
    <w:rsid w:val="00FB4F80"/>
    <w:rsid w:val="00FC1052"/>
    <w:rsid w:val="00FD38C9"/>
    <w:rsid w:val="00FD3BD8"/>
    <w:rsid w:val="00FD4077"/>
    <w:rsid w:val="00FD649B"/>
    <w:rsid w:val="00FD74C8"/>
    <w:rsid w:val="00FD7FE1"/>
    <w:rsid w:val="00FE2D69"/>
    <w:rsid w:val="00FE2E2A"/>
    <w:rsid w:val="00FE39F1"/>
    <w:rsid w:val="00FE70FD"/>
    <w:rsid w:val="00FF1DF3"/>
    <w:rsid w:val="00FF387B"/>
    <w:rsid w:val="00FF4899"/>
    <w:rsid w:val="00FF492C"/>
    <w:rsid w:val="00FF54C6"/>
    <w:rsid w:val="220381DB"/>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75C4EA"/>
  <w15:chartTrackingRefBased/>
  <w15:docId w15:val="{C4DBF809-E063-4ABB-B7C6-0C355E85BA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lsdException w:name="heading 8" w:semiHidden="1" w:uiPriority="9" w:unhideWhenUsed="1" w:qFormat="1"/>
    <w:lsdException w:name="heading 9" w:semiHidden="1" w:uiPriority="9" w:unhideWhenUsed="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unhideWhenUsed="1"/>
    <w:lsdException w:name="header" w:semiHidden="1"/>
    <w:lsdException w:name="footer" w:semiHidden="1"/>
    <w:lsdException w:name="index heading" w:semiHidden="1"/>
    <w:lsdException w:name="caption" w:semiHidden="1" w:uiPriority="35" w:unhideWhenUsed="1" w:qFormat="1"/>
    <w:lsdException w:name="table of figures" w:semiHidden="1"/>
    <w:lsdException w:name="envelope address" w:semiHidden="1"/>
    <w:lsdException w:name="envelope return" w:semiHidden="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unhideWhenUsed="1"/>
    <w:lsdException w:name="Subtitle" w:uiPriority="1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unhideWhenUsed="1"/>
    <w:lsdException w:name="Hyperlink" w:semiHidden="1" w:unhideWhenUsed="1"/>
    <w:lsdException w:name="FollowedHyperlink" w:semiHidden="1"/>
    <w:lsdException w:name="Strong" w:uiPriority="22"/>
    <w:lsdException w:name="Emphasis" w:semiHidden="1" w:uiPriority="20"/>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latentStyles>
  <w:style w:type="paragraph" w:default="1" w:styleId="Normal">
    <w:name w:val="Normal"/>
    <w:qFormat/>
    <w:rsid w:val="006867F1"/>
    <w:pPr>
      <w:spacing w:line="256" w:lineRule="auto"/>
    </w:pPr>
    <w:rPr>
      <w:lang w:val="en-US"/>
    </w:rPr>
  </w:style>
  <w:style w:type="paragraph" w:styleId="Heading1">
    <w:name w:val="heading 1"/>
    <w:basedOn w:val="Normal"/>
    <w:next w:val="Normal"/>
    <w:link w:val="Heading1Char"/>
    <w:uiPriority w:val="9"/>
    <w:rsid w:val="006867F1"/>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rsid w:val="006867F1"/>
    <w:pPr>
      <w:keepNext/>
      <w:keepLines/>
      <w:spacing w:before="40" w:after="0" w:line="259"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rsid w:val="006867F1"/>
    <w:pPr>
      <w:keepNext/>
      <w:keepLines/>
      <w:spacing w:before="40" w:after="0" w:line="259" w:lineRule="auto"/>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rsid w:val="006867F1"/>
    <w:pPr>
      <w:keepNext/>
      <w:keepLines/>
      <w:spacing w:before="40" w:after="0" w:line="259" w:lineRule="auto"/>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rsid w:val="006867F1"/>
    <w:pPr>
      <w:keepNext/>
      <w:keepLines/>
      <w:spacing w:before="240" w:after="80" w:line="259" w:lineRule="auto"/>
      <w:outlineLvl w:val="4"/>
    </w:pPr>
    <w:rPr>
      <w:sz w:val="20"/>
    </w:rPr>
  </w:style>
  <w:style w:type="paragraph" w:styleId="Heading6">
    <w:name w:val="heading 6"/>
    <w:basedOn w:val="Heading5"/>
    <w:next w:val="Normal"/>
    <w:link w:val="Heading6Char"/>
    <w:rsid w:val="006867F1"/>
    <w:pPr>
      <w:spacing w:before="120" w:after="240"/>
      <w:outlineLvl w:val="5"/>
    </w:pPr>
  </w:style>
  <w:style w:type="paragraph" w:styleId="Heading7">
    <w:name w:val="heading 7"/>
    <w:basedOn w:val="Normal"/>
    <w:next w:val="Normal"/>
    <w:link w:val="Heading7Char"/>
    <w:uiPriority w:val="9"/>
    <w:unhideWhenUsed/>
    <w:rsid w:val="006867F1"/>
    <w:pPr>
      <w:keepNext/>
      <w:keepLines/>
      <w:spacing w:before="240" w:after="240" w:line="259" w:lineRule="auto"/>
      <w:outlineLvl w:val="6"/>
    </w:pPr>
    <w:rPr>
      <w:rFonts w:eastAsiaTheme="majorEastAsia" w:cstheme="majorBidi"/>
      <w:iCs/>
      <w:sz w:val="24"/>
    </w:rPr>
  </w:style>
  <w:style w:type="paragraph" w:styleId="Heading8">
    <w:name w:val="heading 8"/>
    <w:basedOn w:val="Normal"/>
    <w:next w:val="Normal"/>
    <w:link w:val="Heading8Char"/>
    <w:uiPriority w:val="9"/>
    <w:unhideWhenUsed/>
    <w:rsid w:val="006867F1"/>
    <w:pPr>
      <w:keepNext/>
      <w:keepLines/>
      <w:spacing w:before="160" w:after="240" w:line="259" w:lineRule="auto"/>
      <w:contextualSpacing/>
      <w:outlineLvl w:val="7"/>
    </w:pPr>
    <w:rPr>
      <w:rFonts w:eastAsiaTheme="majorEastAsia" w:cstheme="majorBidi"/>
      <w:szCs w:val="21"/>
    </w:rPr>
  </w:style>
  <w:style w:type="paragraph" w:styleId="Heading9">
    <w:name w:val="heading 9"/>
    <w:basedOn w:val="Normal"/>
    <w:next w:val="Normal"/>
    <w:link w:val="Heading9Char"/>
    <w:uiPriority w:val="9"/>
    <w:semiHidden/>
    <w:unhideWhenUsed/>
    <w:rsid w:val="006867F1"/>
    <w:pPr>
      <w:keepNext/>
      <w:keepLines/>
      <w:spacing w:before="40" w:after="0" w:line="259" w:lineRule="auto"/>
      <w:outlineLvl w:val="8"/>
    </w:pPr>
    <w:rPr>
      <w:rFonts w:asciiTheme="majorHAnsi" w:eastAsiaTheme="majorEastAsia" w:hAnsiTheme="majorHAnsi" w:cstheme="majorBidi"/>
      <w:i/>
      <w:i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67F1"/>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6867F1"/>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6867F1"/>
    <w:rPr>
      <w:rFonts w:asciiTheme="majorHAnsi" w:eastAsiaTheme="majorEastAsia" w:hAnsiTheme="majorHAnsi" w:cstheme="majorBidi"/>
      <w:color w:val="1F3763" w:themeColor="accent1" w:themeShade="7F"/>
      <w:sz w:val="24"/>
      <w:szCs w:val="24"/>
      <w:lang w:val="en-US"/>
    </w:rPr>
  </w:style>
  <w:style w:type="character" w:customStyle="1" w:styleId="Heading4Char">
    <w:name w:val="Heading 4 Char"/>
    <w:basedOn w:val="DefaultParagraphFont"/>
    <w:link w:val="Heading4"/>
    <w:uiPriority w:val="9"/>
    <w:rsid w:val="006867F1"/>
    <w:rPr>
      <w:rFonts w:asciiTheme="majorHAnsi" w:eastAsiaTheme="majorEastAsia" w:hAnsiTheme="majorHAnsi" w:cstheme="majorBidi"/>
      <w:i/>
      <w:iCs/>
      <w:color w:val="2F5496" w:themeColor="accent1" w:themeShade="BF"/>
      <w:lang w:val="en-US"/>
    </w:rPr>
  </w:style>
  <w:style w:type="character" w:customStyle="1" w:styleId="Heading5Char">
    <w:name w:val="Heading 5 Char"/>
    <w:basedOn w:val="DefaultParagraphFont"/>
    <w:link w:val="Heading5"/>
    <w:rsid w:val="006867F1"/>
    <w:rPr>
      <w:sz w:val="20"/>
      <w:lang w:val="en-US"/>
    </w:rPr>
  </w:style>
  <w:style w:type="character" w:customStyle="1" w:styleId="Heading6Char">
    <w:name w:val="Heading 6 Char"/>
    <w:basedOn w:val="DefaultParagraphFont"/>
    <w:link w:val="Heading6"/>
    <w:rsid w:val="006867F1"/>
    <w:rPr>
      <w:sz w:val="20"/>
      <w:lang w:val="en-US"/>
    </w:rPr>
  </w:style>
  <w:style w:type="character" w:customStyle="1" w:styleId="Heading7Char">
    <w:name w:val="Heading 7 Char"/>
    <w:basedOn w:val="DefaultParagraphFont"/>
    <w:link w:val="Heading7"/>
    <w:uiPriority w:val="9"/>
    <w:rsid w:val="006867F1"/>
    <w:rPr>
      <w:rFonts w:eastAsiaTheme="majorEastAsia" w:cstheme="majorBidi"/>
      <w:iCs/>
      <w:sz w:val="24"/>
      <w:lang w:val="en-US"/>
    </w:rPr>
  </w:style>
  <w:style w:type="character" w:customStyle="1" w:styleId="Heading8Char">
    <w:name w:val="Heading 8 Char"/>
    <w:basedOn w:val="DefaultParagraphFont"/>
    <w:link w:val="Heading8"/>
    <w:uiPriority w:val="9"/>
    <w:rsid w:val="006867F1"/>
    <w:rPr>
      <w:rFonts w:eastAsiaTheme="majorEastAsia" w:cstheme="majorBidi"/>
      <w:szCs w:val="21"/>
      <w:lang w:val="en-US"/>
    </w:rPr>
  </w:style>
  <w:style w:type="character" w:customStyle="1" w:styleId="Heading9Char">
    <w:name w:val="Heading 9 Char"/>
    <w:basedOn w:val="DefaultParagraphFont"/>
    <w:link w:val="Heading9"/>
    <w:uiPriority w:val="9"/>
    <w:semiHidden/>
    <w:rsid w:val="006867F1"/>
    <w:rPr>
      <w:rFonts w:asciiTheme="majorHAnsi" w:eastAsiaTheme="majorEastAsia" w:hAnsiTheme="majorHAnsi" w:cstheme="majorBidi"/>
      <w:i/>
      <w:iCs/>
      <w:sz w:val="21"/>
      <w:szCs w:val="21"/>
      <w:lang w:val="en-US"/>
    </w:rPr>
  </w:style>
  <w:style w:type="character" w:customStyle="1" w:styleId="P-Bold">
    <w:name w:val="P - Bold"/>
    <w:uiPriority w:val="1"/>
    <w:qFormat/>
    <w:rsid w:val="006867F1"/>
    <w:rPr>
      <w:rFonts w:ascii="Arial" w:hAnsi="Arial"/>
      <w:b/>
      <w:sz w:val="22"/>
      <w:bdr w:val="none" w:sz="0" w:space="0" w:color="auto"/>
      <w:shd w:val="clear" w:color="auto" w:fill="73FDD6"/>
    </w:rPr>
  </w:style>
  <w:style w:type="paragraph" w:customStyle="1" w:styleId="P-Callout">
    <w:name w:val="P - Callout"/>
    <w:basedOn w:val="Normal"/>
    <w:next w:val="Normal"/>
    <w:qFormat/>
    <w:rsid w:val="006867F1"/>
    <w:pPr>
      <w:shd w:val="clear" w:color="auto" w:fill="E2EFD9" w:themeFill="accent6" w:themeFillTint="33"/>
      <w:spacing w:before="120" w:after="360" w:line="259" w:lineRule="auto"/>
      <w:mirrorIndents/>
    </w:pPr>
    <w:rPr>
      <w:rFonts w:eastAsia="Arial"/>
      <w:lang w:val="en"/>
    </w:rPr>
  </w:style>
  <w:style w:type="character" w:customStyle="1" w:styleId="P-Keyword">
    <w:name w:val="P - Keyword"/>
    <w:uiPriority w:val="1"/>
    <w:qFormat/>
    <w:rsid w:val="006867F1"/>
    <w:rPr>
      <w:rFonts w:ascii="Arial" w:hAnsi="Arial"/>
      <w:b/>
      <w:color w:val="auto"/>
      <w:sz w:val="22"/>
      <w:u w:val="single"/>
      <w:bdr w:val="none" w:sz="0" w:space="0" w:color="auto"/>
      <w:shd w:val="clear" w:color="auto" w:fill="FF8AD8"/>
    </w:rPr>
  </w:style>
  <w:style w:type="paragraph" w:customStyle="1" w:styleId="L-Numbers">
    <w:name w:val="L - Numbers"/>
    <w:basedOn w:val="Normal"/>
    <w:qFormat/>
    <w:rsid w:val="006867F1"/>
    <w:pPr>
      <w:numPr>
        <w:numId w:val="2"/>
      </w:numPr>
      <w:spacing w:before="160" w:line="300" w:lineRule="auto"/>
    </w:pPr>
    <w:rPr>
      <w:rFonts w:eastAsia="Arial"/>
      <w:lang w:val="en"/>
    </w:rPr>
  </w:style>
  <w:style w:type="paragraph" w:customStyle="1" w:styleId="L-Bullets">
    <w:name w:val="L - Bullets"/>
    <w:basedOn w:val="Normal"/>
    <w:qFormat/>
    <w:rsid w:val="006867F1"/>
    <w:pPr>
      <w:numPr>
        <w:numId w:val="1"/>
      </w:numPr>
      <w:spacing w:before="120" w:after="120" w:line="300" w:lineRule="auto"/>
    </w:pPr>
    <w:rPr>
      <w:rFonts w:eastAsia="Arial"/>
      <w:lang w:val="en"/>
    </w:rPr>
  </w:style>
  <w:style w:type="character" w:customStyle="1" w:styleId="P-URL">
    <w:name w:val="P - URL"/>
    <w:basedOn w:val="DefaultParagraphFont"/>
    <w:uiPriority w:val="1"/>
    <w:qFormat/>
    <w:rsid w:val="006867F1"/>
    <w:rPr>
      <w:rFonts w:ascii="Arial" w:hAnsi="Arial"/>
      <w:color w:val="0000FF"/>
      <w:sz w:val="22"/>
      <w:u w:val="single"/>
      <w:bdr w:val="none" w:sz="0" w:space="0" w:color="auto"/>
      <w:shd w:val="clear" w:color="auto" w:fill="00FA00"/>
    </w:rPr>
  </w:style>
  <w:style w:type="character" w:customStyle="1" w:styleId="P-Italics">
    <w:name w:val="P - Italics"/>
    <w:uiPriority w:val="1"/>
    <w:qFormat/>
    <w:rsid w:val="006867F1"/>
    <w:rPr>
      <w:rFonts w:ascii="Arial" w:hAnsi="Arial"/>
      <w:i/>
      <w:color w:val="auto"/>
      <w:sz w:val="22"/>
      <w:bdr w:val="none" w:sz="0" w:space="0" w:color="auto"/>
      <w:shd w:val="clear" w:color="auto" w:fill="FFFC00"/>
    </w:rPr>
  </w:style>
  <w:style w:type="character" w:customStyle="1" w:styleId="P-Code">
    <w:name w:val="P - Code"/>
    <w:uiPriority w:val="1"/>
    <w:qFormat/>
    <w:rsid w:val="006867F1"/>
    <w:rPr>
      <w:rFonts w:ascii="Courier" w:hAnsi="Courier"/>
      <w:sz w:val="22"/>
      <w:bdr w:val="none" w:sz="0" w:space="0" w:color="auto"/>
      <w:shd w:val="clear" w:color="auto" w:fill="D5FC79"/>
    </w:rPr>
  </w:style>
  <w:style w:type="paragraph" w:customStyle="1" w:styleId="H1-Section">
    <w:name w:val="H1 - Section"/>
    <w:basedOn w:val="Heading1"/>
    <w:next w:val="Normal"/>
    <w:qFormat/>
    <w:rsid w:val="006867F1"/>
    <w:pPr>
      <w:spacing w:before="400" w:after="160"/>
    </w:pPr>
    <w:rPr>
      <w:rFonts w:asciiTheme="minorHAnsi" w:eastAsiaTheme="minorHAnsi" w:hAnsiTheme="minorHAnsi" w:cstheme="minorBidi"/>
      <w:b/>
      <w:color w:val="auto"/>
      <w:sz w:val="36"/>
      <w:szCs w:val="40"/>
    </w:rPr>
  </w:style>
  <w:style w:type="paragraph" w:customStyle="1" w:styleId="H2-Heading">
    <w:name w:val="H2 - Heading"/>
    <w:basedOn w:val="Heading2"/>
    <w:next w:val="Normal"/>
    <w:qFormat/>
    <w:rsid w:val="006867F1"/>
    <w:pPr>
      <w:spacing w:before="280" w:after="160"/>
    </w:pPr>
    <w:rPr>
      <w:rFonts w:asciiTheme="minorHAnsi" w:eastAsiaTheme="minorHAnsi" w:hAnsiTheme="minorHAnsi" w:cstheme="minorBidi"/>
      <w:b/>
      <w:color w:val="auto"/>
      <w:sz w:val="28"/>
      <w:szCs w:val="32"/>
    </w:rPr>
  </w:style>
  <w:style w:type="paragraph" w:customStyle="1" w:styleId="P-CalloutHeading">
    <w:name w:val="P - Callout Heading"/>
    <w:next w:val="Normal"/>
    <w:qFormat/>
    <w:rsid w:val="006867F1"/>
    <w:pPr>
      <w:shd w:val="clear" w:color="auto" w:fill="C5E0B3" w:themeFill="accent6" w:themeFillTint="66"/>
      <w:spacing w:before="360"/>
      <w:mirrorIndents/>
    </w:pPr>
    <w:rPr>
      <w:rFonts w:eastAsia="Arial"/>
      <w:b/>
      <w:color w:val="434343"/>
      <w:sz w:val="24"/>
      <w:szCs w:val="28"/>
      <w:lang w:val="en"/>
    </w:rPr>
  </w:style>
  <w:style w:type="paragraph" w:customStyle="1" w:styleId="P-Regular">
    <w:name w:val="P - Regular"/>
    <w:basedOn w:val="Normal"/>
    <w:qFormat/>
    <w:rsid w:val="006867F1"/>
    <w:pPr>
      <w:spacing w:before="120" w:after="120" w:line="259" w:lineRule="auto"/>
    </w:pPr>
    <w:rPr>
      <w:rFonts w:eastAsia="Arial"/>
      <w:lang w:val="en"/>
    </w:rPr>
  </w:style>
  <w:style w:type="paragraph" w:customStyle="1" w:styleId="H3-Subheading">
    <w:name w:val="H3 - Subheading"/>
    <w:basedOn w:val="Heading3"/>
    <w:next w:val="Normal"/>
    <w:qFormat/>
    <w:rsid w:val="006867F1"/>
    <w:pPr>
      <w:keepNext w:val="0"/>
      <w:keepLines w:val="0"/>
      <w:spacing w:before="320" w:after="80"/>
      <w:mirrorIndents/>
    </w:pPr>
    <w:rPr>
      <w:rFonts w:asciiTheme="minorHAnsi" w:eastAsiaTheme="minorHAnsi" w:hAnsiTheme="minorHAnsi" w:cstheme="minorBidi"/>
      <w:b/>
      <w:color w:val="auto"/>
      <w:szCs w:val="28"/>
    </w:rPr>
  </w:style>
  <w:style w:type="paragraph" w:customStyle="1" w:styleId="IMG-Caption">
    <w:name w:val="IMG - Caption"/>
    <w:next w:val="Normal"/>
    <w:qFormat/>
    <w:rsid w:val="006867F1"/>
    <w:pPr>
      <w:spacing w:before="120" w:after="240"/>
      <w:jc w:val="center"/>
    </w:pPr>
    <w:rPr>
      <w:rFonts w:eastAsia="Arial"/>
      <w:b/>
      <w:color w:val="FF0000"/>
      <w:sz w:val="20"/>
      <w:lang w:val="en"/>
    </w:rPr>
  </w:style>
  <w:style w:type="paragraph" w:customStyle="1" w:styleId="SC-Heading">
    <w:name w:val="SC - Heading"/>
    <w:next w:val="H1-Section"/>
    <w:qFormat/>
    <w:rsid w:val="006867F1"/>
    <w:pPr>
      <w:spacing w:before="240" w:after="240"/>
    </w:pPr>
    <w:rPr>
      <w:rFonts w:eastAsiaTheme="majorEastAsia" w:cstheme="majorBidi"/>
      <w:b/>
      <w:iCs/>
      <w:color w:val="FF0000"/>
      <w:sz w:val="24"/>
      <w:lang w:val="en"/>
    </w:rPr>
  </w:style>
  <w:style w:type="paragraph" w:customStyle="1" w:styleId="SC-Link">
    <w:name w:val="SC - Link"/>
    <w:qFormat/>
    <w:rsid w:val="006867F1"/>
    <w:pPr>
      <w:spacing w:before="200" w:after="240"/>
    </w:pPr>
    <w:rPr>
      <w:rFonts w:eastAsiaTheme="majorEastAsia" w:cstheme="majorBidi"/>
      <w:b/>
      <w:color w:val="00B050"/>
      <w:szCs w:val="21"/>
      <w:lang w:val="en"/>
    </w:rPr>
  </w:style>
  <w:style w:type="paragraph" w:customStyle="1" w:styleId="P-Source">
    <w:name w:val="P - Source"/>
    <w:qFormat/>
    <w:rsid w:val="006867F1"/>
    <w:pPr>
      <w:shd w:val="solid" w:color="auto" w:fill="auto"/>
    </w:pPr>
    <w:rPr>
      <w:rFonts w:ascii="Courier" w:eastAsia="Arial" w:hAnsi="Courier" w:cs="Consolas"/>
      <w:szCs w:val="21"/>
      <w:lang w:val="en"/>
    </w:rPr>
  </w:style>
  <w:style w:type="paragraph" w:customStyle="1" w:styleId="L-Regular">
    <w:name w:val="L - Regular"/>
    <w:basedOn w:val="L-Numbers"/>
    <w:qFormat/>
    <w:rsid w:val="006867F1"/>
    <w:pPr>
      <w:numPr>
        <w:numId w:val="0"/>
      </w:numPr>
      <w:ind w:left="720"/>
    </w:pPr>
  </w:style>
  <w:style w:type="paragraph" w:customStyle="1" w:styleId="L-Source">
    <w:name w:val="L - Source"/>
    <w:basedOn w:val="P-Source"/>
    <w:rsid w:val="006867F1"/>
    <w:pPr>
      <w:shd w:val="pct50" w:color="D9E2F3" w:themeColor="accent1" w:themeTint="33" w:fill="auto"/>
      <w:ind w:left="720"/>
    </w:pPr>
  </w:style>
  <w:style w:type="table" w:styleId="TableGrid">
    <w:name w:val="Table Grid"/>
    <w:basedOn w:val="TableNormal"/>
    <w:uiPriority w:val="39"/>
    <w:rsid w:val="006867F1"/>
    <w:pPr>
      <w:spacing w:line="240" w:lineRule="auto"/>
    </w:pPr>
    <w:rPr>
      <w:rFonts w:eastAsia="Arial"/>
      <w:lang w:val="e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Highlight">
    <w:name w:val="SC - Highlight"/>
    <w:uiPriority w:val="1"/>
    <w:qFormat/>
    <w:rsid w:val="006867F1"/>
    <w:rPr>
      <w:rFonts w:ascii="Courier" w:hAnsi="Courier"/>
      <w:b/>
      <w:bdr w:val="none" w:sz="0" w:space="0" w:color="auto"/>
      <w:shd w:val="clear" w:color="auto" w:fill="F4D3D2"/>
    </w:rPr>
  </w:style>
  <w:style w:type="paragraph" w:customStyle="1" w:styleId="SC-Source">
    <w:name w:val="SC - Source"/>
    <w:basedOn w:val="P-Source"/>
    <w:qFormat/>
    <w:rsid w:val="006867F1"/>
    <w:pPr>
      <w:shd w:val="pct50" w:color="D9E2F3" w:themeColor="accent1" w:themeTint="33" w:fill="auto"/>
    </w:pPr>
  </w:style>
  <w:style w:type="paragraph" w:customStyle="1" w:styleId="SP-Editorial">
    <w:name w:val="SP - Editorial"/>
    <w:next w:val="P-Regular"/>
    <w:qFormat/>
    <w:rsid w:val="006867F1"/>
    <w:pPr>
      <w:pBdr>
        <w:top w:val="thickThinSmallGap" w:sz="24" w:space="1" w:color="FF0000"/>
        <w:left w:val="thickThinSmallGap" w:sz="24" w:space="4" w:color="FF0000"/>
        <w:bottom w:val="thinThickSmallGap" w:sz="24" w:space="1" w:color="FF0000"/>
        <w:right w:val="thinThickSmallGap" w:sz="24" w:space="4" w:color="FF0000"/>
      </w:pBdr>
      <w:shd w:val="clear" w:color="auto" w:fill="FFFF00"/>
    </w:pPr>
    <w:rPr>
      <w:rFonts w:eastAsia="Arial"/>
      <w:b/>
      <w:lang w:val="en"/>
    </w:rPr>
  </w:style>
  <w:style w:type="paragraph" w:customStyle="1" w:styleId="H4-Subheading">
    <w:name w:val="H4 - Subheading"/>
    <w:basedOn w:val="Heading4"/>
    <w:next w:val="Normal"/>
    <w:qFormat/>
    <w:rsid w:val="006867F1"/>
    <w:pPr>
      <w:spacing w:before="280" w:after="280"/>
    </w:pPr>
    <w:rPr>
      <w:rFonts w:asciiTheme="minorHAnsi" w:eastAsiaTheme="minorHAnsi" w:hAnsiTheme="minorHAnsi" w:cstheme="minorBidi"/>
      <w:b/>
      <w:i w:val="0"/>
      <w:iCs w:val="0"/>
      <w:color w:val="auto"/>
      <w:szCs w:val="24"/>
    </w:rPr>
  </w:style>
  <w:style w:type="paragraph" w:customStyle="1" w:styleId="P-Quote">
    <w:name w:val="P - Quote"/>
    <w:rsid w:val="006867F1"/>
    <w:pPr>
      <w:spacing w:after="0" w:line="276" w:lineRule="auto"/>
    </w:pPr>
    <w:rPr>
      <w:rFonts w:ascii="Arial" w:eastAsia="Arial" w:hAnsi="Arial" w:cs="Arial"/>
      <w:i/>
      <w:iCs/>
      <w:lang w:val="en"/>
    </w:rPr>
  </w:style>
  <w:style w:type="paragraph" w:customStyle="1" w:styleId="H1-Chapter">
    <w:name w:val="H1 - Chapter"/>
    <w:basedOn w:val="Normal"/>
    <w:next w:val="P-Regular"/>
    <w:qFormat/>
    <w:rsid w:val="006867F1"/>
    <w:pPr>
      <w:spacing w:after="0" w:line="240" w:lineRule="auto"/>
      <w:contextualSpacing/>
      <w:jc w:val="right"/>
    </w:pPr>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9F01A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F01A2"/>
    <w:rPr>
      <w:rFonts w:ascii="Segoe UI" w:hAnsi="Segoe UI" w:cs="Segoe UI"/>
      <w:sz w:val="18"/>
      <w:szCs w:val="18"/>
      <w:lang w:val="en-US"/>
    </w:rPr>
  </w:style>
  <w:style w:type="paragraph" w:styleId="ListParagraph">
    <w:name w:val="List Paragraph"/>
    <w:basedOn w:val="Normal"/>
    <w:uiPriority w:val="34"/>
    <w:qFormat/>
    <w:rsid w:val="00D40F15"/>
    <w:pPr>
      <w:spacing w:before="200" w:after="0" w:line="360" w:lineRule="auto"/>
      <w:ind w:left="720"/>
      <w:contextualSpacing/>
    </w:pPr>
    <w:rPr>
      <w:rFonts w:ascii="Roboto" w:eastAsia="Roboto" w:hAnsi="Roboto" w:cs="Roboto"/>
      <w:color w:val="424242"/>
      <w:sz w:val="20"/>
      <w:szCs w:val="20"/>
      <w:lang w:eastAsia="en-GB"/>
    </w:rPr>
  </w:style>
  <w:style w:type="character" w:customStyle="1" w:styleId="e24kjd">
    <w:name w:val="e24kjd"/>
    <w:basedOn w:val="DefaultParagraphFont"/>
    <w:rsid w:val="00523C7F"/>
  </w:style>
  <w:style w:type="character" w:styleId="Hyperlink">
    <w:name w:val="Hyperlink"/>
    <w:basedOn w:val="DefaultParagraphFont"/>
    <w:uiPriority w:val="99"/>
    <w:unhideWhenUsed/>
    <w:rsid w:val="006867F1"/>
    <w:rPr>
      <w:color w:val="0000FF"/>
      <w:u w:val="single"/>
    </w:rPr>
  </w:style>
  <w:style w:type="character" w:styleId="CommentReference">
    <w:name w:val="annotation reference"/>
    <w:basedOn w:val="DefaultParagraphFont"/>
    <w:uiPriority w:val="99"/>
    <w:semiHidden/>
    <w:unhideWhenUsed/>
    <w:rsid w:val="00DF459A"/>
    <w:rPr>
      <w:sz w:val="16"/>
      <w:szCs w:val="16"/>
    </w:rPr>
  </w:style>
  <w:style w:type="paragraph" w:styleId="CommentText">
    <w:name w:val="annotation text"/>
    <w:basedOn w:val="Normal"/>
    <w:link w:val="CommentTextChar"/>
    <w:uiPriority w:val="99"/>
    <w:unhideWhenUsed/>
    <w:rsid w:val="00DF459A"/>
    <w:pPr>
      <w:spacing w:line="240" w:lineRule="auto"/>
    </w:pPr>
    <w:rPr>
      <w:sz w:val="20"/>
      <w:szCs w:val="20"/>
    </w:rPr>
  </w:style>
  <w:style w:type="character" w:customStyle="1" w:styleId="CommentTextChar">
    <w:name w:val="Comment Text Char"/>
    <w:basedOn w:val="DefaultParagraphFont"/>
    <w:link w:val="CommentText"/>
    <w:uiPriority w:val="99"/>
    <w:rsid w:val="00DF459A"/>
    <w:rPr>
      <w:sz w:val="20"/>
      <w:szCs w:val="20"/>
      <w:lang w:val="en-US"/>
    </w:rPr>
  </w:style>
  <w:style w:type="paragraph" w:styleId="CommentSubject">
    <w:name w:val="annotation subject"/>
    <w:basedOn w:val="CommentText"/>
    <w:next w:val="CommentText"/>
    <w:link w:val="CommentSubjectChar"/>
    <w:uiPriority w:val="99"/>
    <w:semiHidden/>
    <w:unhideWhenUsed/>
    <w:rsid w:val="00DF459A"/>
    <w:rPr>
      <w:b/>
      <w:bCs/>
    </w:rPr>
  </w:style>
  <w:style w:type="character" w:customStyle="1" w:styleId="CommentSubjectChar">
    <w:name w:val="Comment Subject Char"/>
    <w:basedOn w:val="CommentTextChar"/>
    <w:link w:val="CommentSubject"/>
    <w:uiPriority w:val="99"/>
    <w:semiHidden/>
    <w:rsid w:val="00DF459A"/>
    <w:rPr>
      <w:b/>
      <w:bCs/>
      <w:sz w:val="20"/>
      <w:szCs w:val="20"/>
      <w:lang w:val="en-US"/>
    </w:rPr>
  </w:style>
  <w:style w:type="paragraph" w:styleId="Revision">
    <w:name w:val="Revision"/>
    <w:hidden/>
    <w:uiPriority w:val="99"/>
    <w:semiHidden/>
    <w:rsid w:val="0051039C"/>
    <w:pPr>
      <w:spacing w:after="0" w:line="240" w:lineRule="auto"/>
    </w:pPr>
    <w:rPr>
      <w:lang w:val="en-US"/>
    </w:rPr>
  </w:style>
  <w:style w:type="character" w:styleId="UnresolvedMention">
    <w:name w:val="Unresolved Mention"/>
    <w:basedOn w:val="DefaultParagraphFont"/>
    <w:uiPriority w:val="99"/>
    <w:semiHidden/>
    <w:unhideWhenUsed/>
    <w:rsid w:val="00AE6947"/>
    <w:rPr>
      <w:color w:val="605E5C"/>
      <w:shd w:val="clear" w:color="auto" w:fill="E1DFDD"/>
    </w:rPr>
  </w:style>
  <w:style w:type="paragraph" w:styleId="NormalWeb">
    <w:name w:val="Normal (Web)"/>
    <w:basedOn w:val="Normal"/>
    <w:uiPriority w:val="99"/>
    <w:semiHidden/>
    <w:unhideWhenUsed/>
    <w:rsid w:val="00517B36"/>
    <w:rPr>
      <w:rFonts w:ascii="Times New Roman" w:hAnsi="Times New Roman" w:cs="Times New Roman"/>
      <w:sz w:val="24"/>
      <w:szCs w:val="24"/>
    </w:rPr>
  </w:style>
  <w:style w:type="character" w:styleId="HTMLCode">
    <w:name w:val="HTML Code"/>
    <w:basedOn w:val="DefaultParagraphFont"/>
    <w:uiPriority w:val="99"/>
    <w:semiHidden/>
    <w:unhideWhenUsed/>
    <w:rsid w:val="0077680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160556">
      <w:bodyDiv w:val="1"/>
      <w:marLeft w:val="0"/>
      <w:marRight w:val="0"/>
      <w:marTop w:val="0"/>
      <w:marBottom w:val="0"/>
      <w:divBdr>
        <w:top w:val="none" w:sz="0" w:space="0" w:color="auto"/>
        <w:left w:val="none" w:sz="0" w:space="0" w:color="auto"/>
        <w:bottom w:val="none" w:sz="0" w:space="0" w:color="auto"/>
        <w:right w:val="none" w:sz="0" w:space="0" w:color="auto"/>
      </w:divBdr>
    </w:div>
    <w:div w:id="671416805">
      <w:bodyDiv w:val="1"/>
      <w:marLeft w:val="0"/>
      <w:marRight w:val="0"/>
      <w:marTop w:val="0"/>
      <w:marBottom w:val="0"/>
      <w:divBdr>
        <w:top w:val="none" w:sz="0" w:space="0" w:color="auto"/>
        <w:left w:val="none" w:sz="0" w:space="0" w:color="auto"/>
        <w:bottom w:val="none" w:sz="0" w:space="0" w:color="auto"/>
        <w:right w:val="none" w:sz="0" w:space="0" w:color="auto"/>
      </w:divBdr>
    </w:div>
    <w:div w:id="753084704">
      <w:bodyDiv w:val="1"/>
      <w:marLeft w:val="0"/>
      <w:marRight w:val="0"/>
      <w:marTop w:val="0"/>
      <w:marBottom w:val="0"/>
      <w:divBdr>
        <w:top w:val="none" w:sz="0" w:space="0" w:color="auto"/>
        <w:left w:val="none" w:sz="0" w:space="0" w:color="auto"/>
        <w:bottom w:val="none" w:sz="0" w:space="0" w:color="auto"/>
        <w:right w:val="none" w:sz="0" w:space="0" w:color="auto"/>
      </w:divBdr>
    </w:div>
    <w:div w:id="778180196">
      <w:bodyDiv w:val="1"/>
      <w:marLeft w:val="0"/>
      <w:marRight w:val="0"/>
      <w:marTop w:val="0"/>
      <w:marBottom w:val="0"/>
      <w:divBdr>
        <w:top w:val="none" w:sz="0" w:space="0" w:color="auto"/>
        <w:left w:val="none" w:sz="0" w:space="0" w:color="auto"/>
        <w:bottom w:val="none" w:sz="0" w:space="0" w:color="auto"/>
        <w:right w:val="none" w:sz="0" w:space="0" w:color="auto"/>
      </w:divBdr>
    </w:div>
    <w:div w:id="951936181">
      <w:bodyDiv w:val="1"/>
      <w:marLeft w:val="0"/>
      <w:marRight w:val="0"/>
      <w:marTop w:val="0"/>
      <w:marBottom w:val="0"/>
      <w:divBdr>
        <w:top w:val="none" w:sz="0" w:space="0" w:color="auto"/>
        <w:left w:val="none" w:sz="0" w:space="0" w:color="auto"/>
        <w:bottom w:val="none" w:sz="0" w:space="0" w:color="auto"/>
        <w:right w:val="none" w:sz="0" w:space="0" w:color="auto"/>
      </w:divBdr>
    </w:div>
    <w:div w:id="1006596337">
      <w:bodyDiv w:val="1"/>
      <w:marLeft w:val="0"/>
      <w:marRight w:val="0"/>
      <w:marTop w:val="0"/>
      <w:marBottom w:val="0"/>
      <w:divBdr>
        <w:top w:val="none" w:sz="0" w:space="0" w:color="auto"/>
        <w:left w:val="none" w:sz="0" w:space="0" w:color="auto"/>
        <w:bottom w:val="none" w:sz="0" w:space="0" w:color="auto"/>
        <w:right w:val="none" w:sz="0" w:space="0" w:color="auto"/>
      </w:divBdr>
    </w:div>
    <w:div w:id="1036468209">
      <w:bodyDiv w:val="1"/>
      <w:marLeft w:val="0"/>
      <w:marRight w:val="0"/>
      <w:marTop w:val="0"/>
      <w:marBottom w:val="0"/>
      <w:divBdr>
        <w:top w:val="none" w:sz="0" w:space="0" w:color="auto"/>
        <w:left w:val="none" w:sz="0" w:space="0" w:color="auto"/>
        <w:bottom w:val="none" w:sz="0" w:space="0" w:color="auto"/>
        <w:right w:val="none" w:sz="0" w:space="0" w:color="auto"/>
      </w:divBdr>
    </w:div>
    <w:div w:id="1037898580">
      <w:bodyDiv w:val="1"/>
      <w:marLeft w:val="0"/>
      <w:marRight w:val="0"/>
      <w:marTop w:val="0"/>
      <w:marBottom w:val="0"/>
      <w:divBdr>
        <w:top w:val="none" w:sz="0" w:space="0" w:color="auto"/>
        <w:left w:val="none" w:sz="0" w:space="0" w:color="auto"/>
        <w:bottom w:val="none" w:sz="0" w:space="0" w:color="auto"/>
        <w:right w:val="none" w:sz="0" w:space="0" w:color="auto"/>
      </w:divBdr>
    </w:div>
    <w:div w:id="1082986619">
      <w:bodyDiv w:val="1"/>
      <w:marLeft w:val="0"/>
      <w:marRight w:val="0"/>
      <w:marTop w:val="0"/>
      <w:marBottom w:val="0"/>
      <w:divBdr>
        <w:top w:val="none" w:sz="0" w:space="0" w:color="auto"/>
        <w:left w:val="none" w:sz="0" w:space="0" w:color="auto"/>
        <w:bottom w:val="none" w:sz="0" w:space="0" w:color="auto"/>
        <w:right w:val="none" w:sz="0" w:space="0" w:color="auto"/>
      </w:divBdr>
    </w:div>
    <w:div w:id="1098521762">
      <w:bodyDiv w:val="1"/>
      <w:marLeft w:val="0"/>
      <w:marRight w:val="0"/>
      <w:marTop w:val="0"/>
      <w:marBottom w:val="0"/>
      <w:divBdr>
        <w:top w:val="none" w:sz="0" w:space="0" w:color="auto"/>
        <w:left w:val="none" w:sz="0" w:space="0" w:color="auto"/>
        <w:bottom w:val="none" w:sz="0" w:space="0" w:color="auto"/>
        <w:right w:val="none" w:sz="0" w:space="0" w:color="auto"/>
      </w:divBdr>
    </w:div>
    <w:div w:id="1159350820">
      <w:bodyDiv w:val="1"/>
      <w:marLeft w:val="0"/>
      <w:marRight w:val="0"/>
      <w:marTop w:val="0"/>
      <w:marBottom w:val="0"/>
      <w:divBdr>
        <w:top w:val="none" w:sz="0" w:space="0" w:color="auto"/>
        <w:left w:val="none" w:sz="0" w:space="0" w:color="auto"/>
        <w:bottom w:val="none" w:sz="0" w:space="0" w:color="auto"/>
        <w:right w:val="none" w:sz="0" w:space="0" w:color="auto"/>
      </w:divBdr>
    </w:div>
    <w:div w:id="1352102241">
      <w:bodyDiv w:val="1"/>
      <w:marLeft w:val="0"/>
      <w:marRight w:val="0"/>
      <w:marTop w:val="0"/>
      <w:marBottom w:val="0"/>
      <w:divBdr>
        <w:top w:val="none" w:sz="0" w:space="0" w:color="auto"/>
        <w:left w:val="none" w:sz="0" w:space="0" w:color="auto"/>
        <w:bottom w:val="none" w:sz="0" w:space="0" w:color="auto"/>
        <w:right w:val="none" w:sz="0" w:space="0" w:color="auto"/>
      </w:divBdr>
    </w:div>
    <w:div w:id="1484933167">
      <w:bodyDiv w:val="1"/>
      <w:marLeft w:val="0"/>
      <w:marRight w:val="0"/>
      <w:marTop w:val="0"/>
      <w:marBottom w:val="0"/>
      <w:divBdr>
        <w:top w:val="none" w:sz="0" w:space="0" w:color="auto"/>
        <w:left w:val="none" w:sz="0" w:space="0" w:color="auto"/>
        <w:bottom w:val="none" w:sz="0" w:space="0" w:color="auto"/>
        <w:right w:val="none" w:sz="0" w:space="0" w:color="auto"/>
      </w:divBdr>
    </w:div>
    <w:div w:id="1497109770">
      <w:bodyDiv w:val="1"/>
      <w:marLeft w:val="0"/>
      <w:marRight w:val="0"/>
      <w:marTop w:val="0"/>
      <w:marBottom w:val="0"/>
      <w:divBdr>
        <w:top w:val="none" w:sz="0" w:space="0" w:color="auto"/>
        <w:left w:val="none" w:sz="0" w:space="0" w:color="auto"/>
        <w:bottom w:val="none" w:sz="0" w:space="0" w:color="auto"/>
        <w:right w:val="none" w:sz="0" w:space="0" w:color="auto"/>
      </w:divBdr>
      <w:divsChild>
        <w:div w:id="138227821">
          <w:marLeft w:val="0"/>
          <w:marRight w:val="0"/>
          <w:marTop w:val="259"/>
          <w:marBottom w:val="259"/>
          <w:divBdr>
            <w:top w:val="none" w:sz="0" w:space="0" w:color="auto"/>
            <w:left w:val="none" w:sz="0" w:space="0" w:color="auto"/>
            <w:bottom w:val="none" w:sz="0" w:space="0" w:color="auto"/>
            <w:right w:val="none" w:sz="0" w:space="0" w:color="auto"/>
          </w:divBdr>
        </w:div>
        <w:div w:id="1764106530">
          <w:marLeft w:val="0"/>
          <w:marRight w:val="0"/>
          <w:marTop w:val="259"/>
          <w:marBottom w:val="259"/>
          <w:divBdr>
            <w:top w:val="none" w:sz="0" w:space="0" w:color="auto"/>
            <w:left w:val="none" w:sz="0" w:space="0" w:color="auto"/>
            <w:bottom w:val="none" w:sz="0" w:space="0" w:color="auto"/>
            <w:right w:val="none" w:sz="0" w:space="0" w:color="auto"/>
          </w:divBdr>
        </w:div>
        <w:div w:id="470951655">
          <w:marLeft w:val="0"/>
          <w:marRight w:val="0"/>
          <w:marTop w:val="259"/>
          <w:marBottom w:val="259"/>
          <w:divBdr>
            <w:top w:val="none" w:sz="0" w:space="0" w:color="auto"/>
            <w:left w:val="none" w:sz="0" w:space="0" w:color="auto"/>
            <w:bottom w:val="none" w:sz="0" w:space="0" w:color="auto"/>
            <w:right w:val="none" w:sz="0" w:space="0" w:color="auto"/>
          </w:divBdr>
        </w:div>
        <w:div w:id="39595469">
          <w:marLeft w:val="0"/>
          <w:marRight w:val="0"/>
          <w:marTop w:val="259"/>
          <w:marBottom w:val="259"/>
          <w:divBdr>
            <w:top w:val="none" w:sz="0" w:space="0" w:color="auto"/>
            <w:left w:val="none" w:sz="0" w:space="0" w:color="auto"/>
            <w:bottom w:val="none" w:sz="0" w:space="0" w:color="auto"/>
            <w:right w:val="none" w:sz="0" w:space="0" w:color="auto"/>
          </w:divBdr>
        </w:div>
        <w:div w:id="495457032">
          <w:marLeft w:val="0"/>
          <w:marRight w:val="0"/>
          <w:marTop w:val="259"/>
          <w:marBottom w:val="259"/>
          <w:divBdr>
            <w:top w:val="none" w:sz="0" w:space="0" w:color="auto"/>
            <w:left w:val="none" w:sz="0" w:space="0" w:color="auto"/>
            <w:bottom w:val="none" w:sz="0" w:space="0" w:color="auto"/>
            <w:right w:val="none" w:sz="0" w:space="0" w:color="auto"/>
          </w:divBdr>
        </w:div>
        <w:div w:id="850486159">
          <w:marLeft w:val="0"/>
          <w:marRight w:val="0"/>
          <w:marTop w:val="259"/>
          <w:marBottom w:val="259"/>
          <w:divBdr>
            <w:top w:val="none" w:sz="0" w:space="0" w:color="auto"/>
            <w:left w:val="none" w:sz="0" w:space="0" w:color="auto"/>
            <w:bottom w:val="none" w:sz="0" w:space="0" w:color="auto"/>
            <w:right w:val="none" w:sz="0" w:space="0" w:color="auto"/>
          </w:divBdr>
        </w:div>
        <w:div w:id="2132044253">
          <w:marLeft w:val="0"/>
          <w:marRight w:val="0"/>
          <w:marTop w:val="259"/>
          <w:marBottom w:val="259"/>
          <w:divBdr>
            <w:top w:val="none" w:sz="0" w:space="0" w:color="auto"/>
            <w:left w:val="none" w:sz="0" w:space="0" w:color="auto"/>
            <w:bottom w:val="none" w:sz="0" w:space="0" w:color="auto"/>
            <w:right w:val="none" w:sz="0" w:space="0" w:color="auto"/>
          </w:divBdr>
        </w:div>
        <w:div w:id="1626739134">
          <w:marLeft w:val="0"/>
          <w:marRight w:val="0"/>
          <w:marTop w:val="0"/>
          <w:marBottom w:val="0"/>
          <w:divBdr>
            <w:top w:val="none" w:sz="0" w:space="0" w:color="auto"/>
            <w:left w:val="none" w:sz="0" w:space="0" w:color="auto"/>
            <w:bottom w:val="none" w:sz="0" w:space="0" w:color="auto"/>
            <w:right w:val="none" w:sz="0" w:space="0" w:color="auto"/>
          </w:divBdr>
        </w:div>
        <w:div w:id="1037006207">
          <w:marLeft w:val="0"/>
          <w:marRight w:val="0"/>
          <w:marTop w:val="259"/>
          <w:marBottom w:val="259"/>
          <w:divBdr>
            <w:top w:val="none" w:sz="0" w:space="0" w:color="auto"/>
            <w:left w:val="none" w:sz="0" w:space="0" w:color="auto"/>
            <w:bottom w:val="none" w:sz="0" w:space="0" w:color="auto"/>
            <w:right w:val="none" w:sz="0" w:space="0" w:color="auto"/>
          </w:divBdr>
        </w:div>
        <w:div w:id="652756663">
          <w:marLeft w:val="0"/>
          <w:marRight w:val="0"/>
          <w:marTop w:val="259"/>
          <w:marBottom w:val="259"/>
          <w:divBdr>
            <w:top w:val="none" w:sz="0" w:space="0" w:color="auto"/>
            <w:left w:val="none" w:sz="0" w:space="0" w:color="auto"/>
            <w:bottom w:val="none" w:sz="0" w:space="0" w:color="auto"/>
            <w:right w:val="none" w:sz="0" w:space="0" w:color="auto"/>
          </w:divBdr>
        </w:div>
        <w:div w:id="1379469428">
          <w:marLeft w:val="0"/>
          <w:marRight w:val="0"/>
          <w:marTop w:val="259"/>
          <w:marBottom w:val="259"/>
          <w:divBdr>
            <w:top w:val="none" w:sz="0" w:space="0" w:color="auto"/>
            <w:left w:val="none" w:sz="0" w:space="0" w:color="auto"/>
            <w:bottom w:val="none" w:sz="0" w:space="0" w:color="auto"/>
            <w:right w:val="none" w:sz="0" w:space="0" w:color="auto"/>
          </w:divBdr>
        </w:div>
        <w:div w:id="458883575">
          <w:marLeft w:val="0"/>
          <w:marRight w:val="0"/>
          <w:marTop w:val="259"/>
          <w:marBottom w:val="259"/>
          <w:divBdr>
            <w:top w:val="none" w:sz="0" w:space="0" w:color="auto"/>
            <w:left w:val="none" w:sz="0" w:space="0" w:color="auto"/>
            <w:bottom w:val="none" w:sz="0" w:space="0" w:color="auto"/>
            <w:right w:val="none" w:sz="0" w:space="0" w:color="auto"/>
          </w:divBdr>
        </w:div>
        <w:div w:id="1907372410">
          <w:marLeft w:val="0"/>
          <w:marRight w:val="0"/>
          <w:marTop w:val="259"/>
          <w:marBottom w:val="259"/>
          <w:divBdr>
            <w:top w:val="none" w:sz="0" w:space="0" w:color="auto"/>
            <w:left w:val="none" w:sz="0" w:space="0" w:color="auto"/>
            <w:bottom w:val="none" w:sz="0" w:space="0" w:color="auto"/>
            <w:right w:val="none" w:sz="0" w:space="0" w:color="auto"/>
          </w:divBdr>
        </w:div>
        <w:div w:id="871460707">
          <w:marLeft w:val="0"/>
          <w:marRight w:val="0"/>
          <w:marTop w:val="0"/>
          <w:marBottom w:val="0"/>
          <w:divBdr>
            <w:top w:val="none" w:sz="0" w:space="0" w:color="auto"/>
            <w:left w:val="none" w:sz="0" w:space="0" w:color="auto"/>
            <w:bottom w:val="none" w:sz="0" w:space="0" w:color="auto"/>
            <w:right w:val="none" w:sz="0" w:space="0" w:color="auto"/>
          </w:divBdr>
        </w:div>
        <w:div w:id="1561473981">
          <w:marLeft w:val="0"/>
          <w:marRight w:val="0"/>
          <w:marTop w:val="259"/>
          <w:marBottom w:val="259"/>
          <w:divBdr>
            <w:top w:val="none" w:sz="0" w:space="0" w:color="auto"/>
            <w:left w:val="none" w:sz="0" w:space="0" w:color="auto"/>
            <w:bottom w:val="none" w:sz="0" w:space="0" w:color="auto"/>
            <w:right w:val="none" w:sz="0" w:space="0" w:color="auto"/>
          </w:divBdr>
        </w:div>
        <w:div w:id="1516577724">
          <w:marLeft w:val="0"/>
          <w:marRight w:val="0"/>
          <w:marTop w:val="259"/>
          <w:marBottom w:val="259"/>
          <w:divBdr>
            <w:top w:val="none" w:sz="0" w:space="0" w:color="auto"/>
            <w:left w:val="none" w:sz="0" w:space="0" w:color="auto"/>
            <w:bottom w:val="none" w:sz="0" w:space="0" w:color="auto"/>
            <w:right w:val="none" w:sz="0" w:space="0" w:color="auto"/>
          </w:divBdr>
        </w:div>
        <w:div w:id="501244590">
          <w:marLeft w:val="0"/>
          <w:marRight w:val="0"/>
          <w:marTop w:val="259"/>
          <w:marBottom w:val="259"/>
          <w:divBdr>
            <w:top w:val="none" w:sz="0" w:space="0" w:color="auto"/>
            <w:left w:val="none" w:sz="0" w:space="0" w:color="auto"/>
            <w:bottom w:val="none" w:sz="0" w:space="0" w:color="auto"/>
            <w:right w:val="none" w:sz="0" w:space="0" w:color="auto"/>
          </w:divBdr>
        </w:div>
        <w:div w:id="545459200">
          <w:marLeft w:val="0"/>
          <w:marRight w:val="0"/>
          <w:marTop w:val="259"/>
          <w:marBottom w:val="259"/>
          <w:divBdr>
            <w:top w:val="none" w:sz="0" w:space="0" w:color="auto"/>
            <w:left w:val="none" w:sz="0" w:space="0" w:color="auto"/>
            <w:bottom w:val="none" w:sz="0" w:space="0" w:color="auto"/>
            <w:right w:val="none" w:sz="0" w:space="0" w:color="auto"/>
          </w:divBdr>
        </w:div>
        <w:div w:id="1652907920">
          <w:marLeft w:val="0"/>
          <w:marRight w:val="0"/>
          <w:marTop w:val="480"/>
          <w:marBottom w:val="480"/>
          <w:divBdr>
            <w:top w:val="none" w:sz="0" w:space="0" w:color="auto"/>
            <w:left w:val="single" w:sz="48" w:space="31" w:color="CCCCCC"/>
            <w:bottom w:val="none" w:sz="0" w:space="0" w:color="auto"/>
            <w:right w:val="none" w:sz="0" w:space="0" w:color="auto"/>
          </w:divBdr>
        </w:div>
        <w:div w:id="1077246080">
          <w:marLeft w:val="0"/>
          <w:marRight w:val="0"/>
          <w:marTop w:val="259"/>
          <w:marBottom w:val="259"/>
          <w:divBdr>
            <w:top w:val="none" w:sz="0" w:space="0" w:color="auto"/>
            <w:left w:val="none" w:sz="0" w:space="0" w:color="auto"/>
            <w:bottom w:val="none" w:sz="0" w:space="0" w:color="auto"/>
            <w:right w:val="none" w:sz="0" w:space="0" w:color="auto"/>
          </w:divBdr>
        </w:div>
        <w:div w:id="157116090">
          <w:marLeft w:val="0"/>
          <w:marRight w:val="0"/>
          <w:marTop w:val="259"/>
          <w:marBottom w:val="259"/>
          <w:divBdr>
            <w:top w:val="none" w:sz="0" w:space="0" w:color="auto"/>
            <w:left w:val="none" w:sz="0" w:space="0" w:color="auto"/>
            <w:bottom w:val="none" w:sz="0" w:space="0" w:color="auto"/>
            <w:right w:val="none" w:sz="0" w:space="0" w:color="auto"/>
          </w:divBdr>
        </w:div>
        <w:div w:id="1592468151">
          <w:marLeft w:val="0"/>
          <w:marRight w:val="0"/>
          <w:marTop w:val="259"/>
          <w:marBottom w:val="259"/>
          <w:divBdr>
            <w:top w:val="none" w:sz="0" w:space="0" w:color="auto"/>
            <w:left w:val="none" w:sz="0" w:space="0" w:color="auto"/>
            <w:bottom w:val="none" w:sz="0" w:space="0" w:color="auto"/>
            <w:right w:val="none" w:sz="0" w:space="0" w:color="auto"/>
          </w:divBdr>
        </w:div>
        <w:div w:id="1451361412">
          <w:marLeft w:val="0"/>
          <w:marRight w:val="0"/>
          <w:marTop w:val="259"/>
          <w:marBottom w:val="259"/>
          <w:divBdr>
            <w:top w:val="none" w:sz="0" w:space="0" w:color="auto"/>
            <w:left w:val="none" w:sz="0" w:space="0" w:color="auto"/>
            <w:bottom w:val="none" w:sz="0" w:space="0" w:color="auto"/>
            <w:right w:val="none" w:sz="0" w:space="0" w:color="auto"/>
          </w:divBdr>
        </w:div>
        <w:div w:id="1026173572">
          <w:marLeft w:val="0"/>
          <w:marRight w:val="0"/>
          <w:marTop w:val="0"/>
          <w:marBottom w:val="0"/>
          <w:divBdr>
            <w:top w:val="none" w:sz="0" w:space="0" w:color="auto"/>
            <w:left w:val="none" w:sz="0" w:space="0" w:color="auto"/>
            <w:bottom w:val="none" w:sz="0" w:space="0" w:color="auto"/>
            <w:right w:val="none" w:sz="0" w:space="0" w:color="auto"/>
          </w:divBdr>
        </w:div>
        <w:div w:id="173151376">
          <w:marLeft w:val="0"/>
          <w:marRight w:val="0"/>
          <w:marTop w:val="259"/>
          <w:marBottom w:val="259"/>
          <w:divBdr>
            <w:top w:val="none" w:sz="0" w:space="0" w:color="auto"/>
            <w:left w:val="none" w:sz="0" w:space="0" w:color="auto"/>
            <w:bottom w:val="none" w:sz="0" w:space="0" w:color="auto"/>
            <w:right w:val="none" w:sz="0" w:space="0" w:color="auto"/>
          </w:divBdr>
        </w:div>
        <w:div w:id="1345941209">
          <w:marLeft w:val="0"/>
          <w:marRight w:val="0"/>
          <w:marTop w:val="259"/>
          <w:marBottom w:val="259"/>
          <w:divBdr>
            <w:top w:val="none" w:sz="0" w:space="0" w:color="auto"/>
            <w:left w:val="none" w:sz="0" w:space="0" w:color="auto"/>
            <w:bottom w:val="none" w:sz="0" w:space="0" w:color="auto"/>
            <w:right w:val="none" w:sz="0" w:space="0" w:color="auto"/>
          </w:divBdr>
        </w:div>
        <w:div w:id="1331910560">
          <w:marLeft w:val="0"/>
          <w:marRight w:val="0"/>
          <w:marTop w:val="0"/>
          <w:marBottom w:val="0"/>
          <w:divBdr>
            <w:top w:val="none" w:sz="0" w:space="0" w:color="auto"/>
            <w:left w:val="none" w:sz="0" w:space="0" w:color="auto"/>
            <w:bottom w:val="none" w:sz="0" w:space="0" w:color="auto"/>
            <w:right w:val="none" w:sz="0" w:space="0" w:color="auto"/>
          </w:divBdr>
        </w:div>
      </w:divsChild>
    </w:div>
    <w:div w:id="1530798245">
      <w:bodyDiv w:val="1"/>
      <w:marLeft w:val="0"/>
      <w:marRight w:val="0"/>
      <w:marTop w:val="0"/>
      <w:marBottom w:val="0"/>
      <w:divBdr>
        <w:top w:val="none" w:sz="0" w:space="0" w:color="auto"/>
        <w:left w:val="none" w:sz="0" w:space="0" w:color="auto"/>
        <w:bottom w:val="none" w:sz="0" w:space="0" w:color="auto"/>
        <w:right w:val="none" w:sz="0" w:space="0" w:color="auto"/>
      </w:divBdr>
      <w:divsChild>
        <w:div w:id="344089165">
          <w:marLeft w:val="0"/>
          <w:marRight w:val="0"/>
          <w:marTop w:val="0"/>
          <w:marBottom w:val="0"/>
          <w:divBdr>
            <w:top w:val="none" w:sz="0" w:space="0" w:color="auto"/>
            <w:left w:val="none" w:sz="0" w:space="0" w:color="auto"/>
            <w:bottom w:val="none" w:sz="0" w:space="0" w:color="auto"/>
            <w:right w:val="none" w:sz="0" w:space="0" w:color="auto"/>
          </w:divBdr>
          <w:divsChild>
            <w:div w:id="1175651598">
              <w:marLeft w:val="0"/>
              <w:marRight w:val="0"/>
              <w:marTop w:val="0"/>
              <w:marBottom w:val="0"/>
              <w:divBdr>
                <w:top w:val="none" w:sz="0" w:space="0" w:color="auto"/>
                <w:left w:val="none" w:sz="0" w:space="0" w:color="auto"/>
                <w:bottom w:val="none" w:sz="0" w:space="0" w:color="auto"/>
                <w:right w:val="none" w:sz="0" w:space="0" w:color="auto"/>
              </w:divBdr>
            </w:div>
            <w:div w:id="1621689972">
              <w:marLeft w:val="0"/>
              <w:marRight w:val="0"/>
              <w:marTop w:val="0"/>
              <w:marBottom w:val="0"/>
              <w:divBdr>
                <w:top w:val="none" w:sz="0" w:space="0" w:color="auto"/>
                <w:left w:val="none" w:sz="0" w:space="0" w:color="auto"/>
                <w:bottom w:val="none" w:sz="0" w:space="0" w:color="auto"/>
                <w:right w:val="none" w:sz="0" w:space="0" w:color="auto"/>
              </w:divBdr>
            </w:div>
            <w:div w:id="121195030">
              <w:marLeft w:val="0"/>
              <w:marRight w:val="0"/>
              <w:marTop w:val="0"/>
              <w:marBottom w:val="0"/>
              <w:divBdr>
                <w:top w:val="none" w:sz="0" w:space="0" w:color="auto"/>
                <w:left w:val="none" w:sz="0" w:space="0" w:color="auto"/>
                <w:bottom w:val="none" w:sz="0" w:space="0" w:color="auto"/>
                <w:right w:val="none" w:sz="0" w:space="0" w:color="auto"/>
              </w:divBdr>
            </w:div>
            <w:div w:id="1105228523">
              <w:marLeft w:val="0"/>
              <w:marRight w:val="0"/>
              <w:marTop w:val="0"/>
              <w:marBottom w:val="0"/>
              <w:divBdr>
                <w:top w:val="none" w:sz="0" w:space="0" w:color="auto"/>
                <w:left w:val="none" w:sz="0" w:space="0" w:color="auto"/>
                <w:bottom w:val="none" w:sz="0" w:space="0" w:color="auto"/>
                <w:right w:val="none" w:sz="0" w:space="0" w:color="auto"/>
              </w:divBdr>
            </w:div>
            <w:div w:id="1060327733">
              <w:marLeft w:val="0"/>
              <w:marRight w:val="0"/>
              <w:marTop w:val="0"/>
              <w:marBottom w:val="0"/>
              <w:divBdr>
                <w:top w:val="none" w:sz="0" w:space="0" w:color="auto"/>
                <w:left w:val="none" w:sz="0" w:space="0" w:color="auto"/>
                <w:bottom w:val="none" w:sz="0" w:space="0" w:color="auto"/>
                <w:right w:val="none" w:sz="0" w:space="0" w:color="auto"/>
              </w:divBdr>
            </w:div>
            <w:div w:id="21126632">
              <w:marLeft w:val="0"/>
              <w:marRight w:val="0"/>
              <w:marTop w:val="0"/>
              <w:marBottom w:val="0"/>
              <w:divBdr>
                <w:top w:val="none" w:sz="0" w:space="0" w:color="auto"/>
                <w:left w:val="none" w:sz="0" w:space="0" w:color="auto"/>
                <w:bottom w:val="none" w:sz="0" w:space="0" w:color="auto"/>
                <w:right w:val="none" w:sz="0" w:space="0" w:color="auto"/>
              </w:divBdr>
            </w:div>
            <w:div w:id="693924905">
              <w:marLeft w:val="0"/>
              <w:marRight w:val="0"/>
              <w:marTop w:val="0"/>
              <w:marBottom w:val="0"/>
              <w:divBdr>
                <w:top w:val="none" w:sz="0" w:space="0" w:color="auto"/>
                <w:left w:val="none" w:sz="0" w:space="0" w:color="auto"/>
                <w:bottom w:val="none" w:sz="0" w:space="0" w:color="auto"/>
                <w:right w:val="none" w:sz="0" w:space="0" w:color="auto"/>
              </w:divBdr>
            </w:div>
            <w:div w:id="1789617116">
              <w:marLeft w:val="0"/>
              <w:marRight w:val="0"/>
              <w:marTop w:val="0"/>
              <w:marBottom w:val="0"/>
              <w:divBdr>
                <w:top w:val="none" w:sz="0" w:space="0" w:color="auto"/>
                <w:left w:val="none" w:sz="0" w:space="0" w:color="auto"/>
                <w:bottom w:val="none" w:sz="0" w:space="0" w:color="auto"/>
                <w:right w:val="none" w:sz="0" w:space="0" w:color="auto"/>
              </w:divBdr>
            </w:div>
            <w:div w:id="125242685">
              <w:marLeft w:val="0"/>
              <w:marRight w:val="0"/>
              <w:marTop w:val="0"/>
              <w:marBottom w:val="0"/>
              <w:divBdr>
                <w:top w:val="none" w:sz="0" w:space="0" w:color="auto"/>
                <w:left w:val="none" w:sz="0" w:space="0" w:color="auto"/>
                <w:bottom w:val="none" w:sz="0" w:space="0" w:color="auto"/>
                <w:right w:val="none" w:sz="0" w:space="0" w:color="auto"/>
              </w:divBdr>
            </w:div>
            <w:div w:id="1707179246">
              <w:marLeft w:val="0"/>
              <w:marRight w:val="0"/>
              <w:marTop w:val="0"/>
              <w:marBottom w:val="0"/>
              <w:divBdr>
                <w:top w:val="none" w:sz="0" w:space="0" w:color="auto"/>
                <w:left w:val="none" w:sz="0" w:space="0" w:color="auto"/>
                <w:bottom w:val="none" w:sz="0" w:space="0" w:color="auto"/>
                <w:right w:val="none" w:sz="0" w:space="0" w:color="auto"/>
              </w:divBdr>
            </w:div>
            <w:div w:id="1510293263">
              <w:marLeft w:val="0"/>
              <w:marRight w:val="0"/>
              <w:marTop w:val="0"/>
              <w:marBottom w:val="0"/>
              <w:divBdr>
                <w:top w:val="none" w:sz="0" w:space="0" w:color="auto"/>
                <w:left w:val="none" w:sz="0" w:space="0" w:color="auto"/>
                <w:bottom w:val="none" w:sz="0" w:space="0" w:color="auto"/>
                <w:right w:val="none" w:sz="0" w:space="0" w:color="auto"/>
              </w:divBdr>
            </w:div>
            <w:div w:id="1200701743">
              <w:marLeft w:val="0"/>
              <w:marRight w:val="0"/>
              <w:marTop w:val="0"/>
              <w:marBottom w:val="0"/>
              <w:divBdr>
                <w:top w:val="none" w:sz="0" w:space="0" w:color="auto"/>
                <w:left w:val="none" w:sz="0" w:space="0" w:color="auto"/>
                <w:bottom w:val="none" w:sz="0" w:space="0" w:color="auto"/>
                <w:right w:val="none" w:sz="0" w:space="0" w:color="auto"/>
              </w:divBdr>
            </w:div>
            <w:div w:id="1053850883">
              <w:marLeft w:val="0"/>
              <w:marRight w:val="0"/>
              <w:marTop w:val="0"/>
              <w:marBottom w:val="0"/>
              <w:divBdr>
                <w:top w:val="none" w:sz="0" w:space="0" w:color="auto"/>
                <w:left w:val="none" w:sz="0" w:space="0" w:color="auto"/>
                <w:bottom w:val="none" w:sz="0" w:space="0" w:color="auto"/>
                <w:right w:val="none" w:sz="0" w:space="0" w:color="auto"/>
              </w:divBdr>
            </w:div>
            <w:div w:id="50349345">
              <w:marLeft w:val="0"/>
              <w:marRight w:val="0"/>
              <w:marTop w:val="0"/>
              <w:marBottom w:val="0"/>
              <w:divBdr>
                <w:top w:val="none" w:sz="0" w:space="0" w:color="auto"/>
                <w:left w:val="none" w:sz="0" w:space="0" w:color="auto"/>
                <w:bottom w:val="none" w:sz="0" w:space="0" w:color="auto"/>
                <w:right w:val="none" w:sz="0" w:space="0" w:color="auto"/>
              </w:divBdr>
            </w:div>
            <w:div w:id="348483309">
              <w:marLeft w:val="0"/>
              <w:marRight w:val="0"/>
              <w:marTop w:val="0"/>
              <w:marBottom w:val="0"/>
              <w:divBdr>
                <w:top w:val="none" w:sz="0" w:space="0" w:color="auto"/>
                <w:left w:val="none" w:sz="0" w:space="0" w:color="auto"/>
                <w:bottom w:val="none" w:sz="0" w:space="0" w:color="auto"/>
                <w:right w:val="none" w:sz="0" w:space="0" w:color="auto"/>
              </w:divBdr>
            </w:div>
            <w:div w:id="773597228">
              <w:marLeft w:val="0"/>
              <w:marRight w:val="0"/>
              <w:marTop w:val="0"/>
              <w:marBottom w:val="0"/>
              <w:divBdr>
                <w:top w:val="none" w:sz="0" w:space="0" w:color="auto"/>
                <w:left w:val="none" w:sz="0" w:space="0" w:color="auto"/>
                <w:bottom w:val="none" w:sz="0" w:space="0" w:color="auto"/>
                <w:right w:val="none" w:sz="0" w:space="0" w:color="auto"/>
              </w:divBdr>
            </w:div>
            <w:div w:id="566185204">
              <w:marLeft w:val="0"/>
              <w:marRight w:val="0"/>
              <w:marTop w:val="0"/>
              <w:marBottom w:val="0"/>
              <w:divBdr>
                <w:top w:val="none" w:sz="0" w:space="0" w:color="auto"/>
                <w:left w:val="none" w:sz="0" w:space="0" w:color="auto"/>
                <w:bottom w:val="none" w:sz="0" w:space="0" w:color="auto"/>
                <w:right w:val="none" w:sz="0" w:space="0" w:color="auto"/>
              </w:divBdr>
            </w:div>
            <w:div w:id="1436706681">
              <w:marLeft w:val="0"/>
              <w:marRight w:val="0"/>
              <w:marTop w:val="0"/>
              <w:marBottom w:val="0"/>
              <w:divBdr>
                <w:top w:val="none" w:sz="0" w:space="0" w:color="auto"/>
                <w:left w:val="none" w:sz="0" w:space="0" w:color="auto"/>
                <w:bottom w:val="none" w:sz="0" w:space="0" w:color="auto"/>
                <w:right w:val="none" w:sz="0" w:space="0" w:color="auto"/>
              </w:divBdr>
            </w:div>
            <w:div w:id="841894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314465">
      <w:bodyDiv w:val="1"/>
      <w:marLeft w:val="0"/>
      <w:marRight w:val="0"/>
      <w:marTop w:val="0"/>
      <w:marBottom w:val="0"/>
      <w:divBdr>
        <w:top w:val="none" w:sz="0" w:space="0" w:color="auto"/>
        <w:left w:val="none" w:sz="0" w:space="0" w:color="auto"/>
        <w:bottom w:val="none" w:sz="0" w:space="0" w:color="auto"/>
        <w:right w:val="none" w:sz="0" w:space="0" w:color="auto"/>
      </w:divBdr>
    </w:div>
    <w:div w:id="1694720467">
      <w:bodyDiv w:val="1"/>
      <w:marLeft w:val="0"/>
      <w:marRight w:val="0"/>
      <w:marTop w:val="0"/>
      <w:marBottom w:val="0"/>
      <w:divBdr>
        <w:top w:val="none" w:sz="0" w:space="0" w:color="auto"/>
        <w:left w:val="none" w:sz="0" w:space="0" w:color="auto"/>
        <w:bottom w:val="none" w:sz="0" w:space="0" w:color="auto"/>
        <w:right w:val="none" w:sz="0" w:space="0" w:color="auto"/>
      </w:divBdr>
    </w:div>
    <w:div w:id="1842699538">
      <w:bodyDiv w:val="1"/>
      <w:marLeft w:val="0"/>
      <w:marRight w:val="0"/>
      <w:marTop w:val="0"/>
      <w:marBottom w:val="0"/>
      <w:divBdr>
        <w:top w:val="none" w:sz="0" w:space="0" w:color="auto"/>
        <w:left w:val="none" w:sz="0" w:space="0" w:color="auto"/>
        <w:bottom w:val="none" w:sz="0" w:space="0" w:color="auto"/>
        <w:right w:val="none" w:sz="0" w:space="0" w:color="auto"/>
      </w:divBdr>
    </w:div>
    <w:div w:id="2025592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microsoft.com/office/2011/relationships/commentsExtended" Target="commentsExtended.xml"/><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comments" Target="comments.xml"/><Relationship Id="rId38"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microsoft.com/office/2018/08/relationships/commentsExtensible" Target="commentsExtensi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customXml" Target="../customXml/item4.xml"/><Relationship Id="rId9" Type="http://schemas.openxmlformats.org/officeDocument/2006/relationships/hyperlink" Target="https://platform.openai.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microsoft.com/office/2016/09/relationships/commentsIds" Target="commentsIds.xml"/><Relationship Id="rId8" Type="http://schemas.openxmlformats.org/officeDocument/2006/relationships/webSettings" Target="web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uvika\AppData\Local\Packages\Microsoft.Office.Desktop_8wekyb3d8bbwe\LocalCache\Roaming\Microsoft\Templates\Chapter\Chapter%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7AF853F3FE6B504C915F2343DFBD0DA8" ma:contentTypeVersion="12" ma:contentTypeDescription="Create a new document." ma:contentTypeScope="" ma:versionID="a29aed7db9b3192b10236bc315da13b9">
  <xsd:schema xmlns:xsd="http://www.w3.org/2001/XMLSchema" xmlns:xs="http://www.w3.org/2001/XMLSchema" xmlns:p="http://schemas.microsoft.com/office/2006/metadata/properties" xmlns:ns3="7e3db697-aa7b-4970-a002-e8c6bacf7754" xmlns:ns4="a66774a6-be99-44ee-b7b8-6d44f1a237f4" targetNamespace="http://schemas.microsoft.com/office/2006/metadata/properties" ma:root="true" ma:fieldsID="c183de0586d24b8c1d79b9ec1db93770" ns3:_="" ns4:_="">
    <xsd:import namespace="7e3db697-aa7b-4970-a002-e8c6bacf7754"/>
    <xsd:import namespace="a66774a6-be99-44ee-b7b8-6d44f1a237f4"/>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3db697-aa7b-4970-a002-e8c6bacf7754"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66774a6-be99-44ee-b7b8-6d44f1a237f4"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870011E-0B13-4DB0-A1F0-6B8F864CF77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50783DE-A122-45D9-A33C-18012608DED9}">
  <ds:schemaRefs>
    <ds:schemaRef ds:uri="http://schemas.openxmlformats.org/officeDocument/2006/bibliography"/>
  </ds:schemaRefs>
</ds:datastoreItem>
</file>

<file path=customXml/itemProps3.xml><?xml version="1.0" encoding="utf-8"?>
<ds:datastoreItem xmlns:ds="http://schemas.openxmlformats.org/officeDocument/2006/customXml" ds:itemID="{21860176-35D1-4A0B-AFA3-05D33003CA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3db697-aa7b-4970-a002-e8c6bacf7754"/>
    <ds:schemaRef ds:uri="a66774a6-be99-44ee-b7b8-6d44f1a237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457AAC7-9E87-4555-93D5-AE50678CCF8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Chapter Template.dotx</Template>
  <TotalTime>3547</TotalTime>
  <Pages>38</Pages>
  <Words>7007</Words>
  <Characters>37351</Characters>
  <Application>Microsoft Office Word</Application>
  <DocSecurity>0</DocSecurity>
  <Lines>811</Lines>
  <Paragraphs>462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Murtaza Tinwala</dc:creator>
  <cp:keywords/>
  <dc:description/>
  <cp:lastModifiedBy>Clint Bodungen</cp:lastModifiedBy>
  <cp:revision>768</cp:revision>
  <dcterms:created xsi:type="dcterms:W3CDTF">2023-04-15T15:50:00Z</dcterms:created>
  <dcterms:modified xsi:type="dcterms:W3CDTF">2023-04-20T21:35:00Z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0x0101007AF853F3FE6B504C915F2343DFBD0DA8</vt:lpwstr>
  </property>
</Properties>
</file>