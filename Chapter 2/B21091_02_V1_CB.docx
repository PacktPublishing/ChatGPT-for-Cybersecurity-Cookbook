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FF1218" w14:textId="242CF9D4" w:rsidR="00497E61" w:rsidRDefault="00BC34AE" w:rsidP="00FA16AB">
      <w:pPr>
        <w:pStyle w:val="H1-Chapter"/>
      </w:pPr>
      <w:r>
        <w:t>2</w:t>
      </w:r>
    </w:p>
    <w:p w14:paraId="46CCC6FA" w14:textId="0E7109CD" w:rsidR="00A55F8D" w:rsidRDefault="00BC34AE" w:rsidP="00497E61">
      <w:pPr>
        <w:pStyle w:val="H1-Chapter"/>
      </w:pPr>
      <w:r>
        <w:t>Vu</w:t>
      </w:r>
      <w:r w:rsidR="00FC2913">
        <w:t>lnerability Assessment</w:t>
      </w:r>
    </w:p>
    <w:p w14:paraId="0B919955" w14:textId="2F8B113B" w:rsidR="00B876CE" w:rsidRPr="006029AE" w:rsidRDefault="00EC0650" w:rsidP="006029AE">
      <w:pPr>
        <w:pStyle w:val="P-Regular"/>
      </w:pPr>
      <w:bookmarkStart w:id="0" w:name="_Hlk43457649"/>
      <w:proofErr w:type="spellStart"/>
      <w:r w:rsidRPr="006029AE">
        <w:rPr>
          <w:rStyle w:val="P-Keyword"/>
          <w:rFonts w:asciiTheme="minorHAnsi" w:hAnsiTheme="minorHAnsi"/>
          <w:b w:val="0"/>
          <w:u w:val="none"/>
          <w:shd w:val="clear" w:color="auto" w:fill="auto"/>
        </w:rPr>
        <w:t>Chatpter</w:t>
      </w:r>
      <w:proofErr w:type="spellEnd"/>
      <w:r w:rsidRPr="006029AE">
        <w:rPr>
          <w:rStyle w:val="P-Keyword"/>
          <w:rFonts w:asciiTheme="minorHAnsi" w:hAnsiTheme="minorHAnsi"/>
          <w:b w:val="0"/>
          <w:u w:val="none"/>
          <w:shd w:val="clear" w:color="auto" w:fill="auto"/>
        </w:rPr>
        <w:t xml:space="preserve"> </w:t>
      </w:r>
      <w:r w:rsidRPr="006029AE">
        <w:t>description</w:t>
      </w:r>
      <w:r w:rsidR="00673562" w:rsidRPr="006029AE">
        <w:t xml:space="preserve"> </w:t>
      </w:r>
    </w:p>
    <w:p w14:paraId="30C550C4" w14:textId="77777777" w:rsidR="00C44B86" w:rsidRDefault="00C44B86" w:rsidP="00C44B86">
      <w:pPr>
        <w:pStyle w:val="P-Regular"/>
      </w:pPr>
    </w:p>
    <w:p w14:paraId="34E8EDFF" w14:textId="77777777" w:rsidR="00D23F78" w:rsidRDefault="00B876CE" w:rsidP="00D23F78">
      <w:pPr>
        <w:pStyle w:val="P-Regular"/>
      </w:pPr>
      <w:r>
        <w:t>In this chapter, we will cover the following recipes:</w:t>
      </w:r>
      <w:bookmarkEnd w:id="0"/>
    </w:p>
    <w:p w14:paraId="1C429E2A" w14:textId="77777777" w:rsidR="00DC59D0" w:rsidRDefault="00DC59D0" w:rsidP="00DC59D0">
      <w:pPr>
        <w:pStyle w:val="L-Bullets"/>
      </w:pPr>
      <w:r>
        <w:t>Creating Vulnerability Assessment Plans</w:t>
      </w:r>
    </w:p>
    <w:p w14:paraId="48E323EF" w14:textId="77777777" w:rsidR="00331486" w:rsidRDefault="00331486" w:rsidP="00331486">
      <w:pPr>
        <w:pStyle w:val="L-Bullets"/>
      </w:pPr>
      <w:r>
        <w:t>Threat Assessment using ChatGPT and MITRE ATT&amp;CK Framework</w:t>
      </w:r>
    </w:p>
    <w:p w14:paraId="4CE676DE" w14:textId="77777777" w:rsidR="00331486" w:rsidRDefault="00331486" w:rsidP="00331486">
      <w:pPr>
        <w:pStyle w:val="L-Bullets"/>
      </w:pPr>
      <w:r>
        <w:t>GPT-assisted vulnerability scanning (API)</w:t>
      </w:r>
    </w:p>
    <w:p w14:paraId="647ECC68" w14:textId="77777777" w:rsidR="00331486" w:rsidRDefault="00331486" w:rsidP="00331486">
      <w:pPr>
        <w:pStyle w:val="L-Bullets"/>
      </w:pPr>
      <w:r>
        <w:t>Identifying common vulnerabilities and exposures (CVEs)</w:t>
      </w:r>
    </w:p>
    <w:p w14:paraId="6F749D4D" w14:textId="77777777" w:rsidR="00331486" w:rsidRDefault="00331486" w:rsidP="00331486">
      <w:pPr>
        <w:pStyle w:val="L-Bullets"/>
      </w:pPr>
      <w:r>
        <w:t>Monitoring emerging vulnerabilities</w:t>
      </w:r>
    </w:p>
    <w:p w14:paraId="67C385E9" w14:textId="77777777" w:rsidR="00331486" w:rsidRDefault="00331486" w:rsidP="00331486">
      <w:pPr>
        <w:pStyle w:val="L-Bullets"/>
      </w:pPr>
      <w:r>
        <w:t>Analyzing Vulnerability Assessment Reports</w:t>
      </w:r>
    </w:p>
    <w:p w14:paraId="22F4DD4D" w14:textId="598EA047" w:rsidR="00331486" w:rsidRDefault="00331486" w:rsidP="00DC59D0">
      <w:pPr>
        <w:pStyle w:val="L-Bullets"/>
      </w:pPr>
      <w:r>
        <w:t>Prioritizing Vulnerabilities and Remediation Actions</w:t>
      </w:r>
    </w:p>
    <w:p w14:paraId="74865FD1" w14:textId="52A48BA4" w:rsidR="00A55F8D" w:rsidRDefault="00331486" w:rsidP="00A46FE0">
      <w:pPr>
        <w:pStyle w:val="L-Bullets"/>
      </w:pPr>
      <w:r>
        <w:t xml:space="preserve">Using the </w:t>
      </w:r>
      <w:proofErr w:type="spellStart"/>
      <w:r>
        <w:t>LangChain</w:t>
      </w:r>
      <w:proofErr w:type="spellEnd"/>
      <w:r>
        <w:t xml:space="preserve"> framework for large document analysis</w:t>
      </w:r>
    </w:p>
    <w:p w14:paraId="4BAB3654" w14:textId="6EE311E8" w:rsidR="00B05CEB" w:rsidRDefault="00B05CEB" w:rsidP="00403188">
      <w:pPr>
        <w:pStyle w:val="H1-Section"/>
      </w:pPr>
      <w:r>
        <w:t>Technical Requirements</w:t>
      </w:r>
    </w:p>
    <w:p w14:paraId="23027F70" w14:textId="77777777" w:rsidR="00127453" w:rsidRDefault="00455F18" w:rsidP="00127453">
      <w:pPr>
        <w:pStyle w:val="P-Regular"/>
      </w:pPr>
      <w:r w:rsidRPr="00455F18">
        <w:t xml:space="preserve">For this chapter, you will </w:t>
      </w:r>
    </w:p>
    <w:p w14:paraId="5CC671AF" w14:textId="3B7C1A1C" w:rsidR="00BE0076" w:rsidRDefault="00DC59D0" w:rsidP="00095D68">
      <w:pPr>
        <w:pStyle w:val="H1-Section"/>
      </w:pPr>
      <w:r w:rsidRPr="00DC59D0">
        <w:t>Creating Vulnerability Assessment Plans</w:t>
      </w:r>
    </w:p>
    <w:p w14:paraId="1F18344C" w14:textId="77777777" w:rsidR="004D7938" w:rsidRPr="004D7938" w:rsidRDefault="004D7938" w:rsidP="004D7938">
      <w:pPr>
        <w:pStyle w:val="P-Regular"/>
        <w:rPr>
          <w:lang w:val="en-US"/>
        </w:rPr>
      </w:pPr>
      <w:r w:rsidRPr="004D7938">
        <w:rPr>
          <w:lang w:val="en-US"/>
        </w:rPr>
        <w:t xml:space="preserve">In this recipe, you'll learn how to harness the power of </w:t>
      </w:r>
      <w:r w:rsidRPr="004D7938">
        <w:rPr>
          <w:rStyle w:val="P-Keyword"/>
          <w:lang w:val="en-US"/>
        </w:rPr>
        <w:t>ChatGPT</w:t>
      </w:r>
      <w:r w:rsidRPr="004D7938">
        <w:rPr>
          <w:lang w:val="en-US"/>
        </w:rPr>
        <w:t xml:space="preserve"> and the </w:t>
      </w:r>
      <w:r w:rsidRPr="004D7938">
        <w:rPr>
          <w:rStyle w:val="P-Keyword"/>
          <w:lang w:val="en-US"/>
        </w:rPr>
        <w:t>OpenAI API</w:t>
      </w:r>
      <w:r w:rsidRPr="004D7938">
        <w:rPr>
          <w:lang w:val="en-US"/>
        </w:rPr>
        <w:t xml:space="preserve"> to </w:t>
      </w:r>
      <w:r w:rsidRPr="004D7938">
        <w:rPr>
          <w:rStyle w:val="P-Keyword"/>
          <w:lang w:val="en-US"/>
        </w:rPr>
        <w:t>create comprehensive vulnerability assessment plans</w:t>
      </w:r>
      <w:r w:rsidRPr="004D7938">
        <w:rPr>
          <w:lang w:val="en-US"/>
        </w:rPr>
        <w:t xml:space="preserve"> using network, system, and business details as input. This recipe is invaluable for both cybersecurity students and beginners looking to familiarize themselves with proper methods and tools for vulnerability assessments, as well as experienced cybersecurity professionals aiming to save time on planning and documentation.</w:t>
      </w:r>
    </w:p>
    <w:p w14:paraId="7E9B1981" w14:textId="230AEE00" w:rsidR="004D7938" w:rsidRPr="004D7938" w:rsidRDefault="004D7938" w:rsidP="004D7938">
      <w:pPr>
        <w:pStyle w:val="P-Regular"/>
        <w:rPr>
          <w:lang w:val="en-US"/>
        </w:rPr>
      </w:pPr>
      <w:r w:rsidRPr="004D7938">
        <w:rPr>
          <w:lang w:val="en-US"/>
        </w:rPr>
        <w:t xml:space="preserve">Building upon the skills acquired in </w:t>
      </w:r>
      <w:r w:rsidRPr="004D7938">
        <w:rPr>
          <w:rStyle w:val="P-Italics"/>
          <w:lang w:val="en-US"/>
        </w:rPr>
        <w:t>Chapter 1</w:t>
      </w:r>
      <w:r w:rsidRPr="004D7938">
        <w:rPr>
          <w:lang w:val="en-US"/>
        </w:rPr>
        <w:t>, you will delve deeper into establishing the system role of a cybersecurity professional specializing in vulnerability assessments. You'll learn how to craft effective prompts that generate well-formatted output</w:t>
      </w:r>
      <w:r w:rsidR="001F764E">
        <w:rPr>
          <w:lang w:val="en-US"/>
        </w:rPr>
        <w:t xml:space="preserve"> using markd</w:t>
      </w:r>
      <w:r w:rsidRPr="004D7938">
        <w:rPr>
          <w:lang w:val="en-US"/>
        </w:rPr>
        <w:t xml:space="preserve">own language. This recipe will also expand on the techniques explored in </w:t>
      </w:r>
      <w:r w:rsidRPr="004D7938">
        <w:rPr>
          <w:rStyle w:val="P-Italics"/>
          <w:lang w:val="en-US"/>
        </w:rPr>
        <w:t xml:space="preserve">Enhancing Output </w:t>
      </w:r>
      <w:r w:rsidRPr="004D7938">
        <w:rPr>
          <w:rStyle w:val="P-Italics"/>
          <w:lang w:val="en-US"/>
        </w:rPr>
        <w:lastRenderedPageBreak/>
        <w:t>with Templates (Application: Threat Report)</w:t>
      </w:r>
      <w:r w:rsidRPr="004D7938">
        <w:rPr>
          <w:lang w:val="en-US"/>
        </w:rPr>
        <w:t xml:space="preserve"> and </w:t>
      </w:r>
      <w:r w:rsidRPr="004D7938">
        <w:rPr>
          <w:rStyle w:val="P-Italics"/>
          <w:lang w:val="en-US"/>
        </w:rPr>
        <w:t>Formatting Output as a Table (Application: Security Controls Table)</w:t>
      </w:r>
      <w:r w:rsidRPr="004D7938">
        <w:rPr>
          <w:lang w:val="en-US"/>
        </w:rPr>
        <w:t>, enabling you to design prompts that produce the desired output format.</w:t>
      </w:r>
    </w:p>
    <w:p w14:paraId="5429D3C2" w14:textId="604E2430" w:rsidR="00095D68" w:rsidRPr="004D7938" w:rsidRDefault="004D7938" w:rsidP="00095D68">
      <w:pPr>
        <w:pStyle w:val="P-Regular"/>
        <w:rPr>
          <w:lang w:val="en-US"/>
        </w:rPr>
      </w:pPr>
      <w:r w:rsidRPr="004D7938">
        <w:rPr>
          <w:lang w:val="en-US"/>
        </w:rPr>
        <w:t xml:space="preserve">Finally, you'll discover how to use the OpenAI API and </w:t>
      </w:r>
      <w:r w:rsidRPr="004D7938">
        <w:rPr>
          <w:rStyle w:val="P-Keyword"/>
          <w:lang w:val="en-US"/>
        </w:rPr>
        <w:t>Python</w:t>
      </w:r>
      <w:r w:rsidRPr="004D7938">
        <w:rPr>
          <w:lang w:val="en-US"/>
        </w:rPr>
        <w:t xml:space="preserve"> to generate the vulnerability assessment plan, and then </w:t>
      </w:r>
      <w:r w:rsidRPr="004D7938">
        <w:rPr>
          <w:rStyle w:val="P-Keyword"/>
          <w:lang w:val="en-US"/>
        </w:rPr>
        <w:t>export it as a Microsoft Word file</w:t>
      </w:r>
      <w:r w:rsidRPr="004D7938">
        <w:rPr>
          <w:lang w:val="en-US"/>
        </w:rPr>
        <w:t>. This recipe will serve as a practical guide for creating detailed and efficient vulnerability assessment plans using ChatGPT and the OpenAI API.</w:t>
      </w:r>
    </w:p>
    <w:p w14:paraId="25431B3C" w14:textId="4232A6E2" w:rsidR="00ED301D" w:rsidRDefault="00ED301D" w:rsidP="00ED301D">
      <w:pPr>
        <w:pStyle w:val="H2-Heading"/>
      </w:pPr>
      <w:r>
        <w:t>Getting Ready</w:t>
      </w:r>
    </w:p>
    <w:p w14:paraId="70A8AE2A" w14:textId="77777777" w:rsidR="00F40A78" w:rsidRDefault="00F40A78" w:rsidP="00F40A78">
      <w:pPr>
        <w:pStyle w:val="P-Regular"/>
      </w:pPr>
      <w:r w:rsidRPr="00CE3890">
        <w:t>Before diving into the recipe, it's essential to prepare your environment and gather the necessary resources to ensure a smooth and efficient threat assessment process. Here's a list of steps to help you get ready:</w:t>
      </w:r>
    </w:p>
    <w:p w14:paraId="122E7A1F" w14:textId="77777777" w:rsidR="00F40A78" w:rsidRDefault="00F40A78" w:rsidP="00F40A78">
      <w:pPr>
        <w:pStyle w:val="L-Numbers"/>
        <w:numPr>
          <w:ilvl w:val="0"/>
          <w:numId w:val="37"/>
        </w:numPr>
      </w:pPr>
      <w:r w:rsidRPr="00F54E38">
        <w:rPr>
          <w:rStyle w:val="P-Bold"/>
        </w:rPr>
        <w:t>Python Library:</w:t>
      </w:r>
      <w:r>
        <w:t xml:space="preserve"> </w:t>
      </w:r>
      <w:r w:rsidRPr="00A92895">
        <w:t xml:space="preserve">Install the </w:t>
      </w:r>
      <w:r w:rsidRPr="00A92895">
        <w:rPr>
          <w:rStyle w:val="P-Keyword"/>
        </w:rPr>
        <w:t>python-docx</w:t>
      </w:r>
      <w:r w:rsidRPr="00A92895">
        <w:t xml:space="preserve"> library: Ensure you have the python-docx library installed in your Python environment, as it will be used to generate Microsoft Word files. You can install it using the command </w:t>
      </w:r>
      <w:r w:rsidRPr="00A92895">
        <w:rPr>
          <w:rStyle w:val="P-Code"/>
        </w:rPr>
        <w:t>pip install python-docx</w:t>
      </w:r>
      <w:r w:rsidRPr="00A92895">
        <w:t>.</w:t>
      </w:r>
    </w:p>
    <w:p w14:paraId="1C0FAA4A" w14:textId="77777777" w:rsidR="00F40A78" w:rsidRDefault="00F40A78" w:rsidP="00F40A78">
      <w:pPr>
        <w:pStyle w:val="L-Numbers"/>
      </w:pPr>
      <w:r w:rsidRPr="00761705">
        <w:rPr>
          <w:rStyle w:val="P-Bold"/>
        </w:rPr>
        <w:t>MITRE ATT&amp;CK Framework:</w:t>
      </w:r>
      <w:r>
        <w:t xml:space="preserve"> </w:t>
      </w:r>
      <w:r w:rsidRPr="00873D06">
        <w:t xml:space="preserve">Familiarize yourself with the </w:t>
      </w:r>
      <w:r w:rsidRPr="00873D06">
        <w:rPr>
          <w:rStyle w:val="P-Keyword"/>
        </w:rPr>
        <w:t>MITRE ATT&amp;CK</w:t>
      </w:r>
      <w:r w:rsidRPr="00873D06">
        <w:t xml:space="preserve"> framework: To make the most of this recipe, it's helpful to have a basic understanding of the MITRE ATT&amp;CK framework. Visit </w:t>
      </w:r>
      <w:r w:rsidRPr="00873D06">
        <w:rPr>
          <w:rStyle w:val="P-URL"/>
        </w:rPr>
        <w:t>https://attack.mitre.org/</w:t>
      </w:r>
      <w:r w:rsidRPr="00873D06">
        <w:t xml:space="preserve"> for more information and resources.</w:t>
      </w:r>
    </w:p>
    <w:p w14:paraId="222FE587" w14:textId="7AD13860" w:rsidR="00ED301D" w:rsidRDefault="00F40A78" w:rsidP="00095D68">
      <w:pPr>
        <w:pStyle w:val="L-Numbers"/>
      </w:pPr>
      <w:r w:rsidRPr="00761705">
        <w:rPr>
          <w:rStyle w:val="P-Bold"/>
        </w:rPr>
        <w:t xml:space="preserve">Sample Threats: </w:t>
      </w:r>
      <w:r w:rsidRPr="005F610B">
        <w:t>Prepare a list of sample threat names, attack campaigns, or adversary groups to use as examples while working through the recipe.</w:t>
      </w:r>
    </w:p>
    <w:p w14:paraId="3DE5C641" w14:textId="1C7343A8" w:rsidR="00ED301D" w:rsidRDefault="00ED301D" w:rsidP="00ED301D">
      <w:pPr>
        <w:pStyle w:val="H2-Heading"/>
      </w:pPr>
      <w:r>
        <w:t>How to do it…</w:t>
      </w:r>
    </w:p>
    <w:p w14:paraId="06832096" w14:textId="60BC9590" w:rsidR="00ED301D" w:rsidRDefault="005B7B06" w:rsidP="00095D68">
      <w:pPr>
        <w:pStyle w:val="P-Regular"/>
      </w:pPr>
      <w:r w:rsidRPr="005B7B06">
        <w:t>In this section, we will walk you through the process of using ChatGPT to create a comprehensive vulnerability assessment plan tailored to a specific network and organization's needs. By providing the necessary details and using the given system role and prompt, you will be able to generate a well-structured assessment plan.</w:t>
      </w:r>
    </w:p>
    <w:p w14:paraId="4E4A13C8" w14:textId="77777777" w:rsidR="004365BF" w:rsidRPr="004365BF" w:rsidRDefault="004365BF" w:rsidP="004365BF">
      <w:pPr>
        <w:pStyle w:val="L-Numbers"/>
      </w:pPr>
      <w:r w:rsidRPr="004365BF">
        <w:t>Begin by logging in to your ChatGPT account and navigating to the ChatGPT web UI.</w:t>
      </w:r>
    </w:p>
    <w:p w14:paraId="7E229A88" w14:textId="160D640F" w:rsidR="005B7B06" w:rsidRDefault="00727B18" w:rsidP="005B7B06">
      <w:pPr>
        <w:pStyle w:val="L-Numbers"/>
      </w:pPr>
      <w:r w:rsidRPr="00727B18">
        <w:t>Start a new conversation with ChatGPT by clicking the "</w:t>
      </w:r>
      <w:r w:rsidRPr="00727B18">
        <w:rPr>
          <w:rStyle w:val="P-Bold"/>
        </w:rPr>
        <w:t>New chat</w:t>
      </w:r>
      <w:r w:rsidRPr="00727B18">
        <w:t>" button.</w:t>
      </w:r>
    </w:p>
    <w:p w14:paraId="2341F635" w14:textId="77777777" w:rsidR="004E1F43" w:rsidRDefault="004E1F43" w:rsidP="004E1F43">
      <w:pPr>
        <w:pStyle w:val="L-Numbers"/>
      </w:pPr>
      <w:r>
        <w:t>Enter the following prompt to establish a</w:t>
      </w:r>
      <w:r w:rsidRPr="00156C18">
        <w:t xml:space="preserve"> system role:</w:t>
      </w:r>
    </w:p>
    <w:p w14:paraId="348F0ECB" w14:textId="31B9CD5C" w:rsidR="004E1F43" w:rsidRDefault="000A40AA" w:rsidP="006F4DDE">
      <w:pPr>
        <w:pStyle w:val="L-Source"/>
      </w:pPr>
      <w:r w:rsidRPr="000A40AA">
        <w:t>You are a cybersecurity professional specializing in vulnerability assessment.</w:t>
      </w:r>
    </w:p>
    <w:p w14:paraId="6F375CC8" w14:textId="53F80E73" w:rsidR="004E1F43" w:rsidRDefault="006402A5" w:rsidP="00884DC1">
      <w:pPr>
        <w:pStyle w:val="L-Numbers"/>
      </w:pPr>
      <w:r>
        <w:lastRenderedPageBreak/>
        <w:t>Enter the following message text, but r</w:t>
      </w:r>
      <w:r w:rsidR="004E1F43" w:rsidRPr="006A17FA">
        <w:t>eplace</w:t>
      </w:r>
      <w:r w:rsidR="00FA04A9">
        <w:t xml:space="preserve"> the placeholders in the</w:t>
      </w:r>
      <w:r w:rsidR="004E1F43" w:rsidRPr="006A17FA">
        <w:t xml:space="preserve"> </w:t>
      </w:r>
      <w:proofErr w:type="gramStart"/>
      <w:r w:rsidR="00FA04A9">
        <w:t>“</w:t>
      </w:r>
      <w:r w:rsidR="004E1F43" w:rsidRPr="00A736CF">
        <w:rPr>
          <w:rStyle w:val="P-Code"/>
        </w:rPr>
        <w:t>{</w:t>
      </w:r>
      <w:r w:rsidR="00FA04A9">
        <w:rPr>
          <w:rStyle w:val="P-Code"/>
        </w:rPr>
        <w:t xml:space="preserve"> }</w:t>
      </w:r>
      <w:proofErr w:type="gramEnd"/>
      <w:r w:rsidR="00FA04A9">
        <w:rPr>
          <w:rStyle w:val="P-Code"/>
        </w:rPr>
        <w:t xml:space="preserve">” </w:t>
      </w:r>
      <w:r w:rsidR="00FA04A9" w:rsidRPr="00884DC1">
        <w:t>brackets</w:t>
      </w:r>
      <w:r w:rsidR="004E1F43" w:rsidRPr="006A17FA">
        <w:t xml:space="preserve"> </w:t>
      </w:r>
      <w:r w:rsidR="000D25E2">
        <w:t>with the appropriate data of</w:t>
      </w:r>
      <w:r w:rsidR="004E1F43" w:rsidRPr="006A17FA">
        <w:t xml:space="preserve"> your choice. You can either combine this prompt with the system role or enter it separately.</w:t>
      </w:r>
    </w:p>
    <w:p w14:paraId="61BA49BA" w14:textId="06183429" w:rsidR="002B151C" w:rsidRDefault="002B151C" w:rsidP="002B151C">
      <w:pPr>
        <w:pStyle w:val="L-Source"/>
      </w:pPr>
      <w:r>
        <w:t xml:space="preserve">Using cybersecurity industry standards and best practices, create a complete and detailed assessment plan (not a penetration test) that </w:t>
      </w:r>
      <w:proofErr w:type="gramStart"/>
      <w:r>
        <w:t>includes:</w:t>
      </w:r>
      <w:proofErr w:type="gramEnd"/>
      <w:r>
        <w:t xml:space="preserve"> Introduction, outline of the process/methodology, tools needed, and a very detailed multi-layered outline of the steps. Provide a thorough and descriptive introduction and as much detail and description as possible throughout the plan. The plan should not only </w:t>
      </w:r>
      <w:proofErr w:type="gramStart"/>
      <w:r>
        <w:t>assessment of</w:t>
      </w:r>
      <w:proofErr w:type="gramEnd"/>
      <w:r>
        <w:t xml:space="preserve"> technical vulnerabilities on systems but also policies, procedures, and compliance. It should include the use of scanning tools as well as configuration review, staff interviews, and site walk-around. All recommendations should </w:t>
      </w:r>
      <w:proofErr w:type="gramStart"/>
      <w:r>
        <w:t>following</w:t>
      </w:r>
      <w:proofErr w:type="gramEnd"/>
      <w:r>
        <w:t xml:space="preserve"> industry standard best practices and methods. The plan should be a minimum of 1500 words.</w:t>
      </w:r>
    </w:p>
    <w:p w14:paraId="423AA924" w14:textId="77777777" w:rsidR="002B151C" w:rsidRDefault="002B151C" w:rsidP="002B151C">
      <w:pPr>
        <w:pStyle w:val="L-Source"/>
      </w:pPr>
      <w:r>
        <w:t>Create the plan so that it is specific for the following details:</w:t>
      </w:r>
    </w:p>
    <w:p w14:paraId="0931DE91" w14:textId="77777777" w:rsidR="002B151C" w:rsidRDefault="002B151C" w:rsidP="002B151C">
      <w:pPr>
        <w:pStyle w:val="L-Source"/>
      </w:pPr>
      <w:r>
        <w:t>Network Size: Large</w:t>
      </w:r>
    </w:p>
    <w:p w14:paraId="59342130" w14:textId="77777777" w:rsidR="002B151C" w:rsidRDefault="002B151C" w:rsidP="002B151C">
      <w:pPr>
        <w:pStyle w:val="L-Source"/>
      </w:pPr>
      <w:r>
        <w:t>Number of Nodes: 1000</w:t>
      </w:r>
    </w:p>
    <w:p w14:paraId="3FEA1756" w14:textId="77777777" w:rsidR="002B151C" w:rsidRDefault="002B151C" w:rsidP="002B151C">
      <w:pPr>
        <w:pStyle w:val="L-Source"/>
      </w:pPr>
      <w:r>
        <w:t>Type of Devices: Desktops, Laptops, Printers, Routers</w:t>
      </w:r>
    </w:p>
    <w:p w14:paraId="128E2379" w14:textId="77777777" w:rsidR="002B151C" w:rsidRDefault="002B151C" w:rsidP="002B151C">
      <w:pPr>
        <w:pStyle w:val="L-Source"/>
      </w:pPr>
      <w:r>
        <w:t xml:space="preserve">Specific systems or devices that need to be excluded from the assessment: </w:t>
      </w:r>
      <w:proofErr w:type="gramStart"/>
      <w:r>
        <w:t>None</w:t>
      </w:r>
      <w:proofErr w:type="gramEnd"/>
    </w:p>
    <w:p w14:paraId="71F39BA4" w14:textId="77777777" w:rsidR="002B151C" w:rsidRDefault="002B151C" w:rsidP="002B151C">
      <w:pPr>
        <w:pStyle w:val="L-Source"/>
      </w:pPr>
      <w:r>
        <w:t>Operating Systems: Windows 10, MacOS, Linux</w:t>
      </w:r>
    </w:p>
    <w:p w14:paraId="29A6D5BF" w14:textId="77777777" w:rsidR="002B151C" w:rsidRDefault="002B151C" w:rsidP="002B151C">
      <w:pPr>
        <w:pStyle w:val="L-Source"/>
      </w:pPr>
      <w:r>
        <w:t>Network Topology: Star</w:t>
      </w:r>
    </w:p>
    <w:p w14:paraId="0062BAE9" w14:textId="77777777" w:rsidR="002B151C" w:rsidRDefault="002B151C" w:rsidP="002B151C">
      <w:pPr>
        <w:pStyle w:val="L-Source"/>
      </w:pPr>
      <w:r>
        <w:t>Access Controls: Role-based access control</w:t>
      </w:r>
    </w:p>
    <w:p w14:paraId="66A92ACC" w14:textId="77777777" w:rsidR="002B151C" w:rsidRDefault="002B151C" w:rsidP="002B151C">
      <w:pPr>
        <w:pStyle w:val="L-Source"/>
      </w:pPr>
      <w:r>
        <w:t>Previous Security Incidents: 3 incidents in the last year</w:t>
      </w:r>
    </w:p>
    <w:p w14:paraId="02DBD01F" w14:textId="77777777" w:rsidR="002B151C" w:rsidRDefault="002B151C" w:rsidP="002B151C">
      <w:pPr>
        <w:pStyle w:val="L-Source"/>
      </w:pPr>
      <w:r>
        <w:t>Compliance Requirements: HIPAA</w:t>
      </w:r>
    </w:p>
    <w:p w14:paraId="45CBE85D" w14:textId="77777777" w:rsidR="002B151C" w:rsidRDefault="002B151C" w:rsidP="002B151C">
      <w:pPr>
        <w:pStyle w:val="L-Source"/>
      </w:pPr>
      <w:r>
        <w:t>Business Critical Assets: Financial data, Personal health information</w:t>
      </w:r>
    </w:p>
    <w:p w14:paraId="3A9E0CFB" w14:textId="77777777" w:rsidR="002B151C" w:rsidRDefault="002B151C" w:rsidP="002B151C">
      <w:pPr>
        <w:pStyle w:val="L-Source"/>
      </w:pPr>
      <w:r>
        <w:t>Data Classification: Highly confidential</w:t>
      </w:r>
    </w:p>
    <w:p w14:paraId="5C64D7D1" w14:textId="77777777" w:rsidR="002B151C" w:rsidRDefault="002B151C" w:rsidP="002B151C">
      <w:pPr>
        <w:pStyle w:val="L-Source"/>
      </w:pPr>
      <w:r>
        <w:t xml:space="preserve">Goals and objectives of the vulnerability assessment: To identify and prioritize potential vulnerabilities in the </w:t>
      </w:r>
      <w:r>
        <w:lastRenderedPageBreak/>
        <w:t>network and provide recommendations for remediation and risk mitigation.</w:t>
      </w:r>
    </w:p>
    <w:p w14:paraId="23B85694" w14:textId="77777777" w:rsidR="002B151C" w:rsidRDefault="002B151C" w:rsidP="002B151C">
      <w:pPr>
        <w:pStyle w:val="L-Source"/>
      </w:pPr>
      <w:r>
        <w:t>Timeline for the vulnerability assessment: 4 weeks</w:t>
      </w:r>
    </w:p>
    <w:p w14:paraId="71DE2396" w14:textId="77777777" w:rsidR="002B151C" w:rsidRDefault="002B151C" w:rsidP="002B151C">
      <w:pPr>
        <w:pStyle w:val="L-Source"/>
      </w:pPr>
      <w:r>
        <w:t>Team: 3 cybersecurity professionals, including a vulnerability assessment lead and two security analysts</w:t>
      </w:r>
    </w:p>
    <w:p w14:paraId="720817B1" w14:textId="77777777" w:rsidR="002B151C" w:rsidRDefault="002B151C" w:rsidP="002B151C">
      <w:pPr>
        <w:pStyle w:val="L-Source"/>
      </w:pPr>
      <w:r>
        <w:t>Expected deliverables of the assessment: A detailed report outlining the results of the vulnerability assessment, including identified vulnerabilities, their criticality, potential impact on the network, and recommendations for remediation and risk mitigation.</w:t>
      </w:r>
    </w:p>
    <w:p w14:paraId="3B81D836" w14:textId="77777777" w:rsidR="002B151C" w:rsidRDefault="002B151C" w:rsidP="002B151C">
      <w:pPr>
        <w:pStyle w:val="L-Source"/>
      </w:pPr>
      <w:r>
        <w:t>Audience: The organization's IT department, senior management, and any external auditors or regulators.</w:t>
      </w:r>
    </w:p>
    <w:p w14:paraId="4C716D96" w14:textId="77777777" w:rsidR="002B151C" w:rsidRDefault="002B151C" w:rsidP="002B151C">
      <w:pPr>
        <w:pStyle w:val="L-Source"/>
      </w:pPr>
      <w:r>
        <w:t>Provide the plan using the following format and markdown language:</w:t>
      </w:r>
    </w:p>
    <w:p w14:paraId="4D220E34" w14:textId="77777777" w:rsidR="002B151C" w:rsidRDefault="002B151C" w:rsidP="002B151C">
      <w:pPr>
        <w:pStyle w:val="L-Source"/>
      </w:pPr>
      <w:r>
        <w:t>#Vulnerability Assessment Plan</w:t>
      </w:r>
    </w:p>
    <w:p w14:paraId="27B1AE01" w14:textId="77777777" w:rsidR="002B151C" w:rsidRDefault="002B151C" w:rsidP="002B151C">
      <w:pPr>
        <w:pStyle w:val="L-Source"/>
      </w:pPr>
      <w:r>
        <w:t>##Introduction</w:t>
      </w:r>
    </w:p>
    <w:p w14:paraId="666D286A" w14:textId="77777777" w:rsidR="002B151C" w:rsidRDefault="002B151C" w:rsidP="002B151C">
      <w:pPr>
        <w:pStyle w:val="L-Source"/>
      </w:pPr>
      <w:r>
        <w:t xml:space="preserve">Thorough Introduction to the plan including the scope, reasons for doing it, goals and objectives, and summary of the </w:t>
      </w:r>
      <w:proofErr w:type="gramStart"/>
      <w:r>
        <w:t>plan</w:t>
      </w:r>
      <w:proofErr w:type="gramEnd"/>
    </w:p>
    <w:p w14:paraId="14C863D3" w14:textId="77777777" w:rsidR="002B151C" w:rsidRDefault="002B151C" w:rsidP="002B151C">
      <w:pPr>
        <w:pStyle w:val="L-Source"/>
      </w:pPr>
      <w:r>
        <w:t>##Process/Methodology</w:t>
      </w:r>
    </w:p>
    <w:p w14:paraId="66AA454E" w14:textId="77777777" w:rsidR="002B151C" w:rsidRDefault="002B151C" w:rsidP="002B151C">
      <w:pPr>
        <w:pStyle w:val="L-Source"/>
      </w:pPr>
      <w:r>
        <w:t>Description and Outline of the process/Methodology</w:t>
      </w:r>
    </w:p>
    <w:p w14:paraId="661D3C5C" w14:textId="77777777" w:rsidR="002B151C" w:rsidRDefault="002B151C" w:rsidP="002B151C">
      <w:pPr>
        <w:pStyle w:val="L-Source"/>
      </w:pPr>
      <w:r>
        <w:t>##Tools Required</w:t>
      </w:r>
    </w:p>
    <w:p w14:paraId="0AA176E8" w14:textId="77777777" w:rsidR="002B151C" w:rsidRDefault="002B151C" w:rsidP="002B151C">
      <w:pPr>
        <w:pStyle w:val="L-Source"/>
      </w:pPr>
      <w:r>
        <w:t xml:space="preserve">List of required tools and applications, with their descriptions and reasons </w:t>
      </w:r>
      <w:proofErr w:type="gramStart"/>
      <w:r>
        <w:t>needed</w:t>
      </w:r>
      <w:proofErr w:type="gramEnd"/>
    </w:p>
    <w:p w14:paraId="1FC49054" w14:textId="77777777" w:rsidR="002B151C" w:rsidRDefault="002B151C" w:rsidP="002B151C">
      <w:pPr>
        <w:pStyle w:val="L-Source"/>
      </w:pPr>
      <w:r>
        <w:t>##Assessment Steps</w:t>
      </w:r>
    </w:p>
    <w:p w14:paraId="3B7F4036" w14:textId="52E1B4AA" w:rsidR="004E1F43" w:rsidRDefault="002B151C" w:rsidP="002B151C">
      <w:pPr>
        <w:pStyle w:val="L-Source"/>
      </w:pPr>
      <w:r>
        <w:t xml:space="preserve">Detailed, multi-layered outline of the assessment </w:t>
      </w:r>
      <w:proofErr w:type="gramStart"/>
      <w:r>
        <w:t>steps</w:t>
      </w:r>
      <w:proofErr w:type="gramEnd"/>
    </w:p>
    <w:p w14:paraId="1BCF3B46" w14:textId="77777777" w:rsidR="004E1F43" w:rsidRDefault="004E1F43" w:rsidP="004E1F43">
      <w:pPr>
        <w:pStyle w:val="P-CalloutHeading"/>
      </w:pPr>
      <w:r>
        <w:t>Hint</w:t>
      </w:r>
    </w:p>
    <w:p w14:paraId="7821B63B" w14:textId="77777777" w:rsidR="004E1F43" w:rsidRDefault="004E1F43" w:rsidP="004E1F43">
      <w:pPr>
        <w:pStyle w:val="P-Callout"/>
      </w:pPr>
      <w:r>
        <w:t xml:space="preserve">If you are performing this in the </w:t>
      </w:r>
      <w:r w:rsidRPr="00F63FC9">
        <w:rPr>
          <w:rStyle w:val="P-Keyword"/>
        </w:rPr>
        <w:t>OpenAI Playground</w:t>
      </w:r>
      <w:r>
        <w:t xml:space="preserve">, it is advisable to use </w:t>
      </w:r>
      <w:r w:rsidRPr="00F63FC9">
        <w:rPr>
          <w:rStyle w:val="P-Keyword"/>
        </w:rPr>
        <w:t>Chat mode</w:t>
      </w:r>
      <w:r>
        <w:t xml:space="preserve"> and enter the role in the </w:t>
      </w:r>
      <w:r w:rsidRPr="00F63FC9">
        <w:rPr>
          <w:rStyle w:val="P-Keyword"/>
        </w:rPr>
        <w:t>System window</w:t>
      </w:r>
      <w:r>
        <w:t xml:space="preserve">, and the prompt in the </w:t>
      </w:r>
      <w:r w:rsidRPr="00F63FC9">
        <w:rPr>
          <w:rStyle w:val="P-Keyword"/>
        </w:rPr>
        <w:t>User message window</w:t>
      </w:r>
      <w:r>
        <w:t>.</w:t>
      </w:r>
    </w:p>
    <w:p w14:paraId="4940938D" w14:textId="0AA24194" w:rsidR="008A717D" w:rsidRDefault="00752D6F" w:rsidP="008A717D">
      <w:pPr>
        <w:pStyle w:val="IMG-Caption"/>
      </w:pPr>
      <w:r w:rsidRPr="00752D6F">
        <w:lastRenderedPageBreak/>
        <w:drawing>
          <wp:inline distT="0" distB="0" distL="0" distR="0" wp14:anchorId="0DBA7E2B" wp14:editId="3809939F">
            <wp:extent cx="5251450" cy="3730625"/>
            <wp:effectExtent l="19050" t="19050" r="25400" b="22225"/>
            <wp:docPr id="55187614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876146" name="Picture 1" descr="A screenshot of a computer&#10;&#10;Description automatically generated with medium confidence"/>
                    <pic:cNvPicPr/>
                  </pic:nvPicPr>
                  <pic:blipFill>
                    <a:blip r:embed="rId9"/>
                    <a:stretch>
                      <a:fillRect/>
                    </a:stretch>
                  </pic:blipFill>
                  <pic:spPr>
                    <a:xfrm>
                      <a:off x="0" y="0"/>
                      <a:ext cx="5251450" cy="3730625"/>
                    </a:xfrm>
                    <a:prstGeom prst="rect">
                      <a:avLst/>
                    </a:prstGeom>
                    <a:ln>
                      <a:solidFill>
                        <a:schemeClr val="tx1"/>
                      </a:solidFill>
                    </a:ln>
                  </pic:spPr>
                </pic:pic>
              </a:graphicData>
            </a:graphic>
          </wp:inline>
        </w:drawing>
      </w:r>
    </w:p>
    <w:p w14:paraId="13E930E1" w14:textId="2CD70E2E" w:rsidR="008A717D" w:rsidRPr="008A717D" w:rsidRDefault="008A717D" w:rsidP="00B9642B">
      <w:pPr>
        <w:pStyle w:val="IMG-Caption"/>
      </w:pPr>
      <w:r w:rsidRPr="00E306FB">
        <w:t>Figure 2</w:t>
      </w:r>
      <w:r>
        <w:t>.1</w:t>
      </w:r>
      <w:r w:rsidRPr="00E306FB">
        <w:t xml:space="preserve"> – </w:t>
      </w:r>
      <w:r>
        <w:t>OpenAI Playground Method</w:t>
      </w:r>
    </w:p>
    <w:p w14:paraId="254E1003" w14:textId="77777777" w:rsidR="00196C2D" w:rsidRDefault="00196C2D" w:rsidP="00196C2D">
      <w:pPr>
        <w:pStyle w:val="L-Numbers"/>
      </w:pPr>
      <w:r>
        <w:t>Review the generated output from ChatGPT. If the output is satisfactory and meets the requirements, you can proceed to the next step. If not, you can either refine your prompt or re-run the conversation to generate a new output.</w:t>
      </w:r>
    </w:p>
    <w:p w14:paraId="675E9D5C" w14:textId="0847816D" w:rsidR="004E1F43" w:rsidRDefault="00196C2D" w:rsidP="005E73F6">
      <w:pPr>
        <w:pStyle w:val="L-Numbers"/>
      </w:pPr>
      <w:r>
        <w:t>Once you have obtained the desired output, you can use the generated markdown to create a well-structured vulnerability assessment plan in your preferred text editor or markdown viewer.</w:t>
      </w:r>
    </w:p>
    <w:p w14:paraId="75C1BC3B" w14:textId="593E58BD" w:rsidR="008D5F23" w:rsidRDefault="005E2E2D" w:rsidP="008D5F23">
      <w:pPr>
        <w:pStyle w:val="L-Numbers"/>
        <w:numPr>
          <w:ilvl w:val="0"/>
          <w:numId w:val="0"/>
        </w:numPr>
      </w:pPr>
      <w:r>
        <w:t>Example of the r</w:t>
      </w:r>
      <w:r w:rsidR="00E81F40">
        <w:t>esulting ChatGPT output</w:t>
      </w:r>
      <w:r w:rsidR="00693FD4">
        <w:t>:</w:t>
      </w:r>
    </w:p>
    <w:p w14:paraId="4EA1DEDE" w14:textId="4530F400" w:rsidR="00693FD4" w:rsidRDefault="00693FD4" w:rsidP="00693FD4">
      <w:pPr>
        <w:pStyle w:val="IMG-Caption"/>
      </w:pPr>
      <w:r w:rsidRPr="00693FD4">
        <w:lastRenderedPageBreak/>
        <w:drawing>
          <wp:inline distT="0" distB="0" distL="0" distR="0" wp14:anchorId="020D6FFB" wp14:editId="41E62909">
            <wp:extent cx="3823544" cy="4876752"/>
            <wp:effectExtent l="19050" t="19050" r="24765" b="19685"/>
            <wp:docPr id="2055977013" name="Picture 1" descr="A picture containing text, screenshot, fon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977013" name="Picture 1" descr="A picture containing text, screenshot, font, letter&#10;&#10;Description automatically generated"/>
                    <pic:cNvPicPr/>
                  </pic:nvPicPr>
                  <pic:blipFill>
                    <a:blip r:embed="rId10"/>
                    <a:stretch>
                      <a:fillRect/>
                    </a:stretch>
                  </pic:blipFill>
                  <pic:spPr>
                    <a:xfrm>
                      <a:off x="0" y="0"/>
                      <a:ext cx="3831906" cy="4887417"/>
                    </a:xfrm>
                    <a:prstGeom prst="rect">
                      <a:avLst/>
                    </a:prstGeom>
                    <a:ln>
                      <a:solidFill>
                        <a:schemeClr val="tx1"/>
                      </a:solidFill>
                    </a:ln>
                  </pic:spPr>
                </pic:pic>
              </a:graphicData>
            </a:graphic>
          </wp:inline>
        </w:drawing>
      </w:r>
    </w:p>
    <w:p w14:paraId="4D9866E4" w14:textId="139AC9D6" w:rsidR="00693FD4" w:rsidRPr="00693FD4" w:rsidRDefault="00693FD4" w:rsidP="00693FD4">
      <w:pPr>
        <w:pStyle w:val="IMG-Caption"/>
      </w:pPr>
      <w:r>
        <w:t xml:space="preserve">Figure 2.2 – Example ChatGPT </w:t>
      </w:r>
      <w:r w:rsidR="00E81F40">
        <w:t>Assessment Plan Output</w:t>
      </w:r>
    </w:p>
    <w:p w14:paraId="45970C80" w14:textId="2388BD09" w:rsidR="001F6743" w:rsidRDefault="001F6743" w:rsidP="001F6743">
      <w:pPr>
        <w:pStyle w:val="H2-Heading"/>
      </w:pPr>
      <w:r>
        <w:t>How it works…</w:t>
      </w:r>
    </w:p>
    <w:p w14:paraId="561EEB34" w14:textId="77777777" w:rsidR="00290E3F" w:rsidRPr="00290E3F" w:rsidRDefault="00290E3F" w:rsidP="00290E3F">
      <w:pPr>
        <w:pStyle w:val="P-Regular"/>
        <w:rPr>
          <w:lang w:val="en-US"/>
        </w:rPr>
      </w:pPr>
      <w:r w:rsidRPr="00290E3F">
        <w:rPr>
          <w:lang w:val="en-US"/>
        </w:rPr>
        <w:t xml:space="preserve">The vulnerability assessment plan recipe leverages the power of natural </w:t>
      </w:r>
      <w:r w:rsidRPr="00290E3F">
        <w:rPr>
          <w:rStyle w:val="P-Keyword"/>
          <w:lang w:val="en-US"/>
        </w:rPr>
        <w:t>language processing (NLP)</w:t>
      </w:r>
      <w:r w:rsidRPr="00290E3F">
        <w:rPr>
          <w:lang w:val="en-US"/>
        </w:rPr>
        <w:t xml:space="preserve"> and </w:t>
      </w:r>
      <w:r w:rsidRPr="00290E3F">
        <w:rPr>
          <w:rStyle w:val="P-Keyword"/>
          <w:lang w:val="en-US"/>
        </w:rPr>
        <w:t>machine learning</w:t>
      </w:r>
      <w:r w:rsidRPr="00290E3F">
        <w:rPr>
          <w:lang w:val="en-US"/>
        </w:rPr>
        <w:t xml:space="preserve"> algorithms to generate a well-structured vulnerability assessment plan. When you provide a specific system role and prompt, ChatGPT uses these inputs to understand the context and generate a response that is tailored to the given role.</w:t>
      </w:r>
    </w:p>
    <w:p w14:paraId="7B3201DA" w14:textId="77777777" w:rsidR="00290E3F" w:rsidRPr="00290E3F" w:rsidRDefault="00290E3F" w:rsidP="00290E3F">
      <w:pPr>
        <w:pStyle w:val="P-Regular"/>
        <w:rPr>
          <w:lang w:val="en-US"/>
        </w:rPr>
      </w:pPr>
      <w:r w:rsidRPr="00290E3F">
        <w:rPr>
          <w:lang w:val="en-US"/>
        </w:rPr>
        <w:t xml:space="preserve">By providing the necessary network, system, and business details in the prompt, you guide ChatGPT to generate responses that adhere to the specified structure and formatting. The model leverages its vast knowledge and language understanding capabilities to generate a </w:t>
      </w:r>
      <w:r w:rsidRPr="00290E3F">
        <w:rPr>
          <w:lang w:val="en-US"/>
        </w:rPr>
        <w:lastRenderedPageBreak/>
        <w:t>comprehensive vulnerability assessment plan that follows the industry-standard methodology.</w:t>
      </w:r>
    </w:p>
    <w:p w14:paraId="487E11D7" w14:textId="77777777" w:rsidR="00290E3F" w:rsidRPr="00290E3F" w:rsidRDefault="00290E3F" w:rsidP="00290E3F">
      <w:pPr>
        <w:pStyle w:val="P-Regular"/>
        <w:rPr>
          <w:lang w:val="en-US"/>
        </w:rPr>
      </w:pPr>
      <w:r w:rsidRPr="00290E3F">
        <w:rPr>
          <w:lang w:val="en-US"/>
        </w:rPr>
        <w:t>The markdown language output provides a consistent and easy-to-read format for the plan. It includes all the necessary details specific to the given network, system, and business requirements. By using the generated markdown, you can create a well-structured vulnerability assessment plan that is suitable for use in reports, presentations, or other formal documents.</w:t>
      </w:r>
    </w:p>
    <w:p w14:paraId="55C1710E" w14:textId="13B2DEB8" w:rsidR="00290E3F" w:rsidRDefault="00290E3F" w:rsidP="00290E3F">
      <w:pPr>
        <w:pStyle w:val="P-Regular"/>
        <w:rPr>
          <w:lang w:val="en-US"/>
        </w:rPr>
      </w:pPr>
      <w:r w:rsidRPr="00290E3F">
        <w:rPr>
          <w:lang w:val="en-US"/>
        </w:rPr>
        <w:t>Overall, the vulnerability assessment plan recipe works by leveraging the power of NLP and machine learning algorithms to generate a comprehensive and well-structured plan that adheres to the industry-standard methodology. By using the provided system role and prompt</w:t>
      </w:r>
      <w:r w:rsidR="003E3B70">
        <w:rPr>
          <w:lang w:val="en-US"/>
        </w:rPr>
        <w:t xml:space="preserve"> </w:t>
      </w:r>
      <w:r w:rsidRPr="00290E3F">
        <w:rPr>
          <w:lang w:val="en-US"/>
        </w:rPr>
        <w:t>you can streamline the vulnerability assessment process, save time on planning and documentation, and generate professional-grade assessment plans.</w:t>
      </w:r>
    </w:p>
    <w:p w14:paraId="084457ED" w14:textId="5314E6CE" w:rsidR="00A84E97" w:rsidRDefault="00A84E97" w:rsidP="00A84E97">
      <w:pPr>
        <w:pStyle w:val="H2-Heading"/>
      </w:pPr>
      <w:r>
        <w:t>There’s more…</w:t>
      </w:r>
    </w:p>
    <w:p w14:paraId="66555CBF" w14:textId="77777777" w:rsidR="00E07968" w:rsidRPr="00E07968" w:rsidRDefault="00E07968" w:rsidP="00E07968">
      <w:pPr>
        <w:pStyle w:val="P-Regular"/>
      </w:pPr>
      <w:r w:rsidRPr="00E07968">
        <w:t xml:space="preserve">In addition to using ChatGPT to generate a vulnerability assessment plan, you can also use the OpenAI API and Python to automate the process. This approach is particularly useful when you have </w:t>
      </w:r>
      <w:proofErr w:type="gramStart"/>
      <w:r w:rsidRPr="00E07968">
        <w:t>a large number of</w:t>
      </w:r>
      <w:proofErr w:type="gramEnd"/>
      <w:r w:rsidRPr="00E07968">
        <w:t xml:space="preserve"> network configurations to assess or when you need to generate plans on a recurring basis.</w:t>
      </w:r>
    </w:p>
    <w:p w14:paraId="73D40105" w14:textId="77777777" w:rsidR="00E07968" w:rsidRPr="00E07968" w:rsidRDefault="00E07968" w:rsidP="00E07968">
      <w:pPr>
        <w:pStyle w:val="P-Regular"/>
      </w:pPr>
      <w:r w:rsidRPr="00E07968">
        <w:t>The Python script we will present here reads input data from a text file and uses it to fill in the placeholders in the prompt. The resulting markdown output can then be used to create a well-structured vulnerability assessment plan.</w:t>
      </w:r>
    </w:p>
    <w:p w14:paraId="273823C4" w14:textId="77777777" w:rsidR="00E07968" w:rsidRPr="00E07968" w:rsidRDefault="00E07968" w:rsidP="00E07968">
      <w:pPr>
        <w:pStyle w:val="P-Regular"/>
      </w:pPr>
      <w:r w:rsidRPr="00E07968">
        <w:t xml:space="preserve">While the process is </w:t>
      </w:r>
      <w:proofErr w:type="gramStart"/>
      <w:r w:rsidRPr="00E07968">
        <w:t>similar to</w:t>
      </w:r>
      <w:proofErr w:type="gramEnd"/>
      <w:r w:rsidRPr="00E07968">
        <w:t xml:space="preserve"> the ChatGPT version, the use of the OpenAI API provides additional flexibility and control over the generated content. Let's dive into the steps involved in the OpenAI API version of the vulnerability assessment plan recipe.</w:t>
      </w:r>
    </w:p>
    <w:p w14:paraId="3BBA1F12" w14:textId="458B0CE0" w:rsidR="00A84E97" w:rsidRDefault="009C2FC4" w:rsidP="002E778E">
      <w:pPr>
        <w:pStyle w:val="L-Numbers"/>
        <w:numPr>
          <w:ilvl w:val="0"/>
          <w:numId w:val="39"/>
        </w:numPr>
      </w:pPr>
      <w:r w:rsidRPr="009C2FC4">
        <w:t>Import necessary libraries and set up the OpenAI API:</w:t>
      </w:r>
    </w:p>
    <w:p w14:paraId="02FA86DB" w14:textId="77777777" w:rsidR="000373E9" w:rsidRDefault="000373E9" w:rsidP="006F4DDE">
      <w:pPr>
        <w:pStyle w:val="L-Source"/>
      </w:pPr>
      <w:r>
        <w:t xml:space="preserve">import </w:t>
      </w:r>
      <w:proofErr w:type="spellStart"/>
      <w:proofErr w:type="gramStart"/>
      <w:r>
        <w:t>openai</w:t>
      </w:r>
      <w:proofErr w:type="spellEnd"/>
      <w:proofErr w:type="gramEnd"/>
    </w:p>
    <w:p w14:paraId="60143881" w14:textId="77777777" w:rsidR="000373E9" w:rsidRDefault="000373E9" w:rsidP="006F4DDE">
      <w:pPr>
        <w:pStyle w:val="L-Source"/>
      </w:pPr>
      <w:r>
        <w:t xml:space="preserve">import </w:t>
      </w:r>
      <w:proofErr w:type="spellStart"/>
      <w:proofErr w:type="gramStart"/>
      <w:r>
        <w:t>os</w:t>
      </w:r>
      <w:proofErr w:type="spellEnd"/>
      <w:proofErr w:type="gramEnd"/>
    </w:p>
    <w:p w14:paraId="02C88882" w14:textId="77777777" w:rsidR="000373E9" w:rsidRDefault="000373E9" w:rsidP="006F4DDE">
      <w:pPr>
        <w:pStyle w:val="L-Source"/>
      </w:pPr>
      <w:r>
        <w:t>from docx import Document</w:t>
      </w:r>
    </w:p>
    <w:p w14:paraId="62298CF6" w14:textId="77777777" w:rsidR="000373E9" w:rsidRDefault="000373E9" w:rsidP="006F4DDE">
      <w:pPr>
        <w:pStyle w:val="L-Source"/>
      </w:pPr>
      <w:r>
        <w:t xml:space="preserve">from </w:t>
      </w:r>
      <w:proofErr w:type="spellStart"/>
      <w:r>
        <w:t>tqdm</w:t>
      </w:r>
      <w:proofErr w:type="spellEnd"/>
      <w:r>
        <w:t xml:space="preserve"> import </w:t>
      </w:r>
      <w:proofErr w:type="spellStart"/>
      <w:r>
        <w:t>tqdm</w:t>
      </w:r>
      <w:proofErr w:type="spellEnd"/>
    </w:p>
    <w:p w14:paraId="6F1199E0" w14:textId="77777777" w:rsidR="000373E9" w:rsidRDefault="000373E9" w:rsidP="006F4DDE">
      <w:pPr>
        <w:pStyle w:val="L-Source"/>
      </w:pPr>
      <w:r>
        <w:t xml:space="preserve">import </w:t>
      </w:r>
      <w:proofErr w:type="gramStart"/>
      <w:r>
        <w:t>threading</w:t>
      </w:r>
      <w:proofErr w:type="gramEnd"/>
    </w:p>
    <w:p w14:paraId="1149156C" w14:textId="77777777" w:rsidR="000373E9" w:rsidRDefault="000373E9" w:rsidP="006F4DDE">
      <w:pPr>
        <w:pStyle w:val="L-Source"/>
      </w:pPr>
      <w:r>
        <w:t xml:space="preserve">import </w:t>
      </w:r>
      <w:proofErr w:type="gramStart"/>
      <w:r>
        <w:t>time</w:t>
      </w:r>
      <w:proofErr w:type="gramEnd"/>
    </w:p>
    <w:p w14:paraId="3BC78B34" w14:textId="77777777" w:rsidR="000373E9" w:rsidRDefault="000373E9" w:rsidP="006F4DDE">
      <w:pPr>
        <w:pStyle w:val="L-Source"/>
      </w:pPr>
      <w:r>
        <w:t>from datetime import datetime</w:t>
      </w:r>
    </w:p>
    <w:p w14:paraId="713421DB" w14:textId="77777777" w:rsidR="000373E9" w:rsidRDefault="000373E9" w:rsidP="006F4DDE">
      <w:pPr>
        <w:pStyle w:val="L-Source"/>
      </w:pPr>
    </w:p>
    <w:p w14:paraId="7803B1D6" w14:textId="77777777" w:rsidR="000373E9" w:rsidRDefault="000373E9" w:rsidP="006F4DDE">
      <w:pPr>
        <w:pStyle w:val="L-Source"/>
      </w:pPr>
      <w:r>
        <w:lastRenderedPageBreak/>
        <w:t># Set up the OpenAI API</w:t>
      </w:r>
    </w:p>
    <w:p w14:paraId="0084D85A" w14:textId="40CA5282" w:rsidR="000373E9" w:rsidRDefault="000373E9" w:rsidP="006F4DDE">
      <w:pPr>
        <w:pStyle w:val="L-Source"/>
      </w:pPr>
      <w:proofErr w:type="spellStart"/>
      <w:r>
        <w:t>openai.api_key</w:t>
      </w:r>
      <w:proofErr w:type="spellEnd"/>
      <w:r>
        <w:t xml:space="preserve"> = </w:t>
      </w:r>
      <w:proofErr w:type="spellStart"/>
      <w:proofErr w:type="gramStart"/>
      <w:r>
        <w:t>os.getenv</w:t>
      </w:r>
      <w:proofErr w:type="spellEnd"/>
      <w:proofErr w:type="gramEnd"/>
      <w:r>
        <w:t>("OPENAI_API_KEY")</w:t>
      </w:r>
    </w:p>
    <w:p w14:paraId="4FF5AFA5" w14:textId="197E7CF8" w:rsidR="000373E9" w:rsidRPr="006F4DDE" w:rsidRDefault="00C50150" w:rsidP="006F4DDE">
      <w:pPr>
        <w:pStyle w:val="L-Regular"/>
      </w:pPr>
      <w:r w:rsidRPr="006F4DDE">
        <w:t xml:space="preserve">In this section, we import the necessary libraries, such as </w:t>
      </w:r>
      <w:proofErr w:type="spellStart"/>
      <w:r w:rsidRPr="00D22D0E">
        <w:rPr>
          <w:rStyle w:val="P-Bold"/>
        </w:rPr>
        <w:t>openai</w:t>
      </w:r>
      <w:proofErr w:type="spellEnd"/>
      <w:r w:rsidRPr="006F4DDE">
        <w:t xml:space="preserve">, </w:t>
      </w:r>
      <w:proofErr w:type="spellStart"/>
      <w:r w:rsidRPr="00D22D0E">
        <w:rPr>
          <w:rStyle w:val="P-Bold"/>
        </w:rPr>
        <w:t>os</w:t>
      </w:r>
      <w:proofErr w:type="spellEnd"/>
      <w:r w:rsidRPr="006F4DDE">
        <w:t xml:space="preserve">, </w:t>
      </w:r>
      <w:r w:rsidRPr="00D22D0E">
        <w:rPr>
          <w:rStyle w:val="P-Bold"/>
        </w:rPr>
        <w:t>docx</w:t>
      </w:r>
      <w:r w:rsidRPr="006F4DDE">
        <w:t xml:space="preserve">, </w:t>
      </w:r>
      <w:proofErr w:type="spellStart"/>
      <w:r w:rsidRPr="00D22D0E">
        <w:rPr>
          <w:rStyle w:val="P-Bold"/>
        </w:rPr>
        <w:t>tqdm</w:t>
      </w:r>
      <w:proofErr w:type="spellEnd"/>
      <w:r w:rsidRPr="006F4DDE">
        <w:t xml:space="preserve">, </w:t>
      </w:r>
      <w:r w:rsidRPr="00D22D0E">
        <w:rPr>
          <w:rStyle w:val="P-Bold"/>
        </w:rPr>
        <w:t>threading</w:t>
      </w:r>
      <w:r w:rsidRPr="006F4DDE">
        <w:t xml:space="preserve">, </w:t>
      </w:r>
      <w:r w:rsidRPr="00D22D0E">
        <w:rPr>
          <w:rStyle w:val="P-Bold"/>
        </w:rPr>
        <w:t>time</w:t>
      </w:r>
      <w:r w:rsidRPr="006F4DDE">
        <w:t xml:space="preserve">, and </w:t>
      </w:r>
      <w:r w:rsidRPr="00D22D0E">
        <w:rPr>
          <w:rStyle w:val="P-Bold"/>
        </w:rPr>
        <w:t>datetime</w:t>
      </w:r>
      <w:r w:rsidRPr="006F4DDE">
        <w:t>. We also set up the OpenAI API by providing the API key.</w:t>
      </w:r>
    </w:p>
    <w:p w14:paraId="5CF425F4" w14:textId="41857BE1" w:rsidR="000373E9" w:rsidRDefault="00EA19C9" w:rsidP="000373E9">
      <w:pPr>
        <w:pStyle w:val="L-Numbers"/>
      </w:pPr>
      <w:r w:rsidRPr="00EA19C9">
        <w:t>Read user input data from a text file:</w:t>
      </w:r>
    </w:p>
    <w:p w14:paraId="7F999D64" w14:textId="77777777" w:rsidR="00EA19C9" w:rsidRDefault="00EA19C9" w:rsidP="00EA19C9">
      <w:pPr>
        <w:pStyle w:val="L-Source"/>
      </w:pPr>
      <w:r>
        <w:t xml:space="preserve">def </w:t>
      </w:r>
      <w:proofErr w:type="spellStart"/>
      <w:r>
        <w:t>read_user_input_</w:t>
      </w:r>
      <w:proofErr w:type="gramStart"/>
      <w:r>
        <w:t>file</w:t>
      </w:r>
      <w:proofErr w:type="spellEnd"/>
      <w:r>
        <w:t>(</w:t>
      </w:r>
      <w:proofErr w:type="spellStart"/>
      <w:proofErr w:type="gramEnd"/>
      <w:r>
        <w:t>file_path</w:t>
      </w:r>
      <w:proofErr w:type="spellEnd"/>
      <w:r>
        <w:t xml:space="preserve">: str) -&gt; </w:t>
      </w:r>
      <w:proofErr w:type="spellStart"/>
      <w:r>
        <w:t>dict</w:t>
      </w:r>
      <w:proofErr w:type="spellEnd"/>
      <w:r>
        <w:t>:</w:t>
      </w:r>
    </w:p>
    <w:p w14:paraId="43380A53" w14:textId="77777777" w:rsidR="00EA19C9" w:rsidRDefault="00EA19C9" w:rsidP="00EA19C9">
      <w:pPr>
        <w:pStyle w:val="L-Source"/>
      </w:pPr>
      <w:r>
        <w:t xml:space="preserve">    </w:t>
      </w:r>
      <w:proofErr w:type="spellStart"/>
      <w:r>
        <w:t>user_data</w:t>
      </w:r>
      <w:proofErr w:type="spellEnd"/>
      <w:r>
        <w:t xml:space="preserve"> = {}</w:t>
      </w:r>
    </w:p>
    <w:p w14:paraId="57F0FBE0" w14:textId="77777777" w:rsidR="00EA19C9" w:rsidRDefault="00EA19C9" w:rsidP="00EA19C9">
      <w:pPr>
        <w:pStyle w:val="L-Source"/>
      </w:pPr>
      <w:r>
        <w:t xml:space="preserve">    with </w:t>
      </w:r>
      <w:proofErr w:type="gramStart"/>
      <w:r>
        <w:t>open(</w:t>
      </w:r>
      <w:proofErr w:type="spellStart"/>
      <w:proofErr w:type="gramEnd"/>
      <w:r>
        <w:t>file_path</w:t>
      </w:r>
      <w:proofErr w:type="spellEnd"/>
      <w:r>
        <w:t>, 'r') as file:</w:t>
      </w:r>
    </w:p>
    <w:p w14:paraId="52FBA587" w14:textId="77777777" w:rsidR="00EA19C9" w:rsidRDefault="00EA19C9" w:rsidP="00EA19C9">
      <w:pPr>
        <w:pStyle w:val="L-Source"/>
      </w:pPr>
      <w:r>
        <w:t xml:space="preserve">        for line in file:</w:t>
      </w:r>
    </w:p>
    <w:p w14:paraId="1B0A0E20" w14:textId="77777777" w:rsidR="00EA19C9" w:rsidRDefault="00EA19C9" w:rsidP="00EA19C9">
      <w:pPr>
        <w:pStyle w:val="L-Source"/>
      </w:pPr>
      <w:r>
        <w:t xml:space="preserve">            key, value = </w:t>
      </w:r>
      <w:proofErr w:type="spellStart"/>
      <w:proofErr w:type="gramStart"/>
      <w:r>
        <w:t>line.strip</w:t>
      </w:r>
      <w:proofErr w:type="spellEnd"/>
      <w:proofErr w:type="gramEnd"/>
      <w:r>
        <w:t>().split(':')</w:t>
      </w:r>
    </w:p>
    <w:p w14:paraId="6BCCB28C" w14:textId="77777777" w:rsidR="00EA19C9" w:rsidRDefault="00EA19C9" w:rsidP="00EA19C9">
      <w:pPr>
        <w:pStyle w:val="L-Source"/>
      </w:pPr>
      <w:r>
        <w:t xml:space="preserve">            </w:t>
      </w:r>
      <w:proofErr w:type="spellStart"/>
      <w:r>
        <w:t>user_data</w:t>
      </w:r>
      <w:proofErr w:type="spellEnd"/>
      <w:r>
        <w:t>[</w:t>
      </w:r>
      <w:proofErr w:type="spellStart"/>
      <w:proofErr w:type="gramStart"/>
      <w:r>
        <w:t>key.strip</w:t>
      </w:r>
      <w:proofErr w:type="spellEnd"/>
      <w:proofErr w:type="gramEnd"/>
      <w:r>
        <w:t xml:space="preserve">()] = </w:t>
      </w:r>
      <w:proofErr w:type="spellStart"/>
      <w:r>
        <w:t>value.strip</w:t>
      </w:r>
      <w:proofErr w:type="spellEnd"/>
      <w:r>
        <w:t>()</w:t>
      </w:r>
    </w:p>
    <w:p w14:paraId="26EA854B" w14:textId="77777777" w:rsidR="00EA19C9" w:rsidRDefault="00EA19C9" w:rsidP="00EA19C9">
      <w:pPr>
        <w:pStyle w:val="L-Source"/>
      </w:pPr>
      <w:r>
        <w:t xml:space="preserve">    return </w:t>
      </w:r>
      <w:proofErr w:type="spellStart"/>
      <w:r>
        <w:t>user_</w:t>
      </w:r>
      <w:proofErr w:type="gramStart"/>
      <w:r>
        <w:t>data</w:t>
      </w:r>
      <w:proofErr w:type="spellEnd"/>
      <w:proofErr w:type="gramEnd"/>
    </w:p>
    <w:p w14:paraId="0E085F66" w14:textId="77777777" w:rsidR="00EA19C9" w:rsidRDefault="00EA19C9" w:rsidP="00EA19C9">
      <w:pPr>
        <w:pStyle w:val="L-Source"/>
      </w:pPr>
    </w:p>
    <w:p w14:paraId="724074AA" w14:textId="77777777" w:rsidR="00EA19C9" w:rsidRDefault="00EA19C9" w:rsidP="00EA19C9">
      <w:pPr>
        <w:pStyle w:val="L-Source"/>
      </w:pPr>
      <w:proofErr w:type="spellStart"/>
      <w:r>
        <w:t>user_data_file</w:t>
      </w:r>
      <w:proofErr w:type="spellEnd"/>
      <w:r>
        <w:t xml:space="preserve"> = "assessment_data.txt" </w:t>
      </w:r>
    </w:p>
    <w:p w14:paraId="2DCF6399" w14:textId="2DC888D5" w:rsidR="00EA19C9" w:rsidRDefault="00EA19C9" w:rsidP="00EA19C9">
      <w:pPr>
        <w:pStyle w:val="L-Source"/>
      </w:pPr>
      <w:proofErr w:type="spellStart"/>
      <w:r>
        <w:t>user_data</w:t>
      </w:r>
      <w:proofErr w:type="spellEnd"/>
      <w:r>
        <w:t xml:space="preserve"> = </w:t>
      </w:r>
      <w:proofErr w:type="spellStart"/>
      <w:r>
        <w:t>read_user_input_file</w:t>
      </w:r>
      <w:proofErr w:type="spellEnd"/>
      <w:r>
        <w:t>(</w:t>
      </w:r>
      <w:proofErr w:type="spellStart"/>
      <w:r>
        <w:t>user_data_file</w:t>
      </w:r>
      <w:proofErr w:type="spellEnd"/>
      <w:r>
        <w:t>)</w:t>
      </w:r>
    </w:p>
    <w:p w14:paraId="4912EED1" w14:textId="3D2E81F9" w:rsidR="0044578A" w:rsidRDefault="0044578A" w:rsidP="00E15C4A">
      <w:pPr>
        <w:pStyle w:val="L-Regular"/>
      </w:pPr>
      <w:r w:rsidRPr="0044578A">
        <w:t xml:space="preserve">Here, we define a function </w:t>
      </w:r>
      <w:proofErr w:type="spellStart"/>
      <w:r w:rsidRPr="001E1FF2">
        <w:rPr>
          <w:rStyle w:val="P-Code"/>
        </w:rPr>
        <w:t>read_user_input_file</w:t>
      </w:r>
      <w:proofErr w:type="spellEnd"/>
      <w:r w:rsidRPr="0044578A">
        <w:t xml:space="preserve"> that reads the user input data from a text file and stores it in a dictionary. We then call this function with the </w:t>
      </w:r>
      <w:r w:rsidRPr="001E1FF2">
        <w:rPr>
          <w:rStyle w:val="P-Code"/>
        </w:rPr>
        <w:t>assessment_data.txt</w:t>
      </w:r>
      <w:r w:rsidRPr="0044578A">
        <w:t xml:space="preserve"> file to obtain the </w:t>
      </w:r>
      <w:proofErr w:type="spellStart"/>
      <w:r w:rsidRPr="001E1FF2">
        <w:rPr>
          <w:rStyle w:val="P-Code"/>
        </w:rPr>
        <w:t>user_data</w:t>
      </w:r>
      <w:proofErr w:type="spellEnd"/>
      <w:r w:rsidRPr="0044578A">
        <w:t xml:space="preserve"> dictionary.</w:t>
      </w:r>
    </w:p>
    <w:p w14:paraId="396F5B0B" w14:textId="49300732" w:rsidR="0044578A" w:rsidRDefault="00CB0F34" w:rsidP="0044578A">
      <w:pPr>
        <w:pStyle w:val="L-Numbers"/>
      </w:pPr>
      <w:r w:rsidRPr="00CB0F34">
        <w:t>Generate the vulnerability assessment plan using the OpenAI API:</w:t>
      </w:r>
    </w:p>
    <w:p w14:paraId="72141045" w14:textId="77777777" w:rsidR="00CB0F34" w:rsidRDefault="00CB0F34" w:rsidP="00CB0F34">
      <w:pPr>
        <w:pStyle w:val="L-Source"/>
      </w:pPr>
      <w:r>
        <w:t xml:space="preserve">def </w:t>
      </w:r>
      <w:proofErr w:type="spellStart"/>
      <w:r>
        <w:t>generate_</w:t>
      </w:r>
      <w:proofErr w:type="gramStart"/>
      <w:r>
        <w:t>report</w:t>
      </w:r>
      <w:proofErr w:type="spellEnd"/>
      <w:r>
        <w:t>(</w:t>
      </w:r>
      <w:proofErr w:type="spellStart"/>
      <w:proofErr w:type="gramEnd"/>
      <w:r>
        <w:t>network_size</w:t>
      </w:r>
      <w:proofErr w:type="spellEnd"/>
      <w:r>
        <w:t xml:space="preserve">, </w:t>
      </w:r>
    </w:p>
    <w:p w14:paraId="06C1124B" w14:textId="77777777" w:rsidR="00CB0F34" w:rsidRDefault="00CB0F34" w:rsidP="00CB0F34">
      <w:pPr>
        <w:pStyle w:val="L-Source"/>
      </w:pPr>
      <w:r>
        <w:t xml:space="preserve">                    </w:t>
      </w:r>
      <w:proofErr w:type="spellStart"/>
      <w:r>
        <w:t>number_of_nodes</w:t>
      </w:r>
      <w:proofErr w:type="spellEnd"/>
      <w:r>
        <w:t xml:space="preserve">, </w:t>
      </w:r>
    </w:p>
    <w:p w14:paraId="37E77806" w14:textId="77777777" w:rsidR="00CB0F34" w:rsidRDefault="00CB0F34" w:rsidP="00CB0F34">
      <w:pPr>
        <w:pStyle w:val="L-Source"/>
      </w:pPr>
      <w:r>
        <w:t xml:space="preserve">                    </w:t>
      </w:r>
      <w:proofErr w:type="spellStart"/>
      <w:r>
        <w:t>type_of_devices</w:t>
      </w:r>
      <w:proofErr w:type="spellEnd"/>
      <w:r>
        <w:t xml:space="preserve">, </w:t>
      </w:r>
    </w:p>
    <w:p w14:paraId="45F46189" w14:textId="77777777" w:rsidR="00CB0F34" w:rsidRDefault="00CB0F34" w:rsidP="00CB0F34">
      <w:pPr>
        <w:pStyle w:val="L-Source"/>
      </w:pPr>
      <w:r>
        <w:t xml:space="preserve">                    </w:t>
      </w:r>
      <w:proofErr w:type="spellStart"/>
      <w:r>
        <w:t>special_devices</w:t>
      </w:r>
      <w:proofErr w:type="spellEnd"/>
      <w:r>
        <w:t xml:space="preserve">, </w:t>
      </w:r>
    </w:p>
    <w:p w14:paraId="4B4E9910" w14:textId="77777777" w:rsidR="00CB0F34" w:rsidRDefault="00CB0F34" w:rsidP="00CB0F34">
      <w:pPr>
        <w:pStyle w:val="L-Source"/>
      </w:pPr>
      <w:r>
        <w:t xml:space="preserve">                    </w:t>
      </w:r>
      <w:proofErr w:type="spellStart"/>
      <w:r>
        <w:t>operating_systems</w:t>
      </w:r>
      <w:proofErr w:type="spellEnd"/>
      <w:r>
        <w:t xml:space="preserve">, </w:t>
      </w:r>
    </w:p>
    <w:p w14:paraId="2152E1EB" w14:textId="77777777" w:rsidR="00CB0F34" w:rsidRDefault="00CB0F34" w:rsidP="00CB0F34">
      <w:pPr>
        <w:pStyle w:val="L-Source"/>
      </w:pPr>
      <w:r>
        <w:t xml:space="preserve">                    </w:t>
      </w:r>
      <w:proofErr w:type="spellStart"/>
      <w:r>
        <w:t>network_topology</w:t>
      </w:r>
      <w:proofErr w:type="spellEnd"/>
      <w:r>
        <w:t xml:space="preserve">, </w:t>
      </w:r>
    </w:p>
    <w:p w14:paraId="03B1A574" w14:textId="77777777" w:rsidR="00CB0F34" w:rsidRDefault="00CB0F34" w:rsidP="00CB0F34">
      <w:pPr>
        <w:pStyle w:val="L-Source"/>
      </w:pPr>
      <w:r>
        <w:t xml:space="preserve">                    </w:t>
      </w:r>
      <w:proofErr w:type="spellStart"/>
      <w:r>
        <w:t>access_controls</w:t>
      </w:r>
      <w:proofErr w:type="spellEnd"/>
      <w:r>
        <w:t xml:space="preserve">, </w:t>
      </w:r>
    </w:p>
    <w:p w14:paraId="512505A4" w14:textId="77777777" w:rsidR="00CB0F34" w:rsidRDefault="00CB0F34" w:rsidP="00CB0F34">
      <w:pPr>
        <w:pStyle w:val="L-Source"/>
      </w:pPr>
      <w:r>
        <w:t xml:space="preserve">                    </w:t>
      </w:r>
      <w:proofErr w:type="spellStart"/>
      <w:r>
        <w:t>previous_security_incidents</w:t>
      </w:r>
      <w:proofErr w:type="spellEnd"/>
      <w:r>
        <w:t>,</w:t>
      </w:r>
    </w:p>
    <w:p w14:paraId="14564EC1" w14:textId="77777777" w:rsidR="00CB0F34" w:rsidRDefault="00CB0F34" w:rsidP="00CB0F34">
      <w:pPr>
        <w:pStyle w:val="L-Source"/>
      </w:pPr>
      <w:r>
        <w:lastRenderedPageBreak/>
        <w:t xml:space="preserve">                    </w:t>
      </w:r>
      <w:proofErr w:type="spellStart"/>
      <w:r>
        <w:t>compliance_requirements</w:t>
      </w:r>
      <w:proofErr w:type="spellEnd"/>
      <w:r>
        <w:t>,</w:t>
      </w:r>
    </w:p>
    <w:p w14:paraId="4E180459" w14:textId="77777777" w:rsidR="00CB0F34" w:rsidRDefault="00CB0F34" w:rsidP="00CB0F34">
      <w:pPr>
        <w:pStyle w:val="L-Source"/>
      </w:pPr>
      <w:r>
        <w:t xml:space="preserve">                    </w:t>
      </w:r>
      <w:proofErr w:type="spellStart"/>
      <w:r>
        <w:t>business_critical_assets</w:t>
      </w:r>
      <w:proofErr w:type="spellEnd"/>
      <w:r>
        <w:t>,</w:t>
      </w:r>
    </w:p>
    <w:p w14:paraId="0A6BBA0E" w14:textId="77777777" w:rsidR="00CB0F34" w:rsidRDefault="00CB0F34" w:rsidP="00CB0F34">
      <w:pPr>
        <w:pStyle w:val="L-Source"/>
      </w:pPr>
      <w:r>
        <w:t xml:space="preserve">                    </w:t>
      </w:r>
      <w:proofErr w:type="spellStart"/>
      <w:r>
        <w:t>data_classification</w:t>
      </w:r>
      <w:proofErr w:type="spellEnd"/>
      <w:r>
        <w:t>,</w:t>
      </w:r>
    </w:p>
    <w:p w14:paraId="61CD57E4" w14:textId="77777777" w:rsidR="00CB0F34" w:rsidRDefault="00CB0F34" w:rsidP="00CB0F34">
      <w:pPr>
        <w:pStyle w:val="L-Source"/>
      </w:pPr>
      <w:r>
        <w:t xml:space="preserve">                    goals,</w:t>
      </w:r>
    </w:p>
    <w:p w14:paraId="1DB1B77F" w14:textId="77777777" w:rsidR="00CB0F34" w:rsidRDefault="00CB0F34" w:rsidP="00CB0F34">
      <w:pPr>
        <w:pStyle w:val="L-Source"/>
      </w:pPr>
      <w:r>
        <w:t xml:space="preserve">                    timeline,</w:t>
      </w:r>
    </w:p>
    <w:p w14:paraId="45D94BAB" w14:textId="77777777" w:rsidR="00CB0F34" w:rsidRDefault="00CB0F34" w:rsidP="00CB0F34">
      <w:pPr>
        <w:pStyle w:val="L-Source"/>
      </w:pPr>
      <w:r>
        <w:t xml:space="preserve">                    team,</w:t>
      </w:r>
    </w:p>
    <w:p w14:paraId="3C38B25E" w14:textId="77777777" w:rsidR="00CB0F34" w:rsidRDefault="00CB0F34" w:rsidP="00CB0F34">
      <w:pPr>
        <w:pStyle w:val="L-Source"/>
      </w:pPr>
      <w:r>
        <w:t xml:space="preserve">                    deliverables,</w:t>
      </w:r>
    </w:p>
    <w:p w14:paraId="661F926B" w14:textId="77777777" w:rsidR="00CB0F34" w:rsidRDefault="00CB0F34" w:rsidP="00CB0F34">
      <w:pPr>
        <w:pStyle w:val="L-Source"/>
      </w:pPr>
      <w:r>
        <w:t xml:space="preserve">                    audience: str) -&gt; str:</w:t>
      </w:r>
    </w:p>
    <w:p w14:paraId="6440FDA4" w14:textId="77777777" w:rsidR="00CB0F34" w:rsidRDefault="00CB0F34" w:rsidP="00CB0F34">
      <w:pPr>
        <w:pStyle w:val="L-Source"/>
      </w:pPr>
      <w:r>
        <w:t xml:space="preserve">    # Define the conversation messages</w:t>
      </w:r>
    </w:p>
    <w:p w14:paraId="2C4F7690" w14:textId="77777777" w:rsidR="00CB0F34" w:rsidRDefault="00CB0F34" w:rsidP="00CB0F34">
      <w:pPr>
        <w:pStyle w:val="L-Source"/>
      </w:pPr>
      <w:r>
        <w:t xml:space="preserve">    messages = [ </w:t>
      </w:r>
      <w:proofErr w:type="gramStart"/>
      <w:r>
        <w:t>... ]</w:t>
      </w:r>
      <w:proofErr w:type="gramEnd"/>
    </w:p>
    <w:p w14:paraId="7F84410F" w14:textId="77777777" w:rsidR="00CB0F34" w:rsidRDefault="00CB0F34" w:rsidP="00CB0F34">
      <w:pPr>
        <w:pStyle w:val="L-Source"/>
      </w:pPr>
      <w:r>
        <w:t xml:space="preserve">    </w:t>
      </w:r>
    </w:p>
    <w:p w14:paraId="0FC0D8FC" w14:textId="77777777" w:rsidR="00CB0F34" w:rsidRDefault="00CB0F34" w:rsidP="00CB0F34">
      <w:pPr>
        <w:pStyle w:val="L-Source"/>
      </w:pPr>
      <w:r>
        <w:t xml:space="preserve">    # Call the OpenAI API</w:t>
      </w:r>
    </w:p>
    <w:p w14:paraId="7450EAD3" w14:textId="77777777" w:rsidR="00CB0F34" w:rsidRDefault="00CB0F34" w:rsidP="00CB0F34">
      <w:pPr>
        <w:pStyle w:val="L-Source"/>
      </w:pPr>
      <w:r>
        <w:t xml:space="preserve">    response = </w:t>
      </w:r>
      <w:proofErr w:type="spellStart"/>
      <w:proofErr w:type="gramStart"/>
      <w:r>
        <w:t>openai.ChatCompletion.create</w:t>
      </w:r>
      <w:proofErr w:type="spellEnd"/>
      <w:proofErr w:type="gramEnd"/>
      <w:r>
        <w:t>( ... )</w:t>
      </w:r>
    </w:p>
    <w:p w14:paraId="5F4D9218" w14:textId="77777777" w:rsidR="00CB0F34" w:rsidRDefault="00CB0F34" w:rsidP="00CB0F34">
      <w:pPr>
        <w:pStyle w:val="L-Source"/>
      </w:pPr>
    </w:p>
    <w:p w14:paraId="3DEA7CDC" w14:textId="77777777" w:rsidR="00CB0F34" w:rsidRDefault="00CB0F34" w:rsidP="00CB0F34">
      <w:pPr>
        <w:pStyle w:val="L-Source"/>
      </w:pPr>
      <w:r>
        <w:t xml:space="preserve">    # Return the generated text</w:t>
      </w:r>
    </w:p>
    <w:p w14:paraId="4747DCEB" w14:textId="67C4CB1A" w:rsidR="00CB0F34" w:rsidRDefault="00CB0F34" w:rsidP="00CB0F34">
      <w:pPr>
        <w:pStyle w:val="L-Source"/>
      </w:pPr>
      <w:r>
        <w:t xml:space="preserve">    return response['choices'][</w:t>
      </w:r>
      <w:proofErr w:type="gramStart"/>
      <w:r>
        <w:t>0][</w:t>
      </w:r>
      <w:proofErr w:type="gramEnd"/>
      <w:r>
        <w:t>'message']['content'].strip()</w:t>
      </w:r>
    </w:p>
    <w:p w14:paraId="2EB0C2A8" w14:textId="4E4588BF" w:rsidR="00CB0F34" w:rsidRDefault="006B3637" w:rsidP="00E15C4A">
      <w:pPr>
        <w:pStyle w:val="L-Regular"/>
      </w:pPr>
      <w:r w:rsidRPr="006B3637">
        <w:t xml:space="preserve">In this section, we define the </w:t>
      </w:r>
      <w:proofErr w:type="spellStart"/>
      <w:r w:rsidRPr="001E1FF2">
        <w:rPr>
          <w:rStyle w:val="P-Code"/>
        </w:rPr>
        <w:t>generate_report</w:t>
      </w:r>
      <w:proofErr w:type="spellEnd"/>
      <w:r w:rsidRPr="006B3637">
        <w:t xml:space="preserve"> function, which takes the user input data and calls the OpenAI API to generate the vulnerability assessment plan. The function returns the generated text.</w:t>
      </w:r>
    </w:p>
    <w:p w14:paraId="720F40F3" w14:textId="67A00E3F" w:rsidR="00A839F3" w:rsidRDefault="00A839F3" w:rsidP="00A839F3">
      <w:pPr>
        <w:pStyle w:val="L-Numbers"/>
      </w:pPr>
      <w:r>
        <w:t>Define the API messages:</w:t>
      </w:r>
    </w:p>
    <w:p w14:paraId="05D8C8EB" w14:textId="77777777" w:rsidR="00A839F3" w:rsidRDefault="00A839F3" w:rsidP="00A839F3">
      <w:pPr>
        <w:pStyle w:val="L-Source"/>
      </w:pPr>
      <w:r>
        <w:t># Define the conversation messages</w:t>
      </w:r>
    </w:p>
    <w:p w14:paraId="68A0A13B" w14:textId="77777777" w:rsidR="00A839F3" w:rsidRDefault="00A839F3" w:rsidP="00A839F3">
      <w:pPr>
        <w:pStyle w:val="L-Source"/>
      </w:pPr>
      <w:r>
        <w:t>messages = [</w:t>
      </w:r>
    </w:p>
    <w:p w14:paraId="755647AC" w14:textId="77777777" w:rsidR="00A839F3" w:rsidRDefault="00A839F3" w:rsidP="00A839F3">
      <w:pPr>
        <w:pStyle w:val="L-Source"/>
      </w:pPr>
      <w:r>
        <w:t xml:space="preserve">    {"role": "system", "content": "You are a cybersecurity professional specializing in vulnerability assessment."},</w:t>
      </w:r>
    </w:p>
    <w:p w14:paraId="0A087944" w14:textId="77777777" w:rsidR="00A839F3" w:rsidRDefault="00A839F3" w:rsidP="00A839F3">
      <w:pPr>
        <w:pStyle w:val="L-Source"/>
      </w:pPr>
      <w:r>
        <w:t xml:space="preserve">    {"role": "user", "content": </w:t>
      </w:r>
      <w:proofErr w:type="spellStart"/>
      <w:r>
        <w:t>f'Using</w:t>
      </w:r>
      <w:proofErr w:type="spellEnd"/>
      <w:r>
        <w:t xml:space="preserve"> cybersecurity industry standards and best practices, create a complete and detailed assessment plan ... Detailed outline of the assessment steps'}</w:t>
      </w:r>
    </w:p>
    <w:p w14:paraId="0220C8D9" w14:textId="77777777" w:rsidR="00A839F3" w:rsidRDefault="00A839F3" w:rsidP="00A839F3">
      <w:pPr>
        <w:pStyle w:val="L-Source"/>
      </w:pPr>
      <w:r>
        <w:lastRenderedPageBreak/>
        <w:t>]</w:t>
      </w:r>
    </w:p>
    <w:p w14:paraId="3EC5E794" w14:textId="77777777" w:rsidR="00A839F3" w:rsidRDefault="00A839F3" w:rsidP="00A839F3">
      <w:pPr>
        <w:pStyle w:val="L-Source"/>
      </w:pPr>
    </w:p>
    <w:p w14:paraId="4951DBD4" w14:textId="77777777" w:rsidR="00A839F3" w:rsidRDefault="00A839F3" w:rsidP="00A839F3">
      <w:pPr>
        <w:pStyle w:val="L-Source"/>
      </w:pPr>
      <w:r>
        <w:t># Call the OpenAI API</w:t>
      </w:r>
    </w:p>
    <w:p w14:paraId="646B344C" w14:textId="77777777" w:rsidR="00A839F3" w:rsidRDefault="00A839F3" w:rsidP="00A839F3">
      <w:pPr>
        <w:pStyle w:val="L-Source"/>
      </w:pPr>
      <w:r>
        <w:t xml:space="preserve">response = </w:t>
      </w:r>
      <w:proofErr w:type="spellStart"/>
      <w:proofErr w:type="gramStart"/>
      <w:r>
        <w:t>openai.ChatCompletion.create</w:t>
      </w:r>
      <w:proofErr w:type="spellEnd"/>
      <w:proofErr w:type="gramEnd"/>
      <w:r>
        <w:t>(</w:t>
      </w:r>
    </w:p>
    <w:p w14:paraId="7FC2311B" w14:textId="77777777" w:rsidR="00A839F3" w:rsidRDefault="00A839F3" w:rsidP="00A839F3">
      <w:pPr>
        <w:pStyle w:val="L-Source"/>
      </w:pPr>
      <w:r>
        <w:t xml:space="preserve">    model="gpt-3.5-turbo",</w:t>
      </w:r>
    </w:p>
    <w:p w14:paraId="57E2CF6B" w14:textId="77777777" w:rsidR="00A839F3" w:rsidRDefault="00A839F3" w:rsidP="00A839F3">
      <w:pPr>
        <w:pStyle w:val="L-Source"/>
      </w:pPr>
      <w:r>
        <w:t xml:space="preserve">    messages=messages,</w:t>
      </w:r>
    </w:p>
    <w:p w14:paraId="333C2A64" w14:textId="77777777" w:rsidR="00A839F3" w:rsidRDefault="00A839F3" w:rsidP="00A839F3">
      <w:pPr>
        <w:pStyle w:val="L-Source"/>
      </w:pPr>
      <w:r>
        <w:t xml:space="preserve">    </w:t>
      </w:r>
      <w:proofErr w:type="spellStart"/>
      <w:r>
        <w:t>max_tokens</w:t>
      </w:r>
      <w:proofErr w:type="spellEnd"/>
      <w:r>
        <w:t>=2048,</w:t>
      </w:r>
    </w:p>
    <w:p w14:paraId="26331519" w14:textId="77777777" w:rsidR="00A839F3" w:rsidRDefault="00A839F3" w:rsidP="00A839F3">
      <w:pPr>
        <w:pStyle w:val="L-Source"/>
      </w:pPr>
      <w:r>
        <w:t xml:space="preserve">    n=1,</w:t>
      </w:r>
    </w:p>
    <w:p w14:paraId="10BD2099" w14:textId="77777777" w:rsidR="00A839F3" w:rsidRDefault="00A839F3" w:rsidP="00A839F3">
      <w:pPr>
        <w:pStyle w:val="L-Source"/>
      </w:pPr>
      <w:r>
        <w:t xml:space="preserve">    stop=None,</w:t>
      </w:r>
    </w:p>
    <w:p w14:paraId="4298501E" w14:textId="77777777" w:rsidR="00A839F3" w:rsidRDefault="00A839F3" w:rsidP="00A839F3">
      <w:pPr>
        <w:pStyle w:val="L-Source"/>
      </w:pPr>
      <w:r>
        <w:t xml:space="preserve">    temperature=0.7,</w:t>
      </w:r>
    </w:p>
    <w:p w14:paraId="68467420" w14:textId="77777777" w:rsidR="00A839F3" w:rsidRDefault="00A839F3" w:rsidP="00A839F3">
      <w:pPr>
        <w:pStyle w:val="L-Source"/>
      </w:pPr>
      <w:r>
        <w:t>)</w:t>
      </w:r>
    </w:p>
    <w:p w14:paraId="71E1D8AC" w14:textId="77777777" w:rsidR="00A839F3" w:rsidRDefault="00A839F3" w:rsidP="00A839F3">
      <w:pPr>
        <w:pStyle w:val="L-Source"/>
      </w:pPr>
    </w:p>
    <w:p w14:paraId="004231A7" w14:textId="77777777" w:rsidR="00A839F3" w:rsidRDefault="00A839F3" w:rsidP="00A839F3">
      <w:pPr>
        <w:pStyle w:val="L-Source"/>
      </w:pPr>
      <w:r>
        <w:t># Return the generated text</w:t>
      </w:r>
    </w:p>
    <w:p w14:paraId="3EFB9AAB" w14:textId="06778E31" w:rsidR="00A839F3" w:rsidRDefault="00A839F3" w:rsidP="00A839F3">
      <w:pPr>
        <w:pStyle w:val="L-Source"/>
      </w:pPr>
      <w:r>
        <w:t>return response['choices'][</w:t>
      </w:r>
      <w:proofErr w:type="gramStart"/>
      <w:r>
        <w:t>0][</w:t>
      </w:r>
      <w:proofErr w:type="gramEnd"/>
      <w:r>
        <w:t>'message']['content'].strip()</w:t>
      </w:r>
    </w:p>
    <w:p w14:paraId="5832032C" w14:textId="77777777" w:rsidR="00C405F1" w:rsidRPr="00C405F1" w:rsidRDefault="00C405F1" w:rsidP="00E15C4A">
      <w:pPr>
        <w:pStyle w:val="L-Regular"/>
      </w:pPr>
      <w:r w:rsidRPr="00C405F1">
        <w:t>In the conversation messages, we define two roles: "</w:t>
      </w:r>
      <w:r w:rsidRPr="001E1FF2">
        <w:rPr>
          <w:rStyle w:val="P-Bold"/>
        </w:rPr>
        <w:t>system</w:t>
      </w:r>
      <w:r w:rsidRPr="00C405F1">
        <w:t>" and "</w:t>
      </w:r>
      <w:r w:rsidRPr="001E1FF2">
        <w:rPr>
          <w:rStyle w:val="P-Bold"/>
        </w:rPr>
        <w:t>user</w:t>
      </w:r>
      <w:r w:rsidRPr="00C405F1">
        <w:t>". The "system" role is used to set the context for the AI model, informing it that it's a cybersecurity professional specializing in vulnerability assessment. The "user" role provides the instructions for the AI, which include generating a detailed vulnerability assessment plan based on industry standards, best practices, and the user-supplied data.</w:t>
      </w:r>
    </w:p>
    <w:p w14:paraId="11B0A3F3" w14:textId="77777777" w:rsidR="00C405F1" w:rsidRPr="00C405F1" w:rsidRDefault="00C405F1" w:rsidP="00E15C4A">
      <w:pPr>
        <w:pStyle w:val="L-Regular"/>
      </w:pPr>
      <w:r w:rsidRPr="00C405F1">
        <w:t>The "system" role helps set the stage for the AI, while the "user" role guides the AI in its content generation. This approach follows a similar pattern to the ChatGPT UI section we discussed earlier, where we provided an initial message to the AI to set the context.</w:t>
      </w:r>
    </w:p>
    <w:p w14:paraId="408E6982" w14:textId="77777777" w:rsidR="00C405F1" w:rsidRDefault="00C405F1" w:rsidP="00E15C4A">
      <w:pPr>
        <w:pStyle w:val="L-Regular"/>
      </w:pPr>
      <w:r w:rsidRPr="00C405F1">
        <w:t>For more information on sending API requests and handling responses, please refer to the "Sending API Requests and Handling Responses" recipe. This recipe provides a deeper understanding of interacting with the OpenAI API, including how to structure requests and process the generated content.</w:t>
      </w:r>
    </w:p>
    <w:p w14:paraId="55A8150B" w14:textId="0CD87172" w:rsidR="00C405F1" w:rsidRDefault="00FB193A" w:rsidP="00FD57E0">
      <w:pPr>
        <w:pStyle w:val="L-Numbers"/>
      </w:pPr>
      <w:r w:rsidRPr="00FB193A">
        <w:t>Convert the generated markdown text to a Word document:</w:t>
      </w:r>
    </w:p>
    <w:p w14:paraId="40BD4C4E" w14:textId="77777777" w:rsidR="00FB193A" w:rsidRDefault="00FB193A" w:rsidP="00FB193A">
      <w:pPr>
        <w:pStyle w:val="L-Source"/>
      </w:pPr>
      <w:r>
        <w:lastRenderedPageBreak/>
        <w:t xml:space="preserve">def </w:t>
      </w:r>
      <w:proofErr w:type="spellStart"/>
      <w:r>
        <w:t>markdown_to_</w:t>
      </w:r>
      <w:proofErr w:type="gramStart"/>
      <w:r>
        <w:t>docx</w:t>
      </w:r>
      <w:proofErr w:type="spellEnd"/>
      <w:r>
        <w:t>(</w:t>
      </w:r>
      <w:proofErr w:type="spellStart"/>
      <w:proofErr w:type="gramEnd"/>
      <w:r>
        <w:t>markdown_text</w:t>
      </w:r>
      <w:proofErr w:type="spellEnd"/>
      <w:r>
        <w:t xml:space="preserve">: str, </w:t>
      </w:r>
      <w:proofErr w:type="spellStart"/>
      <w:r>
        <w:t>output_file</w:t>
      </w:r>
      <w:proofErr w:type="spellEnd"/>
      <w:r>
        <w:t>: str):</w:t>
      </w:r>
    </w:p>
    <w:p w14:paraId="39252859" w14:textId="77777777" w:rsidR="00FB193A" w:rsidRDefault="00FB193A" w:rsidP="00FB193A">
      <w:pPr>
        <w:pStyle w:val="L-Source"/>
      </w:pPr>
      <w:r>
        <w:t xml:space="preserve">    document = </w:t>
      </w:r>
      <w:proofErr w:type="gramStart"/>
      <w:r>
        <w:t>Document(</w:t>
      </w:r>
      <w:proofErr w:type="gramEnd"/>
      <w:r>
        <w:t>)</w:t>
      </w:r>
    </w:p>
    <w:p w14:paraId="6189BA44" w14:textId="77777777" w:rsidR="00FB193A" w:rsidRDefault="00FB193A" w:rsidP="00FB193A">
      <w:pPr>
        <w:pStyle w:val="L-Source"/>
      </w:pPr>
    </w:p>
    <w:p w14:paraId="7BBBBE08" w14:textId="77777777" w:rsidR="00FB193A" w:rsidRDefault="00FB193A" w:rsidP="00FB193A">
      <w:pPr>
        <w:pStyle w:val="L-Source"/>
      </w:pPr>
      <w:r>
        <w:t xml:space="preserve">    # Iterate through the lines of the markdown text</w:t>
      </w:r>
    </w:p>
    <w:p w14:paraId="6C76385B" w14:textId="77777777" w:rsidR="00FB193A" w:rsidRDefault="00FB193A" w:rsidP="00FB193A">
      <w:pPr>
        <w:pStyle w:val="L-Source"/>
      </w:pPr>
      <w:r>
        <w:t xml:space="preserve">    for line in </w:t>
      </w:r>
      <w:proofErr w:type="spellStart"/>
      <w:r>
        <w:t>markdown_</w:t>
      </w:r>
      <w:proofErr w:type="gramStart"/>
      <w:r>
        <w:t>text.split</w:t>
      </w:r>
      <w:proofErr w:type="spellEnd"/>
      <w:proofErr w:type="gramEnd"/>
      <w:r>
        <w:t>('\n'):</w:t>
      </w:r>
    </w:p>
    <w:p w14:paraId="0E5CFA37" w14:textId="77777777" w:rsidR="00FB193A" w:rsidRDefault="00FB193A" w:rsidP="00FB193A">
      <w:pPr>
        <w:pStyle w:val="L-Source"/>
      </w:pPr>
      <w:r>
        <w:t xml:space="preserve">        # Add headings and paragraphs based on the markdown formatting</w:t>
      </w:r>
    </w:p>
    <w:p w14:paraId="1FF7CCE6" w14:textId="77777777" w:rsidR="00FB193A" w:rsidRDefault="00FB193A" w:rsidP="00FB193A">
      <w:pPr>
        <w:pStyle w:val="L-Source"/>
      </w:pPr>
      <w:r>
        <w:t xml:space="preserve">        ...</w:t>
      </w:r>
    </w:p>
    <w:p w14:paraId="007C60E3" w14:textId="77777777" w:rsidR="00FB193A" w:rsidRDefault="00FB193A" w:rsidP="00FB193A">
      <w:pPr>
        <w:pStyle w:val="L-Source"/>
      </w:pPr>
    </w:p>
    <w:p w14:paraId="3E9D82F6" w14:textId="77777777" w:rsidR="00FB193A" w:rsidRDefault="00FB193A" w:rsidP="00FB193A">
      <w:pPr>
        <w:pStyle w:val="L-Source"/>
      </w:pPr>
      <w:r>
        <w:t xml:space="preserve">    # Save the Word document</w:t>
      </w:r>
    </w:p>
    <w:p w14:paraId="74C44BA6" w14:textId="3BB5EE70" w:rsidR="00FB193A" w:rsidRDefault="00FB193A" w:rsidP="00FB193A">
      <w:pPr>
        <w:pStyle w:val="L-Source"/>
      </w:pPr>
      <w:r>
        <w:t xml:space="preserve">    </w:t>
      </w:r>
      <w:proofErr w:type="spellStart"/>
      <w:proofErr w:type="gramStart"/>
      <w:r>
        <w:t>document.save</w:t>
      </w:r>
      <w:proofErr w:type="spellEnd"/>
      <w:proofErr w:type="gramEnd"/>
      <w:r>
        <w:t>(</w:t>
      </w:r>
      <w:proofErr w:type="spellStart"/>
      <w:r>
        <w:t>output_file</w:t>
      </w:r>
      <w:proofErr w:type="spellEnd"/>
      <w:r>
        <w:t>)</w:t>
      </w:r>
    </w:p>
    <w:p w14:paraId="3C16BA6A" w14:textId="7174BB39" w:rsidR="00C405F1" w:rsidRPr="0009265C" w:rsidRDefault="00FB193A" w:rsidP="00E15C4A">
      <w:pPr>
        <w:pStyle w:val="L-Regular"/>
      </w:pPr>
      <w:r w:rsidRPr="00FB193A">
        <w:t xml:space="preserve">This function, </w:t>
      </w:r>
      <w:proofErr w:type="spellStart"/>
      <w:r w:rsidRPr="0000043C">
        <w:rPr>
          <w:rStyle w:val="P-Code"/>
        </w:rPr>
        <w:t>markdown_to_docx</w:t>
      </w:r>
      <w:proofErr w:type="spellEnd"/>
      <w:r w:rsidRPr="00FB193A">
        <w:t>, converts the generated markdown text to a Word document. It iterates through the lines of the markdown text, adding headings and paragraphs based on the markdown formatting, and saves the resulting Word document.</w:t>
      </w:r>
    </w:p>
    <w:p w14:paraId="1FE7719C" w14:textId="6582F82D" w:rsidR="007221B5" w:rsidRDefault="0009265C" w:rsidP="00920293">
      <w:pPr>
        <w:pStyle w:val="L-Numbers"/>
      </w:pPr>
      <w:r w:rsidRPr="0009265C">
        <w:t>Display elapsed time while waiting for the API call:</w:t>
      </w:r>
    </w:p>
    <w:p w14:paraId="748573FD" w14:textId="77777777" w:rsidR="0009265C" w:rsidRDefault="0009265C" w:rsidP="0009265C">
      <w:pPr>
        <w:pStyle w:val="L-Source"/>
      </w:pPr>
      <w:r>
        <w:t xml:space="preserve">def </w:t>
      </w:r>
      <w:proofErr w:type="spellStart"/>
      <w:r>
        <w:t>display_elapsed_</w:t>
      </w:r>
      <w:proofErr w:type="gramStart"/>
      <w:r>
        <w:t>time</w:t>
      </w:r>
      <w:proofErr w:type="spellEnd"/>
      <w:r>
        <w:t>(</w:t>
      </w:r>
      <w:proofErr w:type="gramEnd"/>
      <w:r>
        <w:t>):</w:t>
      </w:r>
    </w:p>
    <w:p w14:paraId="3EBFAB58" w14:textId="77777777" w:rsidR="0009265C" w:rsidRDefault="0009265C" w:rsidP="0009265C">
      <w:pPr>
        <w:pStyle w:val="L-Source"/>
      </w:pPr>
      <w:r>
        <w:t xml:space="preserve">    </w:t>
      </w:r>
      <w:proofErr w:type="spellStart"/>
      <w:r>
        <w:t>start_time</w:t>
      </w:r>
      <w:proofErr w:type="spellEnd"/>
      <w:r>
        <w:t xml:space="preserve"> = </w:t>
      </w:r>
      <w:proofErr w:type="spellStart"/>
      <w:proofErr w:type="gramStart"/>
      <w:r>
        <w:t>time.time</w:t>
      </w:r>
      <w:proofErr w:type="spellEnd"/>
      <w:proofErr w:type="gramEnd"/>
      <w:r>
        <w:t>()</w:t>
      </w:r>
    </w:p>
    <w:p w14:paraId="5A1D2150" w14:textId="77777777" w:rsidR="0009265C" w:rsidRDefault="0009265C" w:rsidP="0009265C">
      <w:pPr>
        <w:pStyle w:val="L-Source"/>
      </w:pPr>
      <w:r>
        <w:t xml:space="preserve">    while not </w:t>
      </w:r>
      <w:proofErr w:type="spellStart"/>
      <w:r>
        <w:t>api_call_completed</w:t>
      </w:r>
      <w:proofErr w:type="spellEnd"/>
      <w:r>
        <w:t>:</w:t>
      </w:r>
    </w:p>
    <w:p w14:paraId="2A93EBCE" w14:textId="77777777" w:rsidR="0009265C" w:rsidRDefault="0009265C" w:rsidP="0009265C">
      <w:pPr>
        <w:pStyle w:val="L-Source"/>
      </w:pPr>
      <w:r>
        <w:t xml:space="preserve">        </w:t>
      </w:r>
      <w:proofErr w:type="spellStart"/>
      <w:r>
        <w:t>elapsed_time</w:t>
      </w:r>
      <w:proofErr w:type="spellEnd"/>
      <w:r>
        <w:t xml:space="preserve"> = </w:t>
      </w:r>
      <w:proofErr w:type="spellStart"/>
      <w:proofErr w:type="gramStart"/>
      <w:r>
        <w:t>time.time</w:t>
      </w:r>
      <w:proofErr w:type="spellEnd"/>
      <w:proofErr w:type="gramEnd"/>
      <w:r>
        <w:t xml:space="preserve">() - </w:t>
      </w:r>
      <w:proofErr w:type="spellStart"/>
      <w:r>
        <w:t>start_time</w:t>
      </w:r>
      <w:proofErr w:type="spellEnd"/>
    </w:p>
    <w:p w14:paraId="07CA0D57" w14:textId="77777777" w:rsidR="0009265C" w:rsidRDefault="0009265C" w:rsidP="0009265C">
      <w:pPr>
        <w:pStyle w:val="L-Source"/>
      </w:pPr>
      <w:r>
        <w:t xml:space="preserve">        </w:t>
      </w:r>
      <w:proofErr w:type="gramStart"/>
      <w:r>
        <w:t>print(</w:t>
      </w:r>
      <w:proofErr w:type="gramEnd"/>
      <w:r>
        <w:t>f"\</w:t>
      </w:r>
      <w:proofErr w:type="spellStart"/>
      <w:r>
        <w:t>rCommunicating</w:t>
      </w:r>
      <w:proofErr w:type="spellEnd"/>
      <w:r>
        <w:t xml:space="preserve"> with the API - Elapsed time: {elapsed_time:.2f} seconds", end="")</w:t>
      </w:r>
    </w:p>
    <w:p w14:paraId="6D00C848" w14:textId="6D6E6B5D" w:rsidR="0009265C" w:rsidRDefault="0009265C" w:rsidP="0009265C">
      <w:pPr>
        <w:pStyle w:val="L-Source"/>
      </w:pPr>
      <w:r>
        <w:t xml:space="preserve">        </w:t>
      </w:r>
      <w:proofErr w:type="spellStart"/>
      <w:proofErr w:type="gramStart"/>
      <w:r>
        <w:t>time.sleep</w:t>
      </w:r>
      <w:proofErr w:type="spellEnd"/>
      <w:proofErr w:type="gramEnd"/>
      <w:r>
        <w:t>(1)</w:t>
      </w:r>
    </w:p>
    <w:p w14:paraId="3CCBE75F" w14:textId="05DB1FDB" w:rsidR="0058015A" w:rsidRDefault="0058015A" w:rsidP="0058015A">
      <w:pPr>
        <w:pStyle w:val="L-Regular"/>
      </w:pPr>
      <w:r w:rsidRPr="0058015A">
        <w:t xml:space="preserve">The </w:t>
      </w:r>
      <w:proofErr w:type="spellStart"/>
      <w:r w:rsidRPr="0000043C">
        <w:rPr>
          <w:rStyle w:val="P-Code"/>
        </w:rPr>
        <w:t>display_elapsed_time</w:t>
      </w:r>
      <w:proofErr w:type="spellEnd"/>
      <w:r w:rsidRPr="0058015A">
        <w:t xml:space="preserve"> function is used to display the elapsed time while waiting for the API call to complete. It uses a loop to print the elapsed time in seconds.</w:t>
      </w:r>
    </w:p>
    <w:p w14:paraId="3A2D2AFF" w14:textId="6C3113C1" w:rsidR="0058015A" w:rsidRDefault="00E15C4A" w:rsidP="00E15C4A">
      <w:pPr>
        <w:pStyle w:val="L-Numbers"/>
      </w:pPr>
      <w:r w:rsidRPr="00E15C4A">
        <w:t>Main script execution:</w:t>
      </w:r>
    </w:p>
    <w:p w14:paraId="04F532E1" w14:textId="77777777" w:rsidR="00E15C4A" w:rsidRDefault="00E15C4A" w:rsidP="00E15C4A">
      <w:pPr>
        <w:pStyle w:val="L-Source"/>
      </w:pPr>
      <w:proofErr w:type="spellStart"/>
      <w:r>
        <w:t>current_datetime</w:t>
      </w:r>
      <w:proofErr w:type="spellEnd"/>
      <w:r>
        <w:t xml:space="preserve"> = </w:t>
      </w:r>
      <w:proofErr w:type="spellStart"/>
      <w:r>
        <w:t>datetime.now</w:t>
      </w:r>
      <w:proofErr w:type="spellEnd"/>
      <w:r>
        <w:t>(</w:t>
      </w:r>
      <w:proofErr w:type="gramStart"/>
      <w:r>
        <w:t>).</w:t>
      </w:r>
      <w:proofErr w:type="spellStart"/>
      <w:r>
        <w:t>strftime</w:t>
      </w:r>
      <w:proofErr w:type="spellEnd"/>
      <w:proofErr w:type="gramEnd"/>
      <w:r>
        <w:t>('%Y-%m-%</w:t>
      </w:r>
      <w:proofErr w:type="spellStart"/>
      <w:r>
        <w:t>d_%H</w:t>
      </w:r>
      <w:proofErr w:type="spellEnd"/>
      <w:r>
        <w:t>-%M-%S')</w:t>
      </w:r>
    </w:p>
    <w:p w14:paraId="41678C7E" w14:textId="36348C94" w:rsidR="00411389" w:rsidRDefault="00E15C4A" w:rsidP="00411389">
      <w:pPr>
        <w:pStyle w:val="L-Source"/>
      </w:pPr>
      <w:proofErr w:type="spellStart"/>
      <w:r>
        <w:lastRenderedPageBreak/>
        <w:t>assessment_name</w:t>
      </w:r>
      <w:proofErr w:type="spellEnd"/>
      <w:r>
        <w:t xml:space="preserve"> = </w:t>
      </w:r>
      <w:proofErr w:type="spellStart"/>
      <w:r>
        <w:t>f"Vuln</w:t>
      </w:r>
      <w:proofErr w:type="spellEnd"/>
      <w:r>
        <w:t>_</w:t>
      </w:r>
      <w:r w:rsidR="00411389" w:rsidRPr="00411389">
        <w:t xml:space="preserve"> </w:t>
      </w:r>
      <w:proofErr w:type="spellStart"/>
      <w:r w:rsidR="00411389">
        <w:t>Assessment_Plan</w:t>
      </w:r>
      <w:proofErr w:type="spellEnd"/>
      <w:r w:rsidR="00411389">
        <w:t>_{</w:t>
      </w:r>
      <w:proofErr w:type="spellStart"/>
      <w:r w:rsidR="00411389">
        <w:t>current_datetime</w:t>
      </w:r>
      <w:proofErr w:type="spellEnd"/>
      <w:r w:rsidR="00411389">
        <w:t>}"</w:t>
      </w:r>
    </w:p>
    <w:p w14:paraId="3C859AC3" w14:textId="77777777" w:rsidR="00411389" w:rsidRDefault="00411389" w:rsidP="00411389">
      <w:pPr>
        <w:pStyle w:val="L-Source"/>
      </w:pPr>
    </w:p>
    <w:p w14:paraId="6C8EEE46" w14:textId="77777777" w:rsidR="00411389" w:rsidRDefault="00411389" w:rsidP="00411389">
      <w:pPr>
        <w:pStyle w:val="L-Source"/>
      </w:pPr>
      <w:proofErr w:type="spellStart"/>
      <w:r>
        <w:t>api_call_completed</w:t>
      </w:r>
      <w:proofErr w:type="spellEnd"/>
      <w:r>
        <w:t xml:space="preserve"> = False</w:t>
      </w:r>
    </w:p>
    <w:p w14:paraId="4257DF8D" w14:textId="77777777" w:rsidR="00411389" w:rsidRDefault="00411389" w:rsidP="00411389">
      <w:pPr>
        <w:pStyle w:val="L-Source"/>
      </w:pPr>
      <w:proofErr w:type="spellStart"/>
      <w:r>
        <w:t>elapsed_time_thread</w:t>
      </w:r>
      <w:proofErr w:type="spellEnd"/>
      <w:r>
        <w:t xml:space="preserve"> = </w:t>
      </w:r>
      <w:proofErr w:type="spellStart"/>
      <w:proofErr w:type="gramStart"/>
      <w:r>
        <w:t>threading.Thread</w:t>
      </w:r>
      <w:proofErr w:type="spellEnd"/>
      <w:proofErr w:type="gramEnd"/>
      <w:r>
        <w:t>(target=</w:t>
      </w:r>
      <w:proofErr w:type="spellStart"/>
      <w:r>
        <w:t>display_elapsed_time</w:t>
      </w:r>
      <w:proofErr w:type="spellEnd"/>
      <w:r>
        <w:t>)</w:t>
      </w:r>
    </w:p>
    <w:p w14:paraId="40280242" w14:textId="77777777" w:rsidR="00411389" w:rsidRDefault="00411389" w:rsidP="00411389">
      <w:pPr>
        <w:pStyle w:val="L-Source"/>
      </w:pPr>
      <w:proofErr w:type="spellStart"/>
      <w:r>
        <w:t>elapsed_time_</w:t>
      </w:r>
      <w:proofErr w:type="gramStart"/>
      <w:r>
        <w:t>thread.start</w:t>
      </w:r>
      <w:proofErr w:type="spellEnd"/>
      <w:proofErr w:type="gramEnd"/>
      <w:r>
        <w:t>()</w:t>
      </w:r>
    </w:p>
    <w:p w14:paraId="59EB763E" w14:textId="77777777" w:rsidR="00411389" w:rsidRDefault="00411389" w:rsidP="00411389">
      <w:pPr>
        <w:pStyle w:val="L-Source"/>
      </w:pPr>
    </w:p>
    <w:p w14:paraId="7652D5E3" w14:textId="77777777" w:rsidR="00D3605D" w:rsidRDefault="00D3605D" w:rsidP="00D3605D">
      <w:pPr>
        <w:pStyle w:val="L-Source"/>
      </w:pPr>
      <w:r>
        <w:t>try:</w:t>
      </w:r>
    </w:p>
    <w:p w14:paraId="62E4673D" w14:textId="77777777" w:rsidR="00D3605D" w:rsidRDefault="00D3605D" w:rsidP="00D3605D">
      <w:pPr>
        <w:pStyle w:val="L-Source"/>
      </w:pPr>
      <w:r>
        <w:t xml:space="preserve">    # Generate the report using the OpenAI API</w:t>
      </w:r>
    </w:p>
    <w:p w14:paraId="6F598013" w14:textId="77777777" w:rsidR="00D3605D" w:rsidRDefault="00D3605D" w:rsidP="00D3605D">
      <w:pPr>
        <w:pStyle w:val="L-Source"/>
      </w:pPr>
      <w:r>
        <w:t xml:space="preserve">    report = </w:t>
      </w:r>
      <w:proofErr w:type="spellStart"/>
      <w:r>
        <w:t>generate_</w:t>
      </w:r>
      <w:proofErr w:type="gramStart"/>
      <w:r>
        <w:t>report</w:t>
      </w:r>
      <w:proofErr w:type="spellEnd"/>
      <w:r>
        <w:t>(</w:t>
      </w:r>
      <w:proofErr w:type="gramEnd"/>
    </w:p>
    <w:p w14:paraId="57934ED7" w14:textId="77777777" w:rsidR="00D3605D" w:rsidRDefault="00D3605D" w:rsidP="00D3605D">
      <w:pPr>
        <w:pStyle w:val="L-Source"/>
      </w:pPr>
      <w:r>
        <w:t xml:space="preserve">    </w:t>
      </w:r>
      <w:proofErr w:type="spellStart"/>
      <w:r>
        <w:t>user_</w:t>
      </w:r>
      <w:proofErr w:type="gramStart"/>
      <w:r>
        <w:t>data</w:t>
      </w:r>
      <w:proofErr w:type="spellEnd"/>
      <w:r>
        <w:t>[</w:t>
      </w:r>
      <w:proofErr w:type="gramEnd"/>
      <w:r>
        <w:t>"Network Size"],</w:t>
      </w:r>
    </w:p>
    <w:p w14:paraId="49446459" w14:textId="77777777" w:rsidR="00D3605D" w:rsidRDefault="00D3605D" w:rsidP="00D3605D">
      <w:pPr>
        <w:pStyle w:val="L-Source"/>
      </w:pPr>
      <w:r>
        <w:t xml:space="preserve">    </w:t>
      </w:r>
      <w:proofErr w:type="spellStart"/>
      <w:r>
        <w:t>user_</w:t>
      </w:r>
      <w:proofErr w:type="gramStart"/>
      <w:r>
        <w:t>data</w:t>
      </w:r>
      <w:proofErr w:type="spellEnd"/>
      <w:r>
        <w:t>[</w:t>
      </w:r>
      <w:proofErr w:type="gramEnd"/>
      <w:r>
        <w:t>"Number of Nodes"],</w:t>
      </w:r>
    </w:p>
    <w:p w14:paraId="5FCA86CB" w14:textId="77777777" w:rsidR="00D3605D" w:rsidRDefault="00D3605D" w:rsidP="00D3605D">
      <w:pPr>
        <w:pStyle w:val="L-Source"/>
      </w:pPr>
      <w:r>
        <w:t xml:space="preserve">    </w:t>
      </w:r>
      <w:proofErr w:type="spellStart"/>
      <w:r>
        <w:t>user_</w:t>
      </w:r>
      <w:proofErr w:type="gramStart"/>
      <w:r>
        <w:t>data</w:t>
      </w:r>
      <w:proofErr w:type="spellEnd"/>
      <w:r>
        <w:t>[</w:t>
      </w:r>
      <w:proofErr w:type="gramEnd"/>
      <w:r>
        <w:t>"Type of Devices"],</w:t>
      </w:r>
    </w:p>
    <w:p w14:paraId="77A1F920" w14:textId="77777777" w:rsidR="00D3605D" w:rsidRDefault="00D3605D" w:rsidP="00D3605D">
      <w:pPr>
        <w:pStyle w:val="L-Source"/>
      </w:pPr>
      <w:r>
        <w:t xml:space="preserve">    </w:t>
      </w:r>
      <w:proofErr w:type="spellStart"/>
      <w:r>
        <w:t>user_</w:t>
      </w:r>
      <w:proofErr w:type="gramStart"/>
      <w:r>
        <w:t>data</w:t>
      </w:r>
      <w:proofErr w:type="spellEnd"/>
      <w:r>
        <w:t>[</w:t>
      </w:r>
      <w:proofErr w:type="gramEnd"/>
      <w:r>
        <w:t>"Specific systems or devices that need to be excluded from the assessment"],</w:t>
      </w:r>
    </w:p>
    <w:p w14:paraId="1BDF4999" w14:textId="77777777" w:rsidR="00D3605D" w:rsidRDefault="00D3605D" w:rsidP="00D3605D">
      <w:pPr>
        <w:pStyle w:val="L-Source"/>
      </w:pPr>
      <w:r>
        <w:t xml:space="preserve">    </w:t>
      </w:r>
      <w:proofErr w:type="spellStart"/>
      <w:r>
        <w:t>user_</w:t>
      </w:r>
      <w:proofErr w:type="gramStart"/>
      <w:r>
        <w:t>data</w:t>
      </w:r>
      <w:proofErr w:type="spellEnd"/>
      <w:r>
        <w:t>[</w:t>
      </w:r>
      <w:proofErr w:type="gramEnd"/>
      <w:r>
        <w:t>"Operating Systems"],</w:t>
      </w:r>
    </w:p>
    <w:p w14:paraId="6017278E" w14:textId="77777777" w:rsidR="00D3605D" w:rsidRDefault="00D3605D" w:rsidP="00D3605D">
      <w:pPr>
        <w:pStyle w:val="L-Source"/>
      </w:pPr>
      <w:r>
        <w:t xml:space="preserve">    </w:t>
      </w:r>
      <w:proofErr w:type="spellStart"/>
      <w:r>
        <w:t>user_</w:t>
      </w:r>
      <w:proofErr w:type="gramStart"/>
      <w:r>
        <w:t>data</w:t>
      </w:r>
      <w:proofErr w:type="spellEnd"/>
      <w:r>
        <w:t>[</w:t>
      </w:r>
      <w:proofErr w:type="gramEnd"/>
      <w:r>
        <w:t>"Network Topology"],</w:t>
      </w:r>
    </w:p>
    <w:p w14:paraId="73555C88" w14:textId="77777777" w:rsidR="00D3605D" w:rsidRDefault="00D3605D" w:rsidP="00D3605D">
      <w:pPr>
        <w:pStyle w:val="L-Source"/>
      </w:pPr>
      <w:r>
        <w:t xml:space="preserve">    </w:t>
      </w:r>
      <w:proofErr w:type="spellStart"/>
      <w:r>
        <w:t>user_</w:t>
      </w:r>
      <w:proofErr w:type="gramStart"/>
      <w:r>
        <w:t>data</w:t>
      </w:r>
      <w:proofErr w:type="spellEnd"/>
      <w:r>
        <w:t>[</w:t>
      </w:r>
      <w:proofErr w:type="gramEnd"/>
      <w:r>
        <w:t>"Access Controls"],</w:t>
      </w:r>
    </w:p>
    <w:p w14:paraId="2CCBC777" w14:textId="77777777" w:rsidR="00D3605D" w:rsidRDefault="00D3605D" w:rsidP="00D3605D">
      <w:pPr>
        <w:pStyle w:val="L-Source"/>
      </w:pPr>
      <w:r>
        <w:t xml:space="preserve">    </w:t>
      </w:r>
      <w:proofErr w:type="spellStart"/>
      <w:r>
        <w:t>user_</w:t>
      </w:r>
      <w:proofErr w:type="gramStart"/>
      <w:r>
        <w:t>data</w:t>
      </w:r>
      <w:proofErr w:type="spellEnd"/>
      <w:r>
        <w:t>[</w:t>
      </w:r>
      <w:proofErr w:type="gramEnd"/>
      <w:r>
        <w:t>"Previous Security Incidents"],</w:t>
      </w:r>
    </w:p>
    <w:p w14:paraId="20AFF607" w14:textId="77777777" w:rsidR="00D3605D" w:rsidRDefault="00D3605D" w:rsidP="00D3605D">
      <w:pPr>
        <w:pStyle w:val="L-Source"/>
      </w:pPr>
      <w:r>
        <w:t xml:space="preserve">    </w:t>
      </w:r>
      <w:proofErr w:type="spellStart"/>
      <w:r>
        <w:t>user_</w:t>
      </w:r>
      <w:proofErr w:type="gramStart"/>
      <w:r>
        <w:t>data</w:t>
      </w:r>
      <w:proofErr w:type="spellEnd"/>
      <w:r>
        <w:t>[</w:t>
      </w:r>
      <w:proofErr w:type="gramEnd"/>
      <w:r>
        <w:t>"Compliance Requirements"],</w:t>
      </w:r>
    </w:p>
    <w:p w14:paraId="197E1D32" w14:textId="77777777" w:rsidR="00D3605D" w:rsidRDefault="00D3605D" w:rsidP="00D3605D">
      <w:pPr>
        <w:pStyle w:val="L-Source"/>
      </w:pPr>
      <w:r>
        <w:t xml:space="preserve">    </w:t>
      </w:r>
      <w:proofErr w:type="spellStart"/>
      <w:r>
        <w:t>user_</w:t>
      </w:r>
      <w:proofErr w:type="gramStart"/>
      <w:r>
        <w:t>data</w:t>
      </w:r>
      <w:proofErr w:type="spellEnd"/>
      <w:r>
        <w:t>[</w:t>
      </w:r>
      <w:proofErr w:type="gramEnd"/>
      <w:r>
        <w:t>"Business Critical Assets"],</w:t>
      </w:r>
    </w:p>
    <w:p w14:paraId="1632D8EA" w14:textId="77777777" w:rsidR="00D3605D" w:rsidRDefault="00D3605D" w:rsidP="00D3605D">
      <w:pPr>
        <w:pStyle w:val="L-Source"/>
      </w:pPr>
      <w:r>
        <w:t xml:space="preserve">    </w:t>
      </w:r>
      <w:proofErr w:type="spellStart"/>
      <w:r>
        <w:t>user_</w:t>
      </w:r>
      <w:proofErr w:type="gramStart"/>
      <w:r>
        <w:t>data</w:t>
      </w:r>
      <w:proofErr w:type="spellEnd"/>
      <w:r>
        <w:t>[</w:t>
      </w:r>
      <w:proofErr w:type="gramEnd"/>
      <w:r>
        <w:t>"Data Classification"],</w:t>
      </w:r>
    </w:p>
    <w:p w14:paraId="37B84301" w14:textId="77777777" w:rsidR="00D3605D" w:rsidRDefault="00D3605D" w:rsidP="00D3605D">
      <w:pPr>
        <w:pStyle w:val="L-Source"/>
      </w:pPr>
      <w:r>
        <w:t xml:space="preserve">    </w:t>
      </w:r>
      <w:proofErr w:type="spellStart"/>
      <w:r>
        <w:t>user_</w:t>
      </w:r>
      <w:proofErr w:type="gramStart"/>
      <w:r>
        <w:t>data</w:t>
      </w:r>
      <w:proofErr w:type="spellEnd"/>
      <w:r>
        <w:t>[</w:t>
      </w:r>
      <w:proofErr w:type="gramEnd"/>
      <w:r>
        <w:t>"Goals and objectives of the vulnerability assessment"],</w:t>
      </w:r>
    </w:p>
    <w:p w14:paraId="32EF4778" w14:textId="77777777" w:rsidR="00D3605D" w:rsidRDefault="00D3605D" w:rsidP="00D3605D">
      <w:pPr>
        <w:pStyle w:val="L-Source"/>
      </w:pPr>
      <w:r>
        <w:t xml:space="preserve">    </w:t>
      </w:r>
      <w:proofErr w:type="spellStart"/>
      <w:r>
        <w:t>user_</w:t>
      </w:r>
      <w:proofErr w:type="gramStart"/>
      <w:r>
        <w:t>data</w:t>
      </w:r>
      <w:proofErr w:type="spellEnd"/>
      <w:r>
        <w:t>[</w:t>
      </w:r>
      <w:proofErr w:type="gramEnd"/>
      <w:r>
        <w:t>"Timeline for the vulnerability assessment"],</w:t>
      </w:r>
    </w:p>
    <w:p w14:paraId="209592B9" w14:textId="77777777" w:rsidR="00D3605D" w:rsidRDefault="00D3605D" w:rsidP="00D3605D">
      <w:pPr>
        <w:pStyle w:val="L-Source"/>
      </w:pPr>
      <w:r>
        <w:t xml:space="preserve">    </w:t>
      </w:r>
      <w:proofErr w:type="spellStart"/>
      <w:r>
        <w:t>user_data</w:t>
      </w:r>
      <w:proofErr w:type="spellEnd"/>
      <w:r>
        <w:t>["Team"],</w:t>
      </w:r>
    </w:p>
    <w:p w14:paraId="252A8BAA" w14:textId="77777777" w:rsidR="00D3605D" w:rsidRDefault="00D3605D" w:rsidP="00D3605D">
      <w:pPr>
        <w:pStyle w:val="L-Source"/>
      </w:pPr>
      <w:r>
        <w:t xml:space="preserve">    </w:t>
      </w:r>
      <w:proofErr w:type="spellStart"/>
      <w:r>
        <w:t>user_</w:t>
      </w:r>
      <w:proofErr w:type="gramStart"/>
      <w:r>
        <w:t>data</w:t>
      </w:r>
      <w:proofErr w:type="spellEnd"/>
      <w:r>
        <w:t>[</w:t>
      </w:r>
      <w:proofErr w:type="gramEnd"/>
      <w:r>
        <w:t>"Expected deliverables of the assessment"],</w:t>
      </w:r>
    </w:p>
    <w:p w14:paraId="6C3CC508" w14:textId="77777777" w:rsidR="00D3605D" w:rsidRDefault="00D3605D" w:rsidP="00D3605D">
      <w:pPr>
        <w:pStyle w:val="L-Source"/>
      </w:pPr>
      <w:r>
        <w:lastRenderedPageBreak/>
        <w:t xml:space="preserve">    </w:t>
      </w:r>
      <w:proofErr w:type="spellStart"/>
      <w:r>
        <w:t>user_data</w:t>
      </w:r>
      <w:proofErr w:type="spellEnd"/>
      <w:r>
        <w:t>["Audience"]</w:t>
      </w:r>
    </w:p>
    <w:p w14:paraId="725FC0A9" w14:textId="77777777" w:rsidR="00D3605D" w:rsidRDefault="00D3605D" w:rsidP="00D3605D">
      <w:pPr>
        <w:pStyle w:val="L-Source"/>
      </w:pPr>
      <w:r>
        <w:t xml:space="preserve">    )</w:t>
      </w:r>
    </w:p>
    <w:p w14:paraId="5E6EFDDE" w14:textId="77777777" w:rsidR="00D3605D" w:rsidRDefault="00D3605D" w:rsidP="00D3605D">
      <w:pPr>
        <w:pStyle w:val="L-Source"/>
      </w:pPr>
    </w:p>
    <w:p w14:paraId="630E0BD5" w14:textId="77777777" w:rsidR="00D3605D" w:rsidRDefault="00D3605D" w:rsidP="00D3605D">
      <w:pPr>
        <w:pStyle w:val="L-Source"/>
      </w:pPr>
      <w:r>
        <w:t xml:space="preserve">    </w:t>
      </w:r>
      <w:proofErr w:type="spellStart"/>
      <w:r>
        <w:t>api_call_completed</w:t>
      </w:r>
      <w:proofErr w:type="spellEnd"/>
      <w:r>
        <w:t xml:space="preserve"> = True</w:t>
      </w:r>
    </w:p>
    <w:p w14:paraId="2CE8D095" w14:textId="77777777" w:rsidR="00D3605D" w:rsidRDefault="00D3605D" w:rsidP="00D3605D">
      <w:pPr>
        <w:pStyle w:val="L-Source"/>
      </w:pPr>
      <w:r>
        <w:t xml:space="preserve">    </w:t>
      </w:r>
      <w:proofErr w:type="spellStart"/>
      <w:r>
        <w:t>elapsed_time_</w:t>
      </w:r>
      <w:proofErr w:type="gramStart"/>
      <w:r>
        <w:t>thread.join</w:t>
      </w:r>
      <w:proofErr w:type="spellEnd"/>
      <w:proofErr w:type="gramEnd"/>
      <w:r>
        <w:t>()</w:t>
      </w:r>
    </w:p>
    <w:p w14:paraId="7A96B4AC" w14:textId="77777777" w:rsidR="00D3605D" w:rsidRDefault="00D3605D" w:rsidP="00D3605D">
      <w:pPr>
        <w:pStyle w:val="L-Source"/>
      </w:pPr>
      <w:r>
        <w:t>except Exception as e:</w:t>
      </w:r>
    </w:p>
    <w:p w14:paraId="029E34CE" w14:textId="77777777" w:rsidR="00D3605D" w:rsidRDefault="00D3605D" w:rsidP="00D3605D">
      <w:pPr>
        <w:pStyle w:val="L-Source"/>
      </w:pPr>
      <w:r>
        <w:t xml:space="preserve">    </w:t>
      </w:r>
      <w:proofErr w:type="spellStart"/>
      <w:r>
        <w:t>api_call_completed</w:t>
      </w:r>
      <w:proofErr w:type="spellEnd"/>
      <w:r>
        <w:t xml:space="preserve"> = True</w:t>
      </w:r>
    </w:p>
    <w:p w14:paraId="0A5C824E" w14:textId="77777777" w:rsidR="00D3605D" w:rsidRDefault="00D3605D" w:rsidP="00D3605D">
      <w:pPr>
        <w:pStyle w:val="L-Source"/>
      </w:pPr>
      <w:r>
        <w:t xml:space="preserve">    </w:t>
      </w:r>
      <w:proofErr w:type="spellStart"/>
      <w:r>
        <w:t>elapsed_time_</w:t>
      </w:r>
      <w:proofErr w:type="gramStart"/>
      <w:r>
        <w:t>thread.join</w:t>
      </w:r>
      <w:proofErr w:type="spellEnd"/>
      <w:proofErr w:type="gramEnd"/>
      <w:r>
        <w:t>()</w:t>
      </w:r>
    </w:p>
    <w:p w14:paraId="19FF980C" w14:textId="77777777" w:rsidR="00D3605D" w:rsidRDefault="00D3605D" w:rsidP="00D3605D">
      <w:pPr>
        <w:pStyle w:val="L-Source"/>
      </w:pPr>
      <w:r>
        <w:t xml:space="preserve">    </w:t>
      </w:r>
      <w:proofErr w:type="gramStart"/>
      <w:r>
        <w:t>print(</w:t>
      </w:r>
      <w:proofErr w:type="gramEnd"/>
      <w:r>
        <w:t>f"\</w:t>
      </w:r>
      <w:proofErr w:type="spellStart"/>
      <w:r>
        <w:t>nAn</w:t>
      </w:r>
      <w:proofErr w:type="spellEnd"/>
      <w:r>
        <w:t xml:space="preserve"> error occurred during the API call: {e}")</w:t>
      </w:r>
    </w:p>
    <w:p w14:paraId="7D78C72F" w14:textId="77777777" w:rsidR="00D3605D" w:rsidRDefault="00D3605D" w:rsidP="00D3605D">
      <w:pPr>
        <w:pStyle w:val="L-Source"/>
      </w:pPr>
      <w:r>
        <w:t xml:space="preserve">    </w:t>
      </w:r>
      <w:proofErr w:type="gramStart"/>
      <w:r>
        <w:t>exit(</w:t>
      </w:r>
      <w:proofErr w:type="gramEnd"/>
      <w:r>
        <w:t>)</w:t>
      </w:r>
    </w:p>
    <w:p w14:paraId="1D7E47EE" w14:textId="77777777" w:rsidR="00D3605D" w:rsidRDefault="00D3605D" w:rsidP="00D3605D">
      <w:pPr>
        <w:pStyle w:val="L-Source"/>
      </w:pPr>
    </w:p>
    <w:p w14:paraId="109A3C45" w14:textId="77777777" w:rsidR="00D3605D" w:rsidRDefault="00D3605D" w:rsidP="00D3605D">
      <w:pPr>
        <w:pStyle w:val="L-Source"/>
      </w:pPr>
      <w:r>
        <w:t># Save the report as a Word document</w:t>
      </w:r>
    </w:p>
    <w:p w14:paraId="0806EF7F" w14:textId="77777777" w:rsidR="00D3605D" w:rsidRDefault="00D3605D" w:rsidP="00D3605D">
      <w:pPr>
        <w:pStyle w:val="L-Source"/>
      </w:pPr>
      <w:proofErr w:type="spellStart"/>
      <w:r>
        <w:t>docx_output_file</w:t>
      </w:r>
      <w:proofErr w:type="spellEnd"/>
      <w:r>
        <w:t xml:space="preserve"> = f"{</w:t>
      </w:r>
      <w:proofErr w:type="spellStart"/>
      <w:r>
        <w:t>assessment_</w:t>
      </w:r>
      <w:proofErr w:type="gramStart"/>
      <w:r>
        <w:t>name</w:t>
      </w:r>
      <w:proofErr w:type="spellEnd"/>
      <w:r>
        <w:t>}_report.docx</w:t>
      </w:r>
      <w:proofErr w:type="gramEnd"/>
      <w:r>
        <w:t>"</w:t>
      </w:r>
    </w:p>
    <w:p w14:paraId="0D1E991B" w14:textId="77777777" w:rsidR="00D3605D" w:rsidRDefault="00D3605D" w:rsidP="00D3605D">
      <w:pPr>
        <w:pStyle w:val="L-Source"/>
      </w:pPr>
    </w:p>
    <w:p w14:paraId="69E45C99" w14:textId="77777777" w:rsidR="00D3605D" w:rsidRDefault="00D3605D" w:rsidP="00D3605D">
      <w:pPr>
        <w:pStyle w:val="L-Source"/>
      </w:pPr>
      <w:r>
        <w:t># Handle exceptions during the report generation</w:t>
      </w:r>
    </w:p>
    <w:p w14:paraId="78C157D5" w14:textId="77777777" w:rsidR="00D3605D" w:rsidRDefault="00D3605D" w:rsidP="00D3605D">
      <w:pPr>
        <w:pStyle w:val="L-Source"/>
      </w:pPr>
      <w:r>
        <w:t>try:</w:t>
      </w:r>
    </w:p>
    <w:p w14:paraId="2C53890E" w14:textId="77777777" w:rsidR="00D3605D" w:rsidRDefault="00D3605D" w:rsidP="00D3605D">
      <w:pPr>
        <w:pStyle w:val="L-Source"/>
      </w:pPr>
      <w:r>
        <w:t xml:space="preserve">    with </w:t>
      </w:r>
      <w:proofErr w:type="spellStart"/>
      <w:proofErr w:type="gramStart"/>
      <w:r>
        <w:t>tqdm</w:t>
      </w:r>
      <w:proofErr w:type="spellEnd"/>
      <w:r>
        <w:t>(</w:t>
      </w:r>
      <w:proofErr w:type="gramEnd"/>
      <w:r>
        <w:t>total=1, desc="Generating plan") as pbar:</w:t>
      </w:r>
    </w:p>
    <w:p w14:paraId="1BBDAF89" w14:textId="77777777" w:rsidR="00D3605D" w:rsidRDefault="00D3605D" w:rsidP="00D3605D">
      <w:pPr>
        <w:pStyle w:val="L-Source"/>
      </w:pPr>
      <w:r>
        <w:t xml:space="preserve">        </w:t>
      </w:r>
      <w:proofErr w:type="spellStart"/>
      <w:r>
        <w:t>markdown_to_</w:t>
      </w:r>
      <w:proofErr w:type="gramStart"/>
      <w:r>
        <w:t>docx</w:t>
      </w:r>
      <w:proofErr w:type="spellEnd"/>
      <w:r>
        <w:t>(</w:t>
      </w:r>
      <w:proofErr w:type="gramEnd"/>
      <w:r>
        <w:t xml:space="preserve">report, </w:t>
      </w:r>
      <w:proofErr w:type="spellStart"/>
      <w:r>
        <w:t>docx_output_file</w:t>
      </w:r>
      <w:proofErr w:type="spellEnd"/>
      <w:r>
        <w:t>)</w:t>
      </w:r>
    </w:p>
    <w:p w14:paraId="5703DF41" w14:textId="77777777" w:rsidR="00D3605D" w:rsidRDefault="00D3605D" w:rsidP="00D3605D">
      <w:pPr>
        <w:pStyle w:val="L-Source"/>
      </w:pPr>
      <w:r>
        <w:t xml:space="preserve">        </w:t>
      </w:r>
      <w:proofErr w:type="spellStart"/>
      <w:proofErr w:type="gramStart"/>
      <w:r>
        <w:t>pbar.update</w:t>
      </w:r>
      <w:proofErr w:type="spellEnd"/>
      <w:proofErr w:type="gramEnd"/>
      <w:r>
        <w:t>(1)</w:t>
      </w:r>
    </w:p>
    <w:p w14:paraId="4A989B34" w14:textId="77777777" w:rsidR="00D3605D" w:rsidRDefault="00D3605D" w:rsidP="00D3605D">
      <w:pPr>
        <w:pStyle w:val="L-Source"/>
      </w:pPr>
      <w:r>
        <w:t xml:space="preserve">    </w:t>
      </w:r>
      <w:proofErr w:type="gramStart"/>
      <w:r>
        <w:t>print(</w:t>
      </w:r>
      <w:proofErr w:type="gramEnd"/>
      <w:r>
        <w:t>"\</w:t>
      </w:r>
      <w:proofErr w:type="spellStart"/>
      <w:r>
        <w:t>nPlan</w:t>
      </w:r>
      <w:proofErr w:type="spellEnd"/>
      <w:r>
        <w:t xml:space="preserve"> generated successfully!")</w:t>
      </w:r>
    </w:p>
    <w:p w14:paraId="5B86E485" w14:textId="77777777" w:rsidR="00D3605D" w:rsidRDefault="00D3605D" w:rsidP="00D3605D">
      <w:pPr>
        <w:pStyle w:val="L-Source"/>
      </w:pPr>
      <w:r>
        <w:t>except Exception as e:</w:t>
      </w:r>
    </w:p>
    <w:p w14:paraId="44159F09" w14:textId="1DAD4625" w:rsidR="004526B8" w:rsidRDefault="00D3605D" w:rsidP="004526B8">
      <w:pPr>
        <w:pStyle w:val="L-Source"/>
      </w:pPr>
      <w:r>
        <w:t xml:space="preserve">    </w:t>
      </w:r>
      <w:proofErr w:type="gramStart"/>
      <w:r>
        <w:t>print(</w:t>
      </w:r>
      <w:proofErr w:type="gramEnd"/>
      <w:r>
        <w:t>f"\</w:t>
      </w:r>
      <w:proofErr w:type="spellStart"/>
      <w:r>
        <w:t>nAn</w:t>
      </w:r>
      <w:proofErr w:type="spellEnd"/>
      <w:r>
        <w:t xml:space="preserve"> error occurred during the plan generation: {e}")</w:t>
      </w:r>
    </w:p>
    <w:p w14:paraId="67355567" w14:textId="5A94EE7E" w:rsidR="001F6743" w:rsidRPr="004526B8" w:rsidRDefault="004526B8" w:rsidP="004526B8">
      <w:pPr>
        <w:pStyle w:val="L-Regular"/>
      </w:pPr>
      <w:r>
        <w:t>In the main part of the script, we start by defining the `</w:t>
      </w:r>
      <w:proofErr w:type="spellStart"/>
      <w:r>
        <w:t>assessment_name</w:t>
      </w:r>
      <w:proofErr w:type="spellEnd"/>
      <w:r>
        <w:t>` based on the current date and time. We then use threading to display the elapsed time while making the API call. The script calls the `</w:t>
      </w:r>
      <w:proofErr w:type="spellStart"/>
      <w:r>
        <w:t>generate_report</w:t>
      </w:r>
      <w:proofErr w:type="spellEnd"/>
      <w:r>
        <w:t>` function with the user data as arguments, and upon successful completion, it saves the generated report as a Word document using the `</w:t>
      </w:r>
      <w:proofErr w:type="spellStart"/>
      <w:r>
        <w:t>markdown_to_docx</w:t>
      </w:r>
      <w:proofErr w:type="spellEnd"/>
      <w:r>
        <w:t xml:space="preserve">` function. The progress is </w:t>
      </w:r>
      <w:r>
        <w:lastRenderedPageBreak/>
        <w:t>displayed using the `</w:t>
      </w:r>
      <w:proofErr w:type="spellStart"/>
      <w:r>
        <w:t>tqdm</w:t>
      </w:r>
      <w:proofErr w:type="spellEnd"/>
      <w:r>
        <w:t>` library. If any errors occur during the API call or report generation, they are displayed to the user.</w:t>
      </w:r>
    </w:p>
    <w:p w14:paraId="6D7026B8" w14:textId="77777777" w:rsidR="00211BB8" w:rsidRDefault="00211BB8" w:rsidP="00211BB8">
      <w:pPr>
        <w:pStyle w:val="P-CalloutHeading"/>
      </w:pPr>
      <w:r>
        <w:t>Hint</w:t>
      </w:r>
    </w:p>
    <w:p w14:paraId="028A61B9" w14:textId="0A25C481" w:rsidR="00211BB8" w:rsidRDefault="00211BB8" w:rsidP="00211BB8">
      <w:pPr>
        <w:pStyle w:val="P-Callout"/>
      </w:pPr>
      <w:r>
        <w:t xml:space="preserve">You can swap out the </w:t>
      </w:r>
      <w:r w:rsidRPr="0000043C">
        <w:rPr>
          <w:rStyle w:val="P-Bold"/>
        </w:rPr>
        <w:t>chat-3.5-turbo</w:t>
      </w:r>
      <w:r>
        <w:t xml:space="preserve"> model with the </w:t>
      </w:r>
      <w:r w:rsidRPr="0000043C">
        <w:rPr>
          <w:rStyle w:val="P-Bold"/>
        </w:rPr>
        <w:t>GPT-4</w:t>
      </w:r>
      <w:r>
        <w:t xml:space="preserve"> model, if you are a ChatGPT Plus subscriber, for often improved results. </w:t>
      </w:r>
      <w:r w:rsidR="00AE5C3E">
        <w:t xml:space="preserve">In fact, GPT-4 </w:t>
      </w:r>
      <w:proofErr w:type="gramStart"/>
      <w:r w:rsidR="00AE5C3E">
        <w:t>is capable of generating</w:t>
      </w:r>
      <w:proofErr w:type="gramEnd"/>
      <w:r w:rsidR="00AE5C3E">
        <w:t xml:space="preserve"> a much longer and more detailed </w:t>
      </w:r>
      <w:r w:rsidR="001A7088">
        <w:t xml:space="preserve">generation and/or document. </w:t>
      </w:r>
      <w:r>
        <w:t>Just keep in mind that the GPT-4 model is a bit more expensive than the chat-3.5-turbo model.</w:t>
      </w:r>
    </w:p>
    <w:p w14:paraId="152244ED" w14:textId="5DDB0866" w:rsidR="0099716E" w:rsidRDefault="0099716E" w:rsidP="0099716E">
      <w:pPr>
        <w:pStyle w:val="P-Regular"/>
      </w:pPr>
      <w:r w:rsidRPr="0099716E">
        <w:t>Here is how the completed script should look:</w:t>
      </w:r>
    </w:p>
    <w:p w14:paraId="17F15E46" w14:textId="77777777" w:rsidR="004E2EB7" w:rsidRDefault="004E2EB7" w:rsidP="004E2EB7">
      <w:pPr>
        <w:pStyle w:val="SC-Source"/>
      </w:pPr>
      <w:r>
        <w:t xml:space="preserve">import </w:t>
      </w:r>
      <w:proofErr w:type="spellStart"/>
      <w:proofErr w:type="gramStart"/>
      <w:r>
        <w:t>openai</w:t>
      </w:r>
      <w:proofErr w:type="spellEnd"/>
      <w:proofErr w:type="gramEnd"/>
    </w:p>
    <w:p w14:paraId="21BA53C3" w14:textId="77777777" w:rsidR="004E2EB7" w:rsidRDefault="004E2EB7" w:rsidP="004E2EB7">
      <w:pPr>
        <w:pStyle w:val="SC-Source"/>
      </w:pPr>
      <w:r>
        <w:t xml:space="preserve">import </w:t>
      </w:r>
      <w:proofErr w:type="spellStart"/>
      <w:proofErr w:type="gramStart"/>
      <w:r>
        <w:t>os</w:t>
      </w:r>
      <w:proofErr w:type="spellEnd"/>
      <w:proofErr w:type="gramEnd"/>
    </w:p>
    <w:p w14:paraId="042C1964" w14:textId="77777777" w:rsidR="004E2EB7" w:rsidRDefault="004E2EB7" w:rsidP="004E2EB7">
      <w:pPr>
        <w:pStyle w:val="SC-Source"/>
      </w:pPr>
      <w:r>
        <w:t>from docx import Document</w:t>
      </w:r>
    </w:p>
    <w:p w14:paraId="2AD6B1A0" w14:textId="77777777" w:rsidR="004E2EB7" w:rsidRDefault="004E2EB7" w:rsidP="004E2EB7">
      <w:pPr>
        <w:pStyle w:val="SC-Source"/>
      </w:pPr>
      <w:r>
        <w:t xml:space="preserve">from </w:t>
      </w:r>
      <w:proofErr w:type="spellStart"/>
      <w:r>
        <w:t>tqdm</w:t>
      </w:r>
      <w:proofErr w:type="spellEnd"/>
      <w:r>
        <w:t xml:space="preserve"> import </w:t>
      </w:r>
      <w:proofErr w:type="spellStart"/>
      <w:r>
        <w:t>tqdm</w:t>
      </w:r>
      <w:proofErr w:type="spellEnd"/>
    </w:p>
    <w:p w14:paraId="0969059E" w14:textId="77777777" w:rsidR="004E2EB7" w:rsidRDefault="004E2EB7" w:rsidP="004E2EB7">
      <w:pPr>
        <w:pStyle w:val="SC-Source"/>
      </w:pPr>
      <w:r>
        <w:t xml:space="preserve">import </w:t>
      </w:r>
      <w:proofErr w:type="gramStart"/>
      <w:r>
        <w:t>threading</w:t>
      </w:r>
      <w:proofErr w:type="gramEnd"/>
    </w:p>
    <w:p w14:paraId="1D09449C" w14:textId="77777777" w:rsidR="004E2EB7" w:rsidRDefault="004E2EB7" w:rsidP="004E2EB7">
      <w:pPr>
        <w:pStyle w:val="SC-Source"/>
      </w:pPr>
      <w:r>
        <w:t xml:space="preserve">import </w:t>
      </w:r>
      <w:proofErr w:type="gramStart"/>
      <w:r>
        <w:t>time</w:t>
      </w:r>
      <w:proofErr w:type="gramEnd"/>
    </w:p>
    <w:p w14:paraId="0799CFB8" w14:textId="77777777" w:rsidR="004E2EB7" w:rsidRDefault="004E2EB7" w:rsidP="004E2EB7">
      <w:pPr>
        <w:pStyle w:val="SC-Source"/>
      </w:pPr>
      <w:r>
        <w:t>from datetime import datetime</w:t>
      </w:r>
    </w:p>
    <w:p w14:paraId="32C27E6A" w14:textId="77777777" w:rsidR="004E2EB7" w:rsidRDefault="004E2EB7" w:rsidP="004E2EB7">
      <w:pPr>
        <w:pStyle w:val="SC-Source"/>
      </w:pPr>
    </w:p>
    <w:p w14:paraId="6A7887AA" w14:textId="77777777" w:rsidR="004E2EB7" w:rsidRDefault="004E2EB7" w:rsidP="004E2EB7">
      <w:pPr>
        <w:pStyle w:val="SC-Source"/>
      </w:pPr>
      <w:r>
        <w:t># Set up the OpenAI API</w:t>
      </w:r>
    </w:p>
    <w:p w14:paraId="2CF978D3" w14:textId="77777777" w:rsidR="004E2EB7" w:rsidRDefault="004E2EB7" w:rsidP="004E2EB7">
      <w:pPr>
        <w:pStyle w:val="SC-Source"/>
      </w:pPr>
      <w:proofErr w:type="spellStart"/>
      <w:r>
        <w:t>openai.api_key</w:t>
      </w:r>
      <w:proofErr w:type="spellEnd"/>
      <w:r>
        <w:t xml:space="preserve"> = </w:t>
      </w:r>
      <w:proofErr w:type="spellStart"/>
      <w:proofErr w:type="gramStart"/>
      <w:r>
        <w:t>os.getenv</w:t>
      </w:r>
      <w:proofErr w:type="spellEnd"/>
      <w:proofErr w:type="gramEnd"/>
      <w:r>
        <w:t>("OPENAI_API_KEY")</w:t>
      </w:r>
    </w:p>
    <w:p w14:paraId="799CF7FD" w14:textId="77777777" w:rsidR="004E2EB7" w:rsidRDefault="004E2EB7" w:rsidP="004E2EB7">
      <w:pPr>
        <w:pStyle w:val="SC-Source"/>
      </w:pPr>
    </w:p>
    <w:p w14:paraId="15E28DBD" w14:textId="77777777" w:rsidR="004E2EB7" w:rsidRDefault="004E2EB7" w:rsidP="004E2EB7">
      <w:pPr>
        <w:pStyle w:val="SC-Source"/>
      </w:pPr>
      <w:proofErr w:type="spellStart"/>
      <w:r>
        <w:t>current_datetime</w:t>
      </w:r>
      <w:proofErr w:type="spellEnd"/>
      <w:r>
        <w:t xml:space="preserve"> = </w:t>
      </w:r>
      <w:proofErr w:type="spellStart"/>
      <w:r>
        <w:t>datetime.now</w:t>
      </w:r>
      <w:proofErr w:type="spellEnd"/>
      <w:r>
        <w:t>(</w:t>
      </w:r>
      <w:proofErr w:type="gramStart"/>
      <w:r>
        <w:t>).</w:t>
      </w:r>
      <w:proofErr w:type="spellStart"/>
      <w:r>
        <w:t>strftime</w:t>
      </w:r>
      <w:proofErr w:type="spellEnd"/>
      <w:proofErr w:type="gramEnd"/>
      <w:r>
        <w:t>('%Y-%m-%</w:t>
      </w:r>
      <w:proofErr w:type="spellStart"/>
      <w:r>
        <w:t>d_%H</w:t>
      </w:r>
      <w:proofErr w:type="spellEnd"/>
      <w:r>
        <w:t>-%M-%S')</w:t>
      </w:r>
    </w:p>
    <w:p w14:paraId="2F6443A2" w14:textId="77777777" w:rsidR="004E2EB7" w:rsidRDefault="004E2EB7" w:rsidP="004E2EB7">
      <w:pPr>
        <w:pStyle w:val="SC-Source"/>
      </w:pPr>
      <w:proofErr w:type="spellStart"/>
      <w:r>
        <w:t>assessment_name</w:t>
      </w:r>
      <w:proofErr w:type="spellEnd"/>
      <w:r>
        <w:t xml:space="preserve"> = </w:t>
      </w:r>
      <w:proofErr w:type="spellStart"/>
      <w:r>
        <w:t>f"Vuln_Assessment_Plan</w:t>
      </w:r>
      <w:proofErr w:type="spellEnd"/>
      <w:r>
        <w:t>_{</w:t>
      </w:r>
      <w:proofErr w:type="spellStart"/>
      <w:r>
        <w:t>current_datetime</w:t>
      </w:r>
      <w:proofErr w:type="spellEnd"/>
      <w:r>
        <w:t>}"</w:t>
      </w:r>
    </w:p>
    <w:p w14:paraId="34836BA1" w14:textId="77777777" w:rsidR="004E2EB7" w:rsidRDefault="004E2EB7" w:rsidP="004E2EB7">
      <w:pPr>
        <w:pStyle w:val="SC-Source"/>
      </w:pPr>
    </w:p>
    <w:p w14:paraId="30C4C7CC" w14:textId="77777777" w:rsidR="004E2EB7" w:rsidRDefault="004E2EB7" w:rsidP="004E2EB7">
      <w:pPr>
        <w:pStyle w:val="SC-Source"/>
      </w:pPr>
      <w:r>
        <w:t xml:space="preserve">def </w:t>
      </w:r>
      <w:proofErr w:type="spellStart"/>
      <w:r>
        <w:t>read_user_input_</w:t>
      </w:r>
      <w:proofErr w:type="gramStart"/>
      <w:r>
        <w:t>file</w:t>
      </w:r>
      <w:proofErr w:type="spellEnd"/>
      <w:r>
        <w:t>(</w:t>
      </w:r>
      <w:proofErr w:type="spellStart"/>
      <w:proofErr w:type="gramEnd"/>
      <w:r>
        <w:t>file_path</w:t>
      </w:r>
      <w:proofErr w:type="spellEnd"/>
      <w:r>
        <w:t xml:space="preserve">: str) -&gt; </w:t>
      </w:r>
      <w:proofErr w:type="spellStart"/>
      <w:r>
        <w:t>dict</w:t>
      </w:r>
      <w:proofErr w:type="spellEnd"/>
      <w:r>
        <w:t>:</w:t>
      </w:r>
    </w:p>
    <w:p w14:paraId="08319B74" w14:textId="77777777" w:rsidR="004E2EB7" w:rsidRDefault="004E2EB7" w:rsidP="004E2EB7">
      <w:pPr>
        <w:pStyle w:val="SC-Source"/>
      </w:pPr>
      <w:r>
        <w:t xml:space="preserve">    </w:t>
      </w:r>
      <w:proofErr w:type="spellStart"/>
      <w:r>
        <w:t>user_data</w:t>
      </w:r>
      <w:proofErr w:type="spellEnd"/>
      <w:r>
        <w:t xml:space="preserve"> = {}</w:t>
      </w:r>
    </w:p>
    <w:p w14:paraId="72256969" w14:textId="77777777" w:rsidR="004E2EB7" w:rsidRDefault="004E2EB7" w:rsidP="004E2EB7">
      <w:pPr>
        <w:pStyle w:val="SC-Source"/>
      </w:pPr>
      <w:r>
        <w:t xml:space="preserve">    with </w:t>
      </w:r>
      <w:proofErr w:type="gramStart"/>
      <w:r>
        <w:t>open(</w:t>
      </w:r>
      <w:proofErr w:type="spellStart"/>
      <w:proofErr w:type="gramEnd"/>
      <w:r>
        <w:t>file_path</w:t>
      </w:r>
      <w:proofErr w:type="spellEnd"/>
      <w:r>
        <w:t>, 'r') as file:</w:t>
      </w:r>
    </w:p>
    <w:p w14:paraId="2049CACC" w14:textId="77777777" w:rsidR="004E2EB7" w:rsidRDefault="004E2EB7" w:rsidP="004E2EB7">
      <w:pPr>
        <w:pStyle w:val="SC-Source"/>
      </w:pPr>
      <w:r>
        <w:t xml:space="preserve">        for line in file:</w:t>
      </w:r>
    </w:p>
    <w:p w14:paraId="49F5AC15" w14:textId="77777777" w:rsidR="004E2EB7" w:rsidRDefault="004E2EB7" w:rsidP="004E2EB7">
      <w:pPr>
        <w:pStyle w:val="SC-Source"/>
      </w:pPr>
      <w:r>
        <w:t xml:space="preserve">            key, value = </w:t>
      </w:r>
      <w:proofErr w:type="spellStart"/>
      <w:proofErr w:type="gramStart"/>
      <w:r>
        <w:t>line.strip</w:t>
      </w:r>
      <w:proofErr w:type="spellEnd"/>
      <w:proofErr w:type="gramEnd"/>
      <w:r>
        <w:t>().split(':')</w:t>
      </w:r>
    </w:p>
    <w:p w14:paraId="70D76F67" w14:textId="77777777" w:rsidR="004E2EB7" w:rsidRDefault="004E2EB7" w:rsidP="004E2EB7">
      <w:pPr>
        <w:pStyle w:val="SC-Source"/>
      </w:pPr>
      <w:r>
        <w:lastRenderedPageBreak/>
        <w:t xml:space="preserve">            </w:t>
      </w:r>
      <w:proofErr w:type="spellStart"/>
      <w:r>
        <w:t>user_data</w:t>
      </w:r>
      <w:proofErr w:type="spellEnd"/>
      <w:r>
        <w:t>[</w:t>
      </w:r>
      <w:proofErr w:type="spellStart"/>
      <w:proofErr w:type="gramStart"/>
      <w:r>
        <w:t>key.strip</w:t>
      </w:r>
      <w:proofErr w:type="spellEnd"/>
      <w:proofErr w:type="gramEnd"/>
      <w:r>
        <w:t xml:space="preserve">()] = </w:t>
      </w:r>
      <w:proofErr w:type="spellStart"/>
      <w:r>
        <w:t>value.strip</w:t>
      </w:r>
      <w:proofErr w:type="spellEnd"/>
      <w:r>
        <w:t>()</w:t>
      </w:r>
    </w:p>
    <w:p w14:paraId="13D9B117" w14:textId="77777777" w:rsidR="004E2EB7" w:rsidRDefault="004E2EB7" w:rsidP="004E2EB7">
      <w:pPr>
        <w:pStyle w:val="SC-Source"/>
      </w:pPr>
      <w:r>
        <w:t xml:space="preserve">    return </w:t>
      </w:r>
      <w:proofErr w:type="spellStart"/>
      <w:r>
        <w:t>user_</w:t>
      </w:r>
      <w:proofErr w:type="gramStart"/>
      <w:r>
        <w:t>data</w:t>
      </w:r>
      <w:proofErr w:type="spellEnd"/>
      <w:proofErr w:type="gramEnd"/>
    </w:p>
    <w:p w14:paraId="216B7DC6" w14:textId="77777777" w:rsidR="004E2EB7" w:rsidRDefault="004E2EB7" w:rsidP="004E2EB7">
      <w:pPr>
        <w:pStyle w:val="SC-Source"/>
      </w:pPr>
    </w:p>
    <w:p w14:paraId="33C4D42C" w14:textId="77777777" w:rsidR="004E2EB7" w:rsidRDefault="004E2EB7" w:rsidP="004E2EB7">
      <w:pPr>
        <w:pStyle w:val="SC-Source"/>
      </w:pPr>
      <w:proofErr w:type="spellStart"/>
      <w:r>
        <w:t>user_data_file</w:t>
      </w:r>
      <w:proofErr w:type="spellEnd"/>
      <w:r>
        <w:t xml:space="preserve"> = "assessment_data.txt" </w:t>
      </w:r>
    </w:p>
    <w:p w14:paraId="210C5B27" w14:textId="77777777" w:rsidR="004E2EB7" w:rsidRDefault="004E2EB7" w:rsidP="004E2EB7">
      <w:pPr>
        <w:pStyle w:val="SC-Source"/>
      </w:pPr>
      <w:proofErr w:type="spellStart"/>
      <w:r>
        <w:t>user_data</w:t>
      </w:r>
      <w:proofErr w:type="spellEnd"/>
      <w:r>
        <w:t xml:space="preserve"> = </w:t>
      </w:r>
      <w:proofErr w:type="spellStart"/>
      <w:r>
        <w:t>read_user_input_file</w:t>
      </w:r>
      <w:proofErr w:type="spellEnd"/>
      <w:r>
        <w:t>(</w:t>
      </w:r>
      <w:proofErr w:type="spellStart"/>
      <w:r>
        <w:t>user_data_file</w:t>
      </w:r>
      <w:proofErr w:type="spellEnd"/>
      <w:r>
        <w:t>)</w:t>
      </w:r>
    </w:p>
    <w:p w14:paraId="72119F5D" w14:textId="77777777" w:rsidR="004E2EB7" w:rsidRDefault="004E2EB7" w:rsidP="004E2EB7">
      <w:pPr>
        <w:pStyle w:val="SC-Source"/>
      </w:pPr>
    </w:p>
    <w:p w14:paraId="291B9578" w14:textId="77777777" w:rsidR="004E2EB7" w:rsidRDefault="004E2EB7" w:rsidP="004E2EB7">
      <w:pPr>
        <w:pStyle w:val="SC-Source"/>
      </w:pPr>
      <w:r>
        <w:t># Function to generate a report using the OpenAI API</w:t>
      </w:r>
    </w:p>
    <w:p w14:paraId="2241D89D" w14:textId="77777777" w:rsidR="004E2EB7" w:rsidRDefault="004E2EB7" w:rsidP="004E2EB7">
      <w:pPr>
        <w:pStyle w:val="SC-Source"/>
      </w:pPr>
      <w:r>
        <w:t xml:space="preserve">def </w:t>
      </w:r>
      <w:proofErr w:type="spellStart"/>
      <w:r>
        <w:t>generate_</w:t>
      </w:r>
      <w:proofErr w:type="gramStart"/>
      <w:r>
        <w:t>report</w:t>
      </w:r>
      <w:proofErr w:type="spellEnd"/>
      <w:r>
        <w:t>(</w:t>
      </w:r>
      <w:proofErr w:type="spellStart"/>
      <w:proofErr w:type="gramEnd"/>
      <w:r>
        <w:t>network_size</w:t>
      </w:r>
      <w:proofErr w:type="spellEnd"/>
      <w:r>
        <w:t xml:space="preserve">, </w:t>
      </w:r>
    </w:p>
    <w:p w14:paraId="531FC578" w14:textId="77777777" w:rsidR="004E2EB7" w:rsidRDefault="004E2EB7" w:rsidP="004E2EB7">
      <w:pPr>
        <w:pStyle w:val="SC-Source"/>
      </w:pPr>
      <w:r>
        <w:t xml:space="preserve">                    </w:t>
      </w:r>
      <w:proofErr w:type="spellStart"/>
      <w:r>
        <w:t>number_of_nodes</w:t>
      </w:r>
      <w:proofErr w:type="spellEnd"/>
      <w:r>
        <w:t xml:space="preserve">, </w:t>
      </w:r>
    </w:p>
    <w:p w14:paraId="04E75C8C" w14:textId="77777777" w:rsidR="004E2EB7" w:rsidRDefault="004E2EB7" w:rsidP="004E2EB7">
      <w:pPr>
        <w:pStyle w:val="SC-Source"/>
      </w:pPr>
      <w:r>
        <w:t xml:space="preserve">                    </w:t>
      </w:r>
      <w:proofErr w:type="spellStart"/>
      <w:r>
        <w:t>type_of_devices</w:t>
      </w:r>
      <w:proofErr w:type="spellEnd"/>
      <w:r>
        <w:t xml:space="preserve">, </w:t>
      </w:r>
    </w:p>
    <w:p w14:paraId="3AD61311" w14:textId="77777777" w:rsidR="004E2EB7" w:rsidRDefault="004E2EB7" w:rsidP="004E2EB7">
      <w:pPr>
        <w:pStyle w:val="SC-Source"/>
      </w:pPr>
      <w:r>
        <w:t xml:space="preserve">                    </w:t>
      </w:r>
      <w:proofErr w:type="spellStart"/>
      <w:r>
        <w:t>special_devices</w:t>
      </w:r>
      <w:proofErr w:type="spellEnd"/>
      <w:r>
        <w:t xml:space="preserve">, </w:t>
      </w:r>
    </w:p>
    <w:p w14:paraId="41A65375" w14:textId="77777777" w:rsidR="004E2EB7" w:rsidRDefault="004E2EB7" w:rsidP="004E2EB7">
      <w:pPr>
        <w:pStyle w:val="SC-Source"/>
      </w:pPr>
      <w:r>
        <w:t xml:space="preserve">                    </w:t>
      </w:r>
      <w:proofErr w:type="spellStart"/>
      <w:r>
        <w:t>operating_systems</w:t>
      </w:r>
      <w:proofErr w:type="spellEnd"/>
      <w:r>
        <w:t xml:space="preserve">, </w:t>
      </w:r>
    </w:p>
    <w:p w14:paraId="24DC9901" w14:textId="77777777" w:rsidR="004E2EB7" w:rsidRDefault="004E2EB7" w:rsidP="004E2EB7">
      <w:pPr>
        <w:pStyle w:val="SC-Source"/>
      </w:pPr>
      <w:r>
        <w:t xml:space="preserve">                    </w:t>
      </w:r>
      <w:proofErr w:type="spellStart"/>
      <w:r>
        <w:t>network_topology</w:t>
      </w:r>
      <w:proofErr w:type="spellEnd"/>
      <w:r>
        <w:t xml:space="preserve">, </w:t>
      </w:r>
    </w:p>
    <w:p w14:paraId="3DE68B9D" w14:textId="77777777" w:rsidR="004E2EB7" w:rsidRDefault="004E2EB7" w:rsidP="004E2EB7">
      <w:pPr>
        <w:pStyle w:val="SC-Source"/>
      </w:pPr>
      <w:r>
        <w:t xml:space="preserve">                    </w:t>
      </w:r>
      <w:proofErr w:type="spellStart"/>
      <w:r>
        <w:t>access_controls</w:t>
      </w:r>
      <w:proofErr w:type="spellEnd"/>
      <w:r>
        <w:t xml:space="preserve">, </w:t>
      </w:r>
    </w:p>
    <w:p w14:paraId="5086CE1E" w14:textId="77777777" w:rsidR="004E2EB7" w:rsidRDefault="004E2EB7" w:rsidP="004E2EB7">
      <w:pPr>
        <w:pStyle w:val="SC-Source"/>
      </w:pPr>
      <w:r>
        <w:t xml:space="preserve">                    </w:t>
      </w:r>
      <w:proofErr w:type="spellStart"/>
      <w:r>
        <w:t>previous_security_incidents</w:t>
      </w:r>
      <w:proofErr w:type="spellEnd"/>
      <w:r>
        <w:t>,</w:t>
      </w:r>
    </w:p>
    <w:p w14:paraId="5E9E24B2" w14:textId="77777777" w:rsidR="004E2EB7" w:rsidRDefault="004E2EB7" w:rsidP="004E2EB7">
      <w:pPr>
        <w:pStyle w:val="SC-Source"/>
      </w:pPr>
      <w:r>
        <w:t xml:space="preserve">                    </w:t>
      </w:r>
      <w:proofErr w:type="spellStart"/>
      <w:r>
        <w:t>compliance_requirements</w:t>
      </w:r>
      <w:proofErr w:type="spellEnd"/>
      <w:r>
        <w:t>,</w:t>
      </w:r>
    </w:p>
    <w:p w14:paraId="73F2ABA9" w14:textId="77777777" w:rsidR="004E2EB7" w:rsidRDefault="004E2EB7" w:rsidP="004E2EB7">
      <w:pPr>
        <w:pStyle w:val="SC-Source"/>
      </w:pPr>
      <w:r>
        <w:t xml:space="preserve">                    </w:t>
      </w:r>
      <w:proofErr w:type="spellStart"/>
      <w:r>
        <w:t>business_critical_assets</w:t>
      </w:r>
      <w:proofErr w:type="spellEnd"/>
      <w:r>
        <w:t>,</w:t>
      </w:r>
    </w:p>
    <w:p w14:paraId="3FB05AEB" w14:textId="77777777" w:rsidR="004E2EB7" w:rsidRDefault="004E2EB7" w:rsidP="004E2EB7">
      <w:pPr>
        <w:pStyle w:val="SC-Source"/>
      </w:pPr>
      <w:r>
        <w:t xml:space="preserve">                    </w:t>
      </w:r>
      <w:proofErr w:type="spellStart"/>
      <w:r>
        <w:t>data_classification</w:t>
      </w:r>
      <w:proofErr w:type="spellEnd"/>
      <w:r>
        <w:t>,</w:t>
      </w:r>
    </w:p>
    <w:p w14:paraId="6B9CD232" w14:textId="77777777" w:rsidR="004E2EB7" w:rsidRDefault="004E2EB7" w:rsidP="004E2EB7">
      <w:pPr>
        <w:pStyle w:val="SC-Source"/>
      </w:pPr>
      <w:r>
        <w:t xml:space="preserve">                    goals,</w:t>
      </w:r>
    </w:p>
    <w:p w14:paraId="7A38A66C" w14:textId="77777777" w:rsidR="004E2EB7" w:rsidRDefault="004E2EB7" w:rsidP="004E2EB7">
      <w:pPr>
        <w:pStyle w:val="SC-Source"/>
      </w:pPr>
      <w:r>
        <w:t xml:space="preserve">                    timeline,</w:t>
      </w:r>
    </w:p>
    <w:p w14:paraId="6A556A8D" w14:textId="77777777" w:rsidR="004E2EB7" w:rsidRDefault="004E2EB7" w:rsidP="004E2EB7">
      <w:pPr>
        <w:pStyle w:val="SC-Source"/>
      </w:pPr>
      <w:r>
        <w:t xml:space="preserve">                    team,</w:t>
      </w:r>
    </w:p>
    <w:p w14:paraId="69E5A406" w14:textId="77777777" w:rsidR="004E2EB7" w:rsidRDefault="004E2EB7" w:rsidP="004E2EB7">
      <w:pPr>
        <w:pStyle w:val="SC-Source"/>
      </w:pPr>
      <w:r>
        <w:t xml:space="preserve">                    deliverables,</w:t>
      </w:r>
    </w:p>
    <w:p w14:paraId="29D25D3D" w14:textId="77777777" w:rsidR="004E2EB7" w:rsidRDefault="004E2EB7" w:rsidP="004E2EB7">
      <w:pPr>
        <w:pStyle w:val="SC-Source"/>
      </w:pPr>
      <w:r>
        <w:t xml:space="preserve">                    audience: str) -&gt; str:</w:t>
      </w:r>
    </w:p>
    <w:p w14:paraId="064FA596" w14:textId="77777777" w:rsidR="004E2EB7" w:rsidRDefault="004E2EB7" w:rsidP="004E2EB7">
      <w:pPr>
        <w:pStyle w:val="SC-Source"/>
      </w:pPr>
    </w:p>
    <w:p w14:paraId="3890165A" w14:textId="77777777" w:rsidR="004E2EB7" w:rsidRDefault="004E2EB7" w:rsidP="004E2EB7">
      <w:pPr>
        <w:pStyle w:val="SC-Source"/>
      </w:pPr>
      <w:r>
        <w:t xml:space="preserve">    # Define the conversation messages</w:t>
      </w:r>
    </w:p>
    <w:p w14:paraId="0AB650A4" w14:textId="77777777" w:rsidR="004E2EB7" w:rsidRDefault="004E2EB7" w:rsidP="004E2EB7">
      <w:pPr>
        <w:pStyle w:val="SC-Source"/>
      </w:pPr>
      <w:r>
        <w:t xml:space="preserve">    messages = [</w:t>
      </w:r>
    </w:p>
    <w:p w14:paraId="0F40642B" w14:textId="77777777" w:rsidR="004E2EB7" w:rsidRDefault="004E2EB7" w:rsidP="004E2EB7">
      <w:pPr>
        <w:pStyle w:val="SC-Source"/>
      </w:pPr>
      <w:r>
        <w:t xml:space="preserve">        {"role": "system", "content": "You are a cybersecurity professional specializing in vulnerability assessment."},</w:t>
      </w:r>
    </w:p>
    <w:p w14:paraId="344F8F20" w14:textId="77777777" w:rsidR="004E2EB7" w:rsidRDefault="004E2EB7" w:rsidP="004E2EB7">
      <w:pPr>
        <w:pStyle w:val="SC-Source"/>
      </w:pPr>
      <w:r>
        <w:lastRenderedPageBreak/>
        <w:t xml:space="preserve">        {"role": "user", "content": </w:t>
      </w:r>
      <w:proofErr w:type="spellStart"/>
      <w:r>
        <w:t>f'Using</w:t>
      </w:r>
      <w:proofErr w:type="spellEnd"/>
      <w:r>
        <w:t xml:space="preserve"> cybersecurity industry standards and best practices, create a complete and detailed assessment plan (not a penetration test) that </w:t>
      </w:r>
      <w:proofErr w:type="gramStart"/>
      <w:r>
        <w:t>includes:</w:t>
      </w:r>
      <w:proofErr w:type="gramEnd"/>
      <w:r>
        <w:t xml:space="preserve"> Introduction, outline of the process/methodology, tools needed, and a very detailed multi-layered outline of the steps. Provide a thorough and descriptive introduction and as much detail and description as possible throughout the plan. The plan should not only </w:t>
      </w:r>
      <w:proofErr w:type="gramStart"/>
      <w:r>
        <w:t>assessment of</w:t>
      </w:r>
      <w:proofErr w:type="gramEnd"/>
      <w:r>
        <w:t xml:space="preserve"> technical vulnerabilities on systems but also policies, procedures, and compliance. It should include the use of scanning tools as well as configuration review, staff interviews, and site walk-around. All recommendations should </w:t>
      </w:r>
      <w:proofErr w:type="gramStart"/>
      <w:r>
        <w:t>following</w:t>
      </w:r>
      <w:proofErr w:type="gramEnd"/>
      <w:r>
        <w:t xml:space="preserve"> industry standard best practices and methods. The plan should be a minimum of 1500 </w:t>
      </w:r>
      <w:proofErr w:type="gramStart"/>
      <w:r>
        <w:t>words.\n\</w:t>
      </w:r>
      <w:proofErr w:type="gramEnd"/>
    </w:p>
    <w:p w14:paraId="6B329FBB" w14:textId="77777777" w:rsidR="004E2EB7" w:rsidRDefault="004E2EB7" w:rsidP="004E2EB7">
      <w:pPr>
        <w:pStyle w:val="SC-Source"/>
      </w:pPr>
      <w:r>
        <w:t xml:space="preserve">        Create the plan so that it is specific for the following </w:t>
      </w:r>
      <w:proofErr w:type="gramStart"/>
      <w:r>
        <w:t>details:\n\</w:t>
      </w:r>
      <w:proofErr w:type="gramEnd"/>
    </w:p>
    <w:p w14:paraId="1026B25C" w14:textId="77777777" w:rsidR="004E2EB7" w:rsidRDefault="004E2EB7" w:rsidP="004E2EB7">
      <w:pPr>
        <w:pStyle w:val="SC-Source"/>
      </w:pPr>
      <w:r>
        <w:t xml:space="preserve">        Network Size: {</w:t>
      </w:r>
      <w:proofErr w:type="spellStart"/>
      <w:r>
        <w:t>network_</w:t>
      </w:r>
      <w:proofErr w:type="gramStart"/>
      <w:r>
        <w:t>size</w:t>
      </w:r>
      <w:proofErr w:type="spellEnd"/>
      <w:r>
        <w:t>}\n\</w:t>
      </w:r>
      <w:proofErr w:type="gramEnd"/>
    </w:p>
    <w:p w14:paraId="37953CC7" w14:textId="77777777" w:rsidR="004E2EB7" w:rsidRDefault="004E2EB7" w:rsidP="004E2EB7">
      <w:pPr>
        <w:pStyle w:val="SC-Source"/>
      </w:pPr>
      <w:r>
        <w:t xml:space="preserve">        Number of Nodes: {</w:t>
      </w:r>
      <w:proofErr w:type="spellStart"/>
      <w:r>
        <w:t>number_of_</w:t>
      </w:r>
      <w:proofErr w:type="gramStart"/>
      <w:r>
        <w:t>nodes</w:t>
      </w:r>
      <w:proofErr w:type="spellEnd"/>
      <w:r>
        <w:t>}\n\</w:t>
      </w:r>
      <w:proofErr w:type="gramEnd"/>
    </w:p>
    <w:p w14:paraId="73497176" w14:textId="77777777" w:rsidR="004E2EB7" w:rsidRDefault="004E2EB7" w:rsidP="004E2EB7">
      <w:pPr>
        <w:pStyle w:val="SC-Source"/>
      </w:pPr>
      <w:r>
        <w:t xml:space="preserve">        Type of Devices: {</w:t>
      </w:r>
      <w:proofErr w:type="spellStart"/>
      <w:r>
        <w:t>type_of_</w:t>
      </w:r>
      <w:proofErr w:type="gramStart"/>
      <w:r>
        <w:t>devices</w:t>
      </w:r>
      <w:proofErr w:type="spellEnd"/>
      <w:r>
        <w:t>}\n\</w:t>
      </w:r>
      <w:proofErr w:type="gramEnd"/>
    </w:p>
    <w:p w14:paraId="6392AD88" w14:textId="77777777" w:rsidR="004E2EB7" w:rsidRDefault="004E2EB7" w:rsidP="004E2EB7">
      <w:pPr>
        <w:pStyle w:val="SC-Source"/>
      </w:pPr>
      <w:r>
        <w:t xml:space="preserve">        Specific systems or devices that need to be excluded from the assessment: {</w:t>
      </w:r>
      <w:proofErr w:type="spellStart"/>
      <w:r>
        <w:t>special_</w:t>
      </w:r>
      <w:proofErr w:type="gramStart"/>
      <w:r>
        <w:t>devices</w:t>
      </w:r>
      <w:proofErr w:type="spellEnd"/>
      <w:r>
        <w:t>}\n\</w:t>
      </w:r>
      <w:proofErr w:type="gramEnd"/>
    </w:p>
    <w:p w14:paraId="0D182961" w14:textId="77777777" w:rsidR="004E2EB7" w:rsidRDefault="004E2EB7" w:rsidP="004E2EB7">
      <w:pPr>
        <w:pStyle w:val="SC-Source"/>
      </w:pPr>
      <w:r>
        <w:t xml:space="preserve">        Operating Systems: {</w:t>
      </w:r>
      <w:proofErr w:type="spellStart"/>
      <w:r>
        <w:t>operating_</w:t>
      </w:r>
      <w:proofErr w:type="gramStart"/>
      <w:r>
        <w:t>systems</w:t>
      </w:r>
      <w:proofErr w:type="spellEnd"/>
      <w:r>
        <w:t>}\n\</w:t>
      </w:r>
      <w:proofErr w:type="gramEnd"/>
    </w:p>
    <w:p w14:paraId="72F82216" w14:textId="77777777" w:rsidR="004E2EB7" w:rsidRDefault="004E2EB7" w:rsidP="004E2EB7">
      <w:pPr>
        <w:pStyle w:val="SC-Source"/>
      </w:pPr>
      <w:r>
        <w:t xml:space="preserve">        Network Topology: {</w:t>
      </w:r>
      <w:proofErr w:type="spellStart"/>
      <w:r>
        <w:t>network_</w:t>
      </w:r>
      <w:proofErr w:type="gramStart"/>
      <w:r>
        <w:t>topology</w:t>
      </w:r>
      <w:proofErr w:type="spellEnd"/>
      <w:r>
        <w:t>}\n\</w:t>
      </w:r>
      <w:proofErr w:type="gramEnd"/>
    </w:p>
    <w:p w14:paraId="34409A82" w14:textId="77777777" w:rsidR="004E2EB7" w:rsidRDefault="004E2EB7" w:rsidP="004E2EB7">
      <w:pPr>
        <w:pStyle w:val="SC-Source"/>
      </w:pPr>
      <w:r>
        <w:t xml:space="preserve">        Access Controls: {</w:t>
      </w:r>
      <w:proofErr w:type="spellStart"/>
      <w:r>
        <w:t>access_</w:t>
      </w:r>
      <w:proofErr w:type="gramStart"/>
      <w:r>
        <w:t>controls</w:t>
      </w:r>
      <w:proofErr w:type="spellEnd"/>
      <w:r>
        <w:t>}\n\</w:t>
      </w:r>
      <w:proofErr w:type="gramEnd"/>
    </w:p>
    <w:p w14:paraId="2D743216" w14:textId="77777777" w:rsidR="004E2EB7" w:rsidRDefault="004E2EB7" w:rsidP="004E2EB7">
      <w:pPr>
        <w:pStyle w:val="SC-Source"/>
      </w:pPr>
      <w:r>
        <w:t xml:space="preserve">        Previous Security Incidents: {</w:t>
      </w:r>
      <w:proofErr w:type="spellStart"/>
      <w:r>
        <w:t>previous_security_</w:t>
      </w:r>
      <w:proofErr w:type="gramStart"/>
      <w:r>
        <w:t>incidents</w:t>
      </w:r>
      <w:proofErr w:type="spellEnd"/>
      <w:r>
        <w:t>}\n\</w:t>
      </w:r>
      <w:proofErr w:type="gramEnd"/>
    </w:p>
    <w:p w14:paraId="5DB24D0F" w14:textId="77777777" w:rsidR="004E2EB7" w:rsidRDefault="004E2EB7" w:rsidP="004E2EB7">
      <w:pPr>
        <w:pStyle w:val="SC-Source"/>
      </w:pPr>
      <w:r>
        <w:t xml:space="preserve">        Compliance Requirements: {</w:t>
      </w:r>
      <w:proofErr w:type="spellStart"/>
      <w:r>
        <w:t>compliance_</w:t>
      </w:r>
      <w:proofErr w:type="gramStart"/>
      <w:r>
        <w:t>requirements</w:t>
      </w:r>
      <w:proofErr w:type="spellEnd"/>
      <w:r>
        <w:t>}\n\</w:t>
      </w:r>
      <w:proofErr w:type="gramEnd"/>
    </w:p>
    <w:p w14:paraId="1C4314D7" w14:textId="77777777" w:rsidR="004E2EB7" w:rsidRDefault="004E2EB7" w:rsidP="004E2EB7">
      <w:pPr>
        <w:pStyle w:val="SC-Source"/>
      </w:pPr>
      <w:r>
        <w:t xml:space="preserve">        Business Critical Assets: {</w:t>
      </w:r>
      <w:proofErr w:type="spellStart"/>
      <w:r>
        <w:t>business_critical_</w:t>
      </w:r>
      <w:proofErr w:type="gramStart"/>
      <w:r>
        <w:t>assets</w:t>
      </w:r>
      <w:proofErr w:type="spellEnd"/>
      <w:r>
        <w:t>}\n\</w:t>
      </w:r>
      <w:proofErr w:type="gramEnd"/>
    </w:p>
    <w:p w14:paraId="54832E28" w14:textId="77777777" w:rsidR="004E2EB7" w:rsidRDefault="004E2EB7" w:rsidP="004E2EB7">
      <w:pPr>
        <w:pStyle w:val="SC-Source"/>
      </w:pPr>
      <w:r>
        <w:t xml:space="preserve">        Data Classification: {</w:t>
      </w:r>
      <w:proofErr w:type="spellStart"/>
      <w:r>
        <w:t>data_</w:t>
      </w:r>
      <w:proofErr w:type="gramStart"/>
      <w:r>
        <w:t>classification</w:t>
      </w:r>
      <w:proofErr w:type="spellEnd"/>
      <w:r>
        <w:t>}\n\</w:t>
      </w:r>
      <w:proofErr w:type="gramEnd"/>
    </w:p>
    <w:p w14:paraId="478E9B42" w14:textId="77777777" w:rsidR="004E2EB7" w:rsidRDefault="004E2EB7" w:rsidP="004E2EB7">
      <w:pPr>
        <w:pStyle w:val="SC-Source"/>
      </w:pPr>
      <w:r>
        <w:t xml:space="preserve">        Goals and objectives of the vulnerability assessment: {goals}\n\</w:t>
      </w:r>
    </w:p>
    <w:p w14:paraId="44E70DF1" w14:textId="77777777" w:rsidR="004E2EB7" w:rsidRDefault="004E2EB7" w:rsidP="004E2EB7">
      <w:pPr>
        <w:pStyle w:val="SC-Source"/>
      </w:pPr>
      <w:r>
        <w:t xml:space="preserve">        Timeline for the vulnerability assessment: {timeline}\n\</w:t>
      </w:r>
    </w:p>
    <w:p w14:paraId="6F0E9DA8" w14:textId="77777777" w:rsidR="004E2EB7" w:rsidRDefault="004E2EB7" w:rsidP="004E2EB7">
      <w:pPr>
        <w:pStyle w:val="SC-Source"/>
      </w:pPr>
      <w:r>
        <w:t xml:space="preserve">        Team: {team}\n\</w:t>
      </w:r>
    </w:p>
    <w:p w14:paraId="1EC31E55" w14:textId="77777777" w:rsidR="004E2EB7" w:rsidRDefault="004E2EB7" w:rsidP="004E2EB7">
      <w:pPr>
        <w:pStyle w:val="SC-Source"/>
      </w:pPr>
      <w:r>
        <w:lastRenderedPageBreak/>
        <w:t xml:space="preserve">        Expected deliverables of the assessment: {deliverables}\n\</w:t>
      </w:r>
    </w:p>
    <w:p w14:paraId="3E6F76B9" w14:textId="77777777" w:rsidR="004E2EB7" w:rsidRDefault="004E2EB7" w:rsidP="004E2EB7">
      <w:pPr>
        <w:pStyle w:val="SC-Source"/>
      </w:pPr>
      <w:r>
        <w:t xml:space="preserve">        Audience: {audience}\n\</w:t>
      </w:r>
    </w:p>
    <w:p w14:paraId="552A7ADC" w14:textId="77777777" w:rsidR="004E2EB7" w:rsidRDefault="004E2EB7" w:rsidP="004E2EB7">
      <w:pPr>
        <w:pStyle w:val="SC-Source"/>
      </w:pPr>
      <w:r>
        <w:t xml:space="preserve">        Provide the plan using the following format and observe the markdown </w:t>
      </w:r>
      <w:proofErr w:type="gramStart"/>
      <w:r>
        <w:t>language:\n\</w:t>
      </w:r>
      <w:proofErr w:type="gramEnd"/>
    </w:p>
    <w:p w14:paraId="59B83A17" w14:textId="77777777" w:rsidR="004E2EB7" w:rsidRDefault="004E2EB7" w:rsidP="004E2EB7">
      <w:pPr>
        <w:pStyle w:val="SC-Source"/>
      </w:pPr>
      <w:r>
        <w:t xml:space="preserve">        #Vulnerability Assessment Plan\n\</w:t>
      </w:r>
    </w:p>
    <w:p w14:paraId="0B995AFA" w14:textId="77777777" w:rsidR="004E2EB7" w:rsidRDefault="004E2EB7" w:rsidP="004E2EB7">
      <w:pPr>
        <w:pStyle w:val="SC-Source"/>
      </w:pPr>
      <w:r>
        <w:t xml:space="preserve">        ##Introduction\n\</w:t>
      </w:r>
    </w:p>
    <w:p w14:paraId="1543DB66" w14:textId="77777777" w:rsidR="004E2EB7" w:rsidRDefault="004E2EB7" w:rsidP="004E2EB7">
      <w:pPr>
        <w:pStyle w:val="SC-Source"/>
      </w:pPr>
      <w:r>
        <w:t xml:space="preserve">        Introduction\n\</w:t>
      </w:r>
    </w:p>
    <w:p w14:paraId="6744A2D5" w14:textId="77777777" w:rsidR="004E2EB7" w:rsidRDefault="004E2EB7" w:rsidP="004E2EB7">
      <w:pPr>
        <w:pStyle w:val="SC-Source"/>
      </w:pPr>
      <w:r>
        <w:t xml:space="preserve">        ##Process/Methodology\n\</w:t>
      </w:r>
    </w:p>
    <w:p w14:paraId="4F27A9DB" w14:textId="77777777" w:rsidR="004E2EB7" w:rsidRDefault="004E2EB7" w:rsidP="004E2EB7">
      <w:pPr>
        <w:pStyle w:val="SC-Source"/>
      </w:pPr>
      <w:r>
        <w:t xml:space="preserve">        Outline of the process/Methodology\n\</w:t>
      </w:r>
    </w:p>
    <w:p w14:paraId="3FAC26A7" w14:textId="77777777" w:rsidR="004E2EB7" w:rsidRDefault="004E2EB7" w:rsidP="004E2EB7">
      <w:pPr>
        <w:pStyle w:val="SC-Source"/>
      </w:pPr>
      <w:r>
        <w:t xml:space="preserve">        ##Tools Required\n\</w:t>
      </w:r>
    </w:p>
    <w:p w14:paraId="4A53A451" w14:textId="77777777" w:rsidR="004E2EB7" w:rsidRDefault="004E2EB7" w:rsidP="004E2EB7">
      <w:pPr>
        <w:pStyle w:val="SC-Source"/>
      </w:pPr>
      <w:r>
        <w:t xml:space="preserve">        List of required tools and applications\n\</w:t>
      </w:r>
    </w:p>
    <w:p w14:paraId="05D3947E" w14:textId="77777777" w:rsidR="004E2EB7" w:rsidRDefault="004E2EB7" w:rsidP="004E2EB7">
      <w:pPr>
        <w:pStyle w:val="SC-Source"/>
      </w:pPr>
      <w:r>
        <w:t xml:space="preserve">        ##Assessment Steps\n\</w:t>
      </w:r>
    </w:p>
    <w:p w14:paraId="20F449D1" w14:textId="77777777" w:rsidR="004E2EB7" w:rsidRDefault="004E2EB7" w:rsidP="004E2EB7">
      <w:pPr>
        <w:pStyle w:val="SC-Source"/>
      </w:pPr>
      <w:r>
        <w:t xml:space="preserve">        Detailed outline of the assessment steps'}</w:t>
      </w:r>
    </w:p>
    <w:p w14:paraId="56C09890" w14:textId="77777777" w:rsidR="004E2EB7" w:rsidRDefault="004E2EB7" w:rsidP="004E2EB7">
      <w:pPr>
        <w:pStyle w:val="SC-Source"/>
      </w:pPr>
      <w:r>
        <w:t xml:space="preserve">    ]</w:t>
      </w:r>
    </w:p>
    <w:p w14:paraId="35A9AAA6" w14:textId="77777777" w:rsidR="004E2EB7" w:rsidRDefault="004E2EB7" w:rsidP="004E2EB7">
      <w:pPr>
        <w:pStyle w:val="SC-Source"/>
      </w:pPr>
    </w:p>
    <w:p w14:paraId="49047014" w14:textId="77777777" w:rsidR="004E2EB7" w:rsidRDefault="004E2EB7" w:rsidP="004E2EB7">
      <w:pPr>
        <w:pStyle w:val="SC-Source"/>
      </w:pPr>
      <w:r>
        <w:t xml:space="preserve">    # Call the OpenAI API</w:t>
      </w:r>
    </w:p>
    <w:p w14:paraId="4A4C9DEF" w14:textId="77777777" w:rsidR="004E2EB7" w:rsidRDefault="004E2EB7" w:rsidP="004E2EB7">
      <w:pPr>
        <w:pStyle w:val="SC-Source"/>
      </w:pPr>
      <w:r>
        <w:t xml:space="preserve">    response = </w:t>
      </w:r>
      <w:proofErr w:type="spellStart"/>
      <w:proofErr w:type="gramStart"/>
      <w:r>
        <w:t>openai.ChatCompletion.create</w:t>
      </w:r>
      <w:proofErr w:type="spellEnd"/>
      <w:proofErr w:type="gramEnd"/>
      <w:r>
        <w:t>(</w:t>
      </w:r>
    </w:p>
    <w:p w14:paraId="7853BE86" w14:textId="77777777" w:rsidR="004E2EB7" w:rsidRDefault="004E2EB7" w:rsidP="004E2EB7">
      <w:pPr>
        <w:pStyle w:val="SC-Source"/>
      </w:pPr>
      <w:r>
        <w:t xml:space="preserve">        model="gpt-3.5-turbo",</w:t>
      </w:r>
    </w:p>
    <w:p w14:paraId="3FC11FAE" w14:textId="77777777" w:rsidR="004E2EB7" w:rsidRDefault="004E2EB7" w:rsidP="004E2EB7">
      <w:pPr>
        <w:pStyle w:val="SC-Source"/>
      </w:pPr>
      <w:r>
        <w:t xml:space="preserve">        messages=messages,</w:t>
      </w:r>
    </w:p>
    <w:p w14:paraId="6EE91992" w14:textId="77777777" w:rsidR="004E2EB7" w:rsidRDefault="004E2EB7" w:rsidP="004E2EB7">
      <w:pPr>
        <w:pStyle w:val="SC-Source"/>
      </w:pPr>
      <w:r>
        <w:t xml:space="preserve">        </w:t>
      </w:r>
      <w:proofErr w:type="spellStart"/>
      <w:r>
        <w:t>max_tokens</w:t>
      </w:r>
      <w:proofErr w:type="spellEnd"/>
      <w:r>
        <w:t>=2048,</w:t>
      </w:r>
    </w:p>
    <w:p w14:paraId="7F86DB30" w14:textId="77777777" w:rsidR="004E2EB7" w:rsidRDefault="004E2EB7" w:rsidP="004E2EB7">
      <w:pPr>
        <w:pStyle w:val="SC-Source"/>
      </w:pPr>
      <w:r>
        <w:t xml:space="preserve">        n=1,</w:t>
      </w:r>
    </w:p>
    <w:p w14:paraId="7393C907" w14:textId="77777777" w:rsidR="004E2EB7" w:rsidRDefault="004E2EB7" w:rsidP="004E2EB7">
      <w:pPr>
        <w:pStyle w:val="SC-Source"/>
      </w:pPr>
      <w:r>
        <w:t xml:space="preserve">        stop=None,</w:t>
      </w:r>
    </w:p>
    <w:p w14:paraId="079416D8" w14:textId="77777777" w:rsidR="004E2EB7" w:rsidRDefault="004E2EB7" w:rsidP="004E2EB7">
      <w:pPr>
        <w:pStyle w:val="SC-Source"/>
      </w:pPr>
      <w:r>
        <w:t xml:space="preserve">        temperature=0.7,</w:t>
      </w:r>
    </w:p>
    <w:p w14:paraId="573D1557" w14:textId="77777777" w:rsidR="004E2EB7" w:rsidRDefault="004E2EB7" w:rsidP="004E2EB7">
      <w:pPr>
        <w:pStyle w:val="SC-Source"/>
      </w:pPr>
      <w:r>
        <w:t xml:space="preserve">    )</w:t>
      </w:r>
    </w:p>
    <w:p w14:paraId="5D687F46" w14:textId="77777777" w:rsidR="004E2EB7" w:rsidRDefault="004E2EB7" w:rsidP="004E2EB7">
      <w:pPr>
        <w:pStyle w:val="SC-Source"/>
      </w:pPr>
    </w:p>
    <w:p w14:paraId="0CE78403" w14:textId="77777777" w:rsidR="004E2EB7" w:rsidRDefault="004E2EB7" w:rsidP="004E2EB7">
      <w:pPr>
        <w:pStyle w:val="SC-Source"/>
      </w:pPr>
      <w:r>
        <w:t xml:space="preserve">    # Return the generated text</w:t>
      </w:r>
    </w:p>
    <w:p w14:paraId="28C029ED" w14:textId="77777777" w:rsidR="004E2EB7" w:rsidRDefault="004E2EB7" w:rsidP="004E2EB7">
      <w:pPr>
        <w:pStyle w:val="SC-Source"/>
      </w:pPr>
      <w:r>
        <w:t xml:space="preserve">    return response['choices'][</w:t>
      </w:r>
      <w:proofErr w:type="gramStart"/>
      <w:r>
        <w:t>0][</w:t>
      </w:r>
      <w:proofErr w:type="gramEnd"/>
      <w:r>
        <w:t>'message']['content'].strip()</w:t>
      </w:r>
    </w:p>
    <w:p w14:paraId="6F1543D5" w14:textId="77777777" w:rsidR="004E2EB7" w:rsidRDefault="004E2EB7" w:rsidP="004E2EB7">
      <w:pPr>
        <w:pStyle w:val="SC-Source"/>
      </w:pPr>
    </w:p>
    <w:p w14:paraId="1DD8414F" w14:textId="77777777" w:rsidR="004E2EB7" w:rsidRDefault="004E2EB7" w:rsidP="004E2EB7">
      <w:pPr>
        <w:pStyle w:val="SC-Source"/>
      </w:pPr>
      <w:r>
        <w:t># Function to convert markdown text to a Word document</w:t>
      </w:r>
    </w:p>
    <w:p w14:paraId="0C4E4227" w14:textId="77777777" w:rsidR="004E2EB7" w:rsidRDefault="004E2EB7" w:rsidP="004E2EB7">
      <w:pPr>
        <w:pStyle w:val="SC-Source"/>
      </w:pPr>
      <w:r>
        <w:t xml:space="preserve">def </w:t>
      </w:r>
      <w:proofErr w:type="spellStart"/>
      <w:r>
        <w:t>markdown_to_</w:t>
      </w:r>
      <w:proofErr w:type="gramStart"/>
      <w:r>
        <w:t>docx</w:t>
      </w:r>
      <w:proofErr w:type="spellEnd"/>
      <w:r>
        <w:t>(</w:t>
      </w:r>
      <w:proofErr w:type="spellStart"/>
      <w:proofErr w:type="gramEnd"/>
      <w:r>
        <w:t>markdown_text</w:t>
      </w:r>
      <w:proofErr w:type="spellEnd"/>
      <w:r>
        <w:t xml:space="preserve">: str, </w:t>
      </w:r>
      <w:proofErr w:type="spellStart"/>
      <w:r>
        <w:t>output_file</w:t>
      </w:r>
      <w:proofErr w:type="spellEnd"/>
      <w:r>
        <w:t>: str):</w:t>
      </w:r>
    </w:p>
    <w:p w14:paraId="314C8C77" w14:textId="77777777" w:rsidR="004E2EB7" w:rsidRDefault="004E2EB7" w:rsidP="004E2EB7">
      <w:pPr>
        <w:pStyle w:val="SC-Source"/>
      </w:pPr>
      <w:r>
        <w:t xml:space="preserve">    document = </w:t>
      </w:r>
      <w:proofErr w:type="gramStart"/>
      <w:r>
        <w:t>Document(</w:t>
      </w:r>
      <w:proofErr w:type="gramEnd"/>
      <w:r>
        <w:t>)</w:t>
      </w:r>
    </w:p>
    <w:p w14:paraId="60B570D8" w14:textId="77777777" w:rsidR="004E2EB7" w:rsidRDefault="004E2EB7" w:rsidP="004E2EB7">
      <w:pPr>
        <w:pStyle w:val="SC-Source"/>
      </w:pPr>
    </w:p>
    <w:p w14:paraId="2BB6F07A" w14:textId="77777777" w:rsidR="004E2EB7" w:rsidRDefault="004E2EB7" w:rsidP="004E2EB7">
      <w:pPr>
        <w:pStyle w:val="SC-Source"/>
      </w:pPr>
      <w:r>
        <w:t xml:space="preserve">    # Iterate through the lines of the markdown text</w:t>
      </w:r>
    </w:p>
    <w:p w14:paraId="24344247" w14:textId="77777777" w:rsidR="004E2EB7" w:rsidRDefault="004E2EB7" w:rsidP="004E2EB7">
      <w:pPr>
        <w:pStyle w:val="SC-Source"/>
      </w:pPr>
      <w:r>
        <w:t xml:space="preserve">    for line in </w:t>
      </w:r>
      <w:proofErr w:type="spellStart"/>
      <w:r>
        <w:t>markdown_</w:t>
      </w:r>
      <w:proofErr w:type="gramStart"/>
      <w:r>
        <w:t>text.split</w:t>
      </w:r>
      <w:proofErr w:type="spellEnd"/>
      <w:proofErr w:type="gramEnd"/>
      <w:r>
        <w:t>('\n'):</w:t>
      </w:r>
    </w:p>
    <w:p w14:paraId="03DF5BFD" w14:textId="77777777" w:rsidR="004E2EB7" w:rsidRDefault="004E2EB7" w:rsidP="004E2EB7">
      <w:pPr>
        <w:pStyle w:val="SC-Source"/>
      </w:pPr>
    </w:p>
    <w:p w14:paraId="2AD8A33F" w14:textId="77777777" w:rsidR="004E2EB7" w:rsidRDefault="004E2EB7" w:rsidP="004E2EB7">
      <w:pPr>
        <w:pStyle w:val="SC-Source"/>
      </w:pPr>
      <w:r>
        <w:t xml:space="preserve">        # Add headings based on the markdown heading levels</w:t>
      </w:r>
    </w:p>
    <w:p w14:paraId="53FB736A" w14:textId="77777777" w:rsidR="004E2EB7" w:rsidRDefault="004E2EB7" w:rsidP="004E2EB7">
      <w:pPr>
        <w:pStyle w:val="SC-Source"/>
      </w:pPr>
      <w:r>
        <w:t xml:space="preserve">        if </w:t>
      </w:r>
      <w:proofErr w:type="spellStart"/>
      <w:proofErr w:type="gramStart"/>
      <w:r>
        <w:t>line.startswith</w:t>
      </w:r>
      <w:proofErr w:type="spellEnd"/>
      <w:proofErr w:type="gramEnd"/>
      <w:r>
        <w:t>('# '):</w:t>
      </w:r>
    </w:p>
    <w:p w14:paraId="708786F1" w14:textId="77777777" w:rsidR="004E2EB7" w:rsidRDefault="004E2EB7" w:rsidP="004E2EB7">
      <w:pPr>
        <w:pStyle w:val="SC-Source"/>
      </w:pPr>
      <w:r>
        <w:t xml:space="preserve">            </w:t>
      </w:r>
      <w:proofErr w:type="spellStart"/>
      <w:r>
        <w:t>document.add_heading</w:t>
      </w:r>
      <w:proofErr w:type="spellEnd"/>
      <w:r>
        <w:t>(</w:t>
      </w:r>
      <w:proofErr w:type="gramStart"/>
      <w:r>
        <w:t>line[</w:t>
      </w:r>
      <w:proofErr w:type="gramEnd"/>
      <w:r>
        <w:t>2:], level=1)</w:t>
      </w:r>
    </w:p>
    <w:p w14:paraId="1A50B8CD" w14:textId="77777777" w:rsidR="004E2EB7" w:rsidRDefault="004E2EB7" w:rsidP="004E2EB7">
      <w:pPr>
        <w:pStyle w:val="SC-Source"/>
      </w:pPr>
      <w:r>
        <w:t xml:space="preserve">        </w:t>
      </w:r>
      <w:proofErr w:type="spellStart"/>
      <w:r>
        <w:t>elif</w:t>
      </w:r>
      <w:proofErr w:type="spellEnd"/>
      <w:r>
        <w:t xml:space="preserve"> </w:t>
      </w:r>
      <w:proofErr w:type="spellStart"/>
      <w:proofErr w:type="gramStart"/>
      <w:r>
        <w:t>line.startswith</w:t>
      </w:r>
      <w:proofErr w:type="spellEnd"/>
      <w:proofErr w:type="gramEnd"/>
      <w:r>
        <w:t>('## '):</w:t>
      </w:r>
    </w:p>
    <w:p w14:paraId="25CE3DA8" w14:textId="77777777" w:rsidR="004E2EB7" w:rsidRDefault="004E2EB7" w:rsidP="004E2EB7">
      <w:pPr>
        <w:pStyle w:val="SC-Source"/>
      </w:pPr>
      <w:r>
        <w:t xml:space="preserve">            </w:t>
      </w:r>
      <w:proofErr w:type="spellStart"/>
      <w:r>
        <w:t>document.add_heading</w:t>
      </w:r>
      <w:proofErr w:type="spellEnd"/>
      <w:r>
        <w:t>(</w:t>
      </w:r>
      <w:proofErr w:type="gramStart"/>
      <w:r>
        <w:t>line[</w:t>
      </w:r>
      <w:proofErr w:type="gramEnd"/>
      <w:r>
        <w:t>3:], level=2)</w:t>
      </w:r>
    </w:p>
    <w:p w14:paraId="74201DCF" w14:textId="77777777" w:rsidR="004E2EB7" w:rsidRDefault="004E2EB7" w:rsidP="004E2EB7">
      <w:pPr>
        <w:pStyle w:val="SC-Source"/>
      </w:pPr>
      <w:r>
        <w:t xml:space="preserve">        </w:t>
      </w:r>
      <w:proofErr w:type="spellStart"/>
      <w:r>
        <w:t>elif</w:t>
      </w:r>
      <w:proofErr w:type="spellEnd"/>
      <w:r>
        <w:t xml:space="preserve"> </w:t>
      </w:r>
      <w:proofErr w:type="spellStart"/>
      <w:proofErr w:type="gramStart"/>
      <w:r>
        <w:t>line.startswith</w:t>
      </w:r>
      <w:proofErr w:type="spellEnd"/>
      <w:proofErr w:type="gramEnd"/>
      <w:r>
        <w:t>('### '):</w:t>
      </w:r>
    </w:p>
    <w:p w14:paraId="0F248EDB" w14:textId="77777777" w:rsidR="004E2EB7" w:rsidRDefault="004E2EB7" w:rsidP="004E2EB7">
      <w:pPr>
        <w:pStyle w:val="SC-Source"/>
      </w:pPr>
      <w:r>
        <w:t xml:space="preserve">            </w:t>
      </w:r>
      <w:proofErr w:type="spellStart"/>
      <w:r>
        <w:t>document.add_heading</w:t>
      </w:r>
      <w:proofErr w:type="spellEnd"/>
      <w:r>
        <w:t>(</w:t>
      </w:r>
      <w:proofErr w:type="gramStart"/>
      <w:r>
        <w:t>line[</w:t>
      </w:r>
      <w:proofErr w:type="gramEnd"/>
      <w:r>
        <w:t>4:], level=3)</w:t>
      </w:r>
    </w:p>
    <w:p w14:paraId="08891664" w14:textId="77777777" w:rsidR="004E2EB7" w:rsidRDefault="004E2EB7" w:rsidP="004E2EB7">
      <w:pPr>
        <w:pStyle w:val="SC-Source"/>
      </w:pPr>
      <w:r>
        <w:t xml:space="preserve">        </w:t>
      </w:r>
      <w:proofErr w:type="spellStart"/>
      <w:r>
        <w:t>elif</w:t>
      </w:r>
      <w:proofErr w:type="spellEnd"/>
      <w:r>
        <w:t xml:space="preserve"> </w:t>
      </w:r>
      <w:proofErr w:type="spellStart"/>
      <w:proofErr w:type="gramStart"/>
      <w:r>
        <w:t>line.startswith</w:t>
      </w:r>
      <w:proofErr w:type="spellEnd"/>
      <w:proofErr w:type="gramEnd"/>
      <w:r>
        <w:t>('#### '):</w:t>
      </w:r>
    </w:p>
    <w:p w14:paraId="0E2CC1F7" w14:textId="77777777" w:rsidR="004E2EB7" w:rsidRDefault="004E2EB7" w:rsidP="004E2EB7">
      <w:pPr>
        <w:pStyle w:val="SC-Source"/>
      </w:pPr>
      <w:r>
        <w:t xml:space="preserve">            </w:t>
      </w:r>
      <w:proofErr w:type="spellStart"/>
      <w:r>
        <w:t>document.add_heading</w:t>
      </w:r>
      <w:proofErr w:type="spellEnd"/>
      <w:r>
        <w:t>(</w:t>
      </w:r>
      <w:proofErr w:type="gramStart"/>
      <w:r>
        <w:t>line[</w:t>
      </w:r>
      <w:proofErr w:type="gramEnd"/>
      <w:r>
        <w:t>5:], level=4)</w:t>
      </w:r>
    </w:p>
    <w:p w14:paraId="6619C6B8" w14:textId="77777777" w:rsidR="004E2EB7" w:rsidRDefault="004E2EB7" w:rsidP="004E2EB7">
      <w:pPr>
        <w:pStyle w:val="SC-Source"/>
      </w:pPr>
      <w:r>
        <w:t xml:space="preserve">        # Add paragraphs for other text</w:t>
      </w:r>
    </w:p>
    <w:p w14:paraId="05E95E35" w14:textId="77777777" w:rsidR="004E2EB7" w:rsidRDefault="004E2EB7" w:rsidP="004E2EB7">
      <w:pPr>
        <w:pStyle w:val="SC-Source"/>
      </w:pPr>
      <w:r>
        <w:t xml:space="preserve">        else:</w:t>
      </w:r>
    </w:p>
    <w:p w14:paraId="64CFD72A" w14:textId="77777777" w:rsidR="004E2EB7" w:rsidRDefault="004E2EB7" w:rsidP="004E2EB7">
      <w:pPr>
        <w:pStyle w:val="SC-Source"/>
      </w:pPr>
      <w:r>
        <w:t xml:space="preserve">            </w:t>
      </w:r>
      <w:proofErr w:type="spellStart"/>
      <w:r>
        <w:t>document.add_paragraph</w:t>
      </w:r>
      <w:proofErr w:type="spellEnd"/>
      <w:r>
        <w:t>(line)</w:t>
      </w:r>
    </w:p>
    <w:p w14:paraId="147E6424" w14:textId="77777777" w:rsidR="004E2EB7" w:rsidRDefault="004E2EB7" w:rsidP="004E2EB7">
      <w:pPr>
        <w:pStyle w:val="SC-Source"/>
      </w:pPr>
    </w:p>
    <w:p w14:paraId="4FD4728C" w14:textId="77777777" w:rsidR="004E2EB7" w:rsidRDefault="004E2EB7" w:rsidP="004E2EB7">
      <w:pPr>
        <w:pStyle w:val="SC-Source"/>
      </w:pPr>
      <w:r>
        <w:t xml:space="preserve">    # Save the Word document</w:t>
      </w:r>
    </w:p>
    <w:p w14:paraId="243B4AEA" w14:textId="77777777" w:rsidR="004E2EB7" w:rsidRDefault="004E2EB7" w:rsidP="004E2EB7">
      <w:pPr>
        <w:pStyle w:val="SC-Source"/>
      </w:pPr>
      <w:r>
        <w:t xml:space="preserve">    </w:t>
      </w:r>
      <w:proofErr w:type="spellStart"/>
      <w:proofErr w:type="gramStart"/>
      <w:r>
        <w:t>document.save</w:t>
      </w:r>
      <w:proofErr w:type="spellEnd"/>
      <w:proofErr w:type="gramEnd"/>
      <w:r>
        <w:t>(</w:t>
      </w:r>
      <w:proofErr w:type="spellStart"/>
      <w:r>
        <w:t>output_file</w:t>
      </w:r>
      <w:proofErr w:type="spellEnd"/>
      <w:r>
        <w:t>)</w:t>
      </w:r>
    </w:p>
    <w:p w14:paraId="11B5B59F" w14:textId="77777777" w:rsidR="004E2EB7" w:rsidRDefault="004E2EB7" w:rsidP="004E2EB7">
      <w:pPr>
        <w:pStyle w:val="SC-Source"/>
      </w:pPr>
    </w:p>
    <w:p w14:paraId="03055A99" w14:textId="77777777" w:rsidR="004E2EB7" w:rsidRDefault="004E2EB7" w:rsidP="004E2EB7">
      <w:pPr>
        <w:pStyle w:val="SC-Source"/>
      </w:pPr>
      <w:r>
        <w:t># Function to display elapsed time while waiting for the API call</w:t>
      </w:r>
    </w:p>
    <w:p w14:paraId="7F715E25" w14:textId="77777777" w:rsidR="004E2EB7" w:rsidRDefault="004E2EB7" w:rsidP="004E2EB7">
      <w:pPr>
        <w:pStyle w:val="SC-Source"/>
      </w:pPr>
      <w:r>
        <w:t xml:space="preserve">def </w:t>
      </w:r>
      <w:proofErr w:type="spellStart"/>
      <w:r>
        <w:t>display_elapsed_</w:t>
      </w:r>
      <w:proofErr w:type="gramStart"/>
      <w:r>
        <w:t>time</w:t>
      </w:r>
      <w:proofErr w:type="spellEnd"/>
      <w:r>
        <w:t>(</w:t>
      </w:r>
      <w:proofErr w:type="gramEnd"/>
      <w:r>
        <w:t>):</w:t>
      </w:r>
    </w:p>
    <w:p w14:paraId="3B35A4FC" w14:textId="77777777" w:rsidR="004E2EB7" w:rsidRDefault="004E2EB7" w:rsidP="004E2EB7">
      <w:pPr>
        <w:pStyle w:val="SC-Source"/>
      </w:pPr>
      <w:r>
        <w:t xml:space="preserve">    </w:t>
      </w:r>
      <w:proofErr w:type="spellStart"/>
      <w:r>
        <w:t>start_time</w:t>
      </w:r>
      <w:proofErr w:type="spellEnd"/>
      <w:r>
        <w:t xml:space="preserve"> = </w:t>
      </w:r>
      <w:proofErr w:type="spellStart"/>
      <w:proofErr w:type="gramStart"/>
      <w:r>
        <w:t>time.time</w:t>
      </w:r>
      <w:proofErr w:type="spellEnd"/>
      <w:proofErr w:type="gramEnd"/>
      <w:r>
        <w:t>()</w:t>
      </w:r>
    </w:p>
    <w:p w14:paraId="1407258D" w14:textId="77777777" w:rsidR="004E2EB7" w:rsidRDefault="004E2EB7" w:rsidP="004E2EB7">
      <w:pPr>
        <w:pStyle w:val="SC-Source"/>
      </w:pPr>
      <w:r>
        <w:lastRenderedPageBreak/>
        <w:t xml:space="preserve">    while not </w:t>
      </w:r>
      <w:proofErr w:type="spellStart"/>
      <w:r>
        <w:t>api_call_completed</w:t>
      </w:r>
      <w:proofErr w:type="spellEnd"/>
      <w:r>
        <w:t>:</w:t>
      </w:r>
    </w:p>
    <w:p w14:paraId="71384911" w14:textId="77777777" w:rsidR="004E2EB7" w:rsidRDefault="004E2EB7" w:rsidP="004E2EB7">
      <w:pPr>
        <w:pStyle w:val="SC-Source"/>
      </w:pPr>
      <w:r>
        <w:t xml:space="preserve">        </w:t>
      </w:r>
      <w:proofErr w:type="spellStart"/>
      <w:r>
        <w:t>elapsed_time</w:t>
      </w:r>
      <w:proofErr w:type="spellEnd"/>
      <w:r>
        <w:t xml:space="preserve"> = </w:t>
      </w:r>
      <w:proofErr w:type="spellStart"/>
      <w:proofErr w:type="gramStart"/>
      <w:r>
        <w:t>time.time</w:t>
      </w:r>
      <w:proofErr w:type="spellEnd"/>
      <w:proofErr w:type="gramEnd"/>
      <w:r>
        <w:t xml:space="preserve">() - </w:t>
      </w:r>
      <w:proofErr w:type="spellStart"/>
      <w:r>
        <w:t>start_time</w:t>
      </w:r>
      <w:proofErr w:type="spellEnd"/>
    </w:p>
    <w:p w14:paraId="17580FE2" w14:textId="77777777" w:rsidR="004E2EB7" w:rsidRDefault="004E2EB7" w:rsidP="004E2EB7">
      <w:pPr>
        <w:pStyle w:val="SC-Source"/>
      </w:pPr>
      <w:r>
        <w:t xml:space="preserve">        </w:t>
      </w:r>
      <w:proofErr w:type="gramStart"/>
      <w:r>
        <w:t>print(</w:t>
      </w:r>
      <w:proofErr w:type="gramEnd"/>
      <w:r>
        <w:t>f"\</w:t>
      </w:r>
      <w:proofErr w:type="spellStart"/>
      <w:r>
        <w:t>rCommunicating</w:t>
      </w:r>
      <w:proofErr w:type="spellEnd"/>
      <w:r>
        <w:t xml:space="preserve"> with the API - Elapsed time: {elapsed_time:.2f} seconds", end="")</w:t>
      </w:r>
    </w:p>
    <w:p w14:paraId="28660A93" w14:textId="77777777" w:rsidR="004E2EB7" w:rsidRDefault="004E2EB7" w:rsidP="004E2EB7">
      <w:pPr>
        <w:pStyle w:val="SC-Source"/>
      </w:pPr>
      <w:r>
        <w:t xml:space="preserve">        </w:t>
      </w:r>
      <w:proofErr w:type="spellStart"/>
      <w:proofErr w:type="gramStart"/>
      <w:r>
        <w:t>time.sleep</w:t>
      </w:r>
      <w:proofErr w:type="spellEnd"/>
      <w:proofErr w:type="gramEnd"/>
      <w:r>
        <w:t>(1)</w:t>
      </w:r>
    </w:p>
    <w:p w14:paraId="6DB06917" w14:textId="77777777" w:rsidR="004E2EB7" w:rsidRDefault="004E2EB7" w:rsidP="004E2EB7">
      <w:pPr>
        <w:pStyle w:val="SC-Source"/>
      </w:pPr>
    </w:p>
    <w:p w14:paraId="23BC8055" w14:textId="77777777" w:rsidR="004E2EB7" w:rsidRDefault="004E2EB7" w:rsidP="004E2EB7">
      <w:pPr>
        <w:pStyle w:val="SC-Source"/>
      </w:pPr>
      <w:proofErr w:type="spellStart"/>
      <w:r>
        <w:t>api_call_completed</w:t>
      </w:r>
      <w:proofErr w:type="spellEnd"/>
      <w:r>
        <w:t xml:space="preserve"> = False</w:t>
      </w:r>
    </w:p>
    <w:p w14:paraId="119402CA" w14:textId="77777777" w:rsidR="004E2EB7" w:rsidRDefault="004E2EB7" w:rsidP="004E2EB7">
      <w:pPr>
        <w:pStyle w:val="SC-Source"/>
      </w:pPr>
      <w:proofErr w:type="spellStart"/>
      <w:r>
        <w:t>elapsed_time_thread</w:t>
      </w:r>
      <w:proofErr w:type="spellEnd"/>
      <w:r>
        <w:t xml:space="preserve"> = </w:t>
      </w:r>
      <w:proofErr w:type="spellStart"/>
      <w:proofErr w:type="gramStart"/>
      <w:r>
        <w:t>threading.Thread</w:t>
      </w:r>
      <w:proofErr w:type="spellEnd"/>
      <w:proofErr w:type="gramEnd"/>
      <w:r>
        <w:t>(target=</w:t>
      </w:r>
      <w:proofErr w:type="spellStart"/>
      <w:r>
        <w:t>display_elapsed_time</w:t>
      </w:r>
      <w:proofErr w:type="spellEnd"/>
      <w:r>
        <w:t>)</w:t>
      </w:r>
    </w:p>
    <w:p w14:paraId="763BC4EA" w14:textId="77777777" w:rsidR="004E2EB7" w:rsidRDefault="004E2EB7" w:rsidP="004E2EB7">
      <w:pPr>
        <w:pStyle w:val="SC-Source"/>
      </w:pPr>
      <w:proofErr w:type="spellStart"/>
      <w:r>
        <w:t>elapsed_time_</w:t>
      </w:r>
      <w:proofErr w:type="gramStart"/>
      <w:r>
        <w:t>thread.start</w:t>
      </w:r>
      <w:proofErr w:type="spellEnd"/>
      <w:proofErr w:type="gramEnd"/>
      <w:r>
        <w:t>()</w:t>
      </w:r>
    </w:p>
    <w:p w14:paraId="6DFE346C" w14:textId="77777777" w:rsidR="004E2EB7" w:rsidRDefault="004E2EB7" w:rsidP="004E2EB7">
      <w:pPr>
        <w:pStyle w:val="SC-Source"/>
      </w:pPr>
    </w:p>
    <w:p w14:paraId="4C2E1755" w14:textId="77777777" w:rsidR="004E2EB7" w:rsidRDefault="004E2EB7" w:rsidP="004E2EB7">
      <w:pPr>
        <w:pStyle w:val="SC-Source"/>
      </w:pPr>
      <w:r>
        <w:t># Handle exceptions during the API call</w:t>
      </w:r>
    </w:p>
    <w:p w14:paraId="1F41FAB6" w14:textId="77777777" w:rsidR="004E2EB7" w:rsidRDefault="004E2EB7" w:rsidP="004E2EB7">
      <w:pPr>
        <w:pStyle w:val="SC-Source"/>
      </w:pPr>
      <w:r>
        <w:t>try:</w:t>
      </w:r>
    </w:p>
    <w:p w14:paraId="413BE1FF" w14:textId="77777777" w:rsidR="004E2EB7" w:rsidRDefault="004E2EB7" w:rsidP="004E2EB7">
      <w:pPr>
        <w:pStyle w:val="SC-Source"/>
      </w:pPr>
      <w:r>
        <w:t xml:space="preserve">    # Generate the report using the OpenAI API</w:t>
      </w:r>
    </w:p>
    <w:p w14:paraId="3159D139" w14:textId="77777777" w:rsidR="004E2EB7" w:rsidRDefault="004E2EB7" w:rsidP="004E2EB7">
      <w:pPr>
        <w:pStyle w:val="SC-Source"/>
      </w:pPr>
      <w:r>
        <w:t xml:space="preserve">    report = </w:t>
      </w:r>
      <w:proofErr w:type="spellStart"/>
      <w:r>
        <w:t>generate_</w:t>
      </w:r>
      <w:proofErr w:type="gramStart"/>
      <w:r>
        <w:t>document</w:t>
      </w:r>
      <w:proofErr w:type="spellEnd"/>
      <w:r>
        <w:t>(</w:t>
      </w:r>
      <w:proofErr w:type="gramEnd"/>
    </w:p>
    <w:p w14:paraId="5DBC4C86" w14:textId="77777777" w:rsidR="004E2EB7" w:rsidRDefault="004E2EB7" w:rsidP="004E2EB7">
      <w:pPr>
        <w:pStyle w:val="SC-Source"/>
      </w:pPr>
      <w:r>
        <w:t xml:space="preserve">    </w:t>
      </w:r>
      <w:proofErr w:type="spellStart"/>
      <w:r>
        <w:t>user_</w:t>
      </w:r>
      <w:proofErr w:type="gramStart"/>
      <w:r>
        <w:t>data</w:t>
      </w:r>
      <w:proofErr w:type="spellEnd"/>
      <w:r>
        <w:t>[</w:t>
      </w:r>
      <w:proofErr w:type="gramEnd"/>
      <w:r>
        <w:t>"Network Size"],</w:t>
      </w:r>
    </w:p>
    <w:p w14:paraId="1BD0A233" w14:textId="77777777" w:rsidR="004E2EB7" w:rsidRDefault="004E2EB7" w:rsidP="004E2EB7">
      <w:pPr>
        <w:pStyle w:val="SC-Source"/>
      </w:pPr>
      <w:r>
        <w:t xml:space="preserve">    </w:t>
      </w:r>
      <w:proofErr w:type="spellStart"/>
      <w:r>
        <w:t>user_</w:t>
      </w:r>
      <w:proofErr w:type="gramStart"/>
      <w:r>
        <w:t>data</w:t>
      </w:r>
      <w:proofErr w:type="spellEnd"/>
      <w:r>
        <w:t>[</w:t>
      </w:r>
      <w:proofErr w:type="gramEnd"/>
      <w:r>
        <w:t>"Number of Nodes"],</w:t>
      </w:r>
    </w:p>
    <w:p w14:paraId="2DEB391F" w14:textId="77777777" w:rsidR="004E2EB7" w:rsidRDefault="004E2EB7" w:rsidP="004E2EB7">
      <w:pPr>
        <w:pStyle w:val="SC-Source"/>
      </w:pPr>
      <w:r>
        <w:t xml:space="preserve">    </w:t>
      </w:r>
      <w:proofErr w:type="spellStart"/>
      <w:r>
        <w:t>user_</w:t>
      </w:r>
      <w:proofErr w:type="gramStart"/>
      <w:r>
        <w:t>data</w:t>
      </w:r>
      <w:proofErr w:type="spellEnd"/>
      <w:r>
        <w:t>[</w:t>
      </w:r>
      <w:proofErr w:type="gramEnd"/>
      <w:r>
        <w:t>"Type of Devices"],</w:t>
      </w:r>
    </w:p>
    <w:p w14:paraId="33FB35C0" w14:textId="77777777" w:rsidR="004E2EB7" w:rsidRDefault="004E2EB7" w:rsidP="004E2EB7">
      <w:pPr>
        <w:pStyle w:val="SC-Source"/>
      </w:pPr>
      <w:r>
        <w:t xml:space="preserve">    </w:t>
      </w:r>
      <w:proofErr w:type="spellStart"/>
      <w:r>
        <w:t>user_</w:t>
      </w:r>
      <w:proofErr w:type="gramStart"/>
      <w:r>
        <w:t>data</w:t>
      </w:r>
      <w:proofErr w:type="spellEnd"/>
      <w:r>
        <w:t>[</w:t>
      </w:r>
      <w:proofErr w:type="gramEnd"/>
      <w:r>
        <w:t>"Specific systems or devices that need to be excluded from the assessment"],</w:t>
      </w:r>
    </w:p>
    <w:p w14:paraId="4749D846" w14:textId="77777777" w:rsidR="004E2EB7" w:rsidRDefault="004E2EB7" w:rsidP="004E2EB7">
      <w:pPr>
        <w:pStyle w:val="SC-Source"/>
      </w:pPr>
      <w:r>
        <w:t xml:space="preserve">    </w:t>
      </w:r>
      <w:proofErr w:type="spellStart"/>
      <w:r>
        <w:t>user_</w:t>
      </w:r>
      <w:proofErr w:type="gramStart"/>
      <w:r>
        <w:t>data</w:t>
      </w:r>
      <w:proofErr w:type="spellEnd"/>
      <w:r>
        <w:t>[</w:t>
      </w:r>
      <w:proofErr w:type="gramEnd"/>
      <w:r>
        <w:t>"Operating Systems"],</w:t>
      </w:r>
    </w:p>
    <w:p w14:paraId="76FAC0E1" w14:textId="77777777" w:rsidR="004E2EB7" w:rsidRDefault="004E2EB7" w:rsidP="004E2EB7">
      <w:pPr>
        <w:pStyle w:val="SC-Source"/>
      </w:pPr>
      <w:r>
        <w:t xml:space="preserve">    </w:t>
      </w:r>
      <w:proofErr w:type="spellStart"/>
      <w:r>
        <w:t>user_</w:t>
      </w:r>
      <w:proofErr w:type="gramStart"/>
      <w:r>
        <w:t>data</w:t>
      </w:r>
      <w:proofErr w:type="spellEnd"/>
      <w:r>
        <w:t>[</w:t>
      </w:r>
      <w:proofErr w:type="gramEnd"/>
      <w:r>
        <w:t>"Network Topology"],</w:t>
      </w:r>
    </w:p>
    <w:p w14:paraId="0CC67493" w14:textId="77777777" w:rsidR="004E2EB7" w:rsidRDefault="004E2EB7" w:rsidP="004E2EB7">
      <w:pPr>
        <w:pStyle w:val="SC-Source"/>
      </w:pPr>
      <w:r>
        <w:t xml:space="preserve">    </w:t>
      </w:r>
      <w:proofErr w:type="spellStart"/>
      <w:r>
        <w:t>user_</w:t>
      </w:r>
      <w:proofErr w:type="gramStart"/>
      <w:r>
        <w:t>data</w:t>
      </w:r>
      <w:proofErr w:type="spellEnd"/>
      <w:r>
        <w:t>[</w:t>
      </w:r>
      <w:proofErr w:type="gramEnd"/>
      <w:r>
        <w:t>"Access Controls"],</w:t>
      </w:r>
    </w:p>
    <w:p w14:paraId="3472D031" w14:textId="77777777" w:rsidR="004E2EB7" w:rsidRDefault="004E2EB7" w:rsidP="004E2EB7">
      <w:pPr>
        <w:pStyle w:val="SC-Source"/>
      </w:pPr>
      <w:r>
        <w:t xml:space="preserve">    </w:t>
      </w:r>
      <w:proofErr w:type="spellStart"/>
      <w:r>
        <w:t>user_</w:t>
      </w:r>
      <w:proofErr w:type="gramStart"/>
      <w:r>
        <w:t>data</w:t>
      </w:r>
      <w:proofErr w:type="spellEnd"/>
      <w:r>
        <w:t>[</w:t>
      </w:r>
      <w:proofErr w:type="gramEnd"/>
      <w:r>
        <w:t>"Previous Security Incidents"],</w:t>
      </w:r>
    </w:p>
    <w:p w14:paraId="33A9C8C2" w14:textId="77777777" w:rsidR="004E2EB7" w:rsidRDefault="004E2EB7" w:rsidP="004E2EB7">
      <w:pPr>
        <w:pStyle w:val="SC-Source"/>
      </w:pPr>
      <w:r>
        <w:t xml:space="preserve">    </w:t>
      </w:r>
      <w:proofErr w:type="spellStart"/>
      <w:r>
        <w:t>user_</w:t>
      </w:r>
      <w:proofErr w:type="gramStart"/>
      <w:r>
        <w:t>data</w:t>
      </w:r>
      <w:proofErr w:type="spellEnd"/>
      <w:r>
        <w:t>[</w:t>
      </w:r>
      <w:proofErr w:type="gramEnd"/>
      <w:r>
        <w:t>"Compliance Requirements"],</w:t>
      </w:r>
    </w:p>
    <w:p w14:paraId="138795F8" w14:textId="77777777" w:rsidR="004E2EB7" w:rsidRDefault="004E2EB7" w:rsidP="004E2EB7">
      <w:pPr>
        <w:pStyle w:val="SC-Source"/>
      </w:pPr>
      <w:r>
        <w:t xml:space="preserve">    </w:t>
      </w:r>
      <w:proofErr w:type="spellStart"/>
      <w:r>
        <w:t>user_</w:t>
      </w:r>
      <w:proofErr w:type="gramStart"/>
      <w:r>
        <w:t>data</w:t>
      </w:r>
      <w:proofErr w:type="spellEnd"/>
      <w:r>
        <w:t>[</w:t>
      </w:r>
      <w:proofErr w:type="gramEnd"/>
      <w:r>
        <w:t>"Business Critical Assets"],</w:t>
      </w:r>
    </w:p>
    <w:p w14:paraId="5390F640" w14:textId="77777777" w:rsidR="004E2EB7" w:rsidRDefault="004E2EB7" w:rsidP="004E2EB7">
      <w:pPr>
        <w:pStyle w:val="SC-Source"/>
      </w:pPr>
      <w:r>
        <w:t xml:space="preserve">    </w:t>
      </w:r>
      <w:proofErr w:type="spellStart"/>
      <w:r>
        <w:t>user_</w:t>
      </w:r>
      <w:proofErr w:type="gramStart"/>
      <w:r>
        <w:t>data</w:t>
      </w:r>
      <w:proofErr w:type="spellEnd"/>
      <w:r>
        <w:t>[</w:t>
      </w:r>
      <w:proofErr w:type="gramEnd"/>
      <w:r>
        <w:t>"Data Classification"],</w:t>
      </w:r>
    </w:p>
    <w:p w14:paraId="7B43E710" w14:textId="77777777" w:rsidR="004E2EB7" w:rsidRDefault="004E2EB7" w:rsidP="004E2EB7">
      <w:pPr>
        <w:pStyle w:val="SC-Source"/>
      </w:pPr>
      <w:r>
        <w:t xml:space="preserve">    </w:t>
      </w:r>
      <w:proofErr w:type="spellStart"/>
      <w:r>
        <w:t>user_</w:t>
      </w:r>
      <w:proofErr w:type="gramStart"/>
      <w:r>
        <w:t>data</w:t>
      </w:r>
      <w:proofErr w:type="spellEnd"/>
      <w:r>
        <w:t>[</w:t>
      </w:r>
      <w:proofErr w:type="gramEnd"/>
      <w:r>
        <w:t>"Goals and objectives of the vulnerability assessment"],</w:t>
      </w:r>
    </w:p>
    <w:p w14:paraId="77044DA4" w14:textId="77777777" w:rsidR="004E2EB7" w:rsidRDefault="004E2EB7" w:rsidP="004E2EB7">
      <w:pPr>
        <w:pStyle w:val="SC-Source"/>
      </w:pPr>
      <w:r>
        <w:lastRenderedPageBreak/>
        <w:t xml:space="preserve">    </w:t>
      </w:r>
      <w:proofErr w:type="spellStart"/>
      <w:r>
        <w:t>user_</w:t>
      </w:r>
      <w:proofErr w:type="gramStart"/>
      <w:r>
        <w:t>data</w:t>
      </w:r>
      <w:proofErr w:type="spellEnd"/>
      <w:r>
        <w:t>[</w:t>
      </w:r>
      <w:proofErr w:type="gramEnd"/>
      <w:r>
        <w:t>"Timeline for the vulnerability assessment"],</w:t>
      </w:r>
    </w:p>
    <w:p w14:paraId="7B237E17" w14:textId="77777777" w:rsidR="004E2EB7" w:rsidRDefault="004E2EB7" w:rsidP="004E2EB7">
      <w:pPr>
        <w:pStyle w:val="SC-Source"/>
      </w:pPr>
      <w:r>
        <w:t xml:space="preserve">    </w:t>
      </w:r>
      <w:proofErr w:type="spellStart"/>
      <w:r>
        <w:t>user_data</w:t>
      </w:r>
      <w:proofErr w:type="spellEnd"/>
      <w:r>
        <w:t>["Team"],</w:t>
      </w:r>
    </w:p>
    <w:p w14:paraId="1BA93FC1" w14:textId="77777777" w:rsidR="004E2EB7" w:rsidRDefault="004E2EB7" w:rsidP="004E2EB7">
      <w:pPr>
        <w:pStyle w:val="SC-Source"/>
      </w:pPr>
      <w:r>
        <w:t xml:space="preserve">    </w:t>
      </w:r>
      <w:proofErr w:type="spellStart"/>
      <w:r>
        <w:t>user_</w:t>
      </w:r>
      <w:proofErr w:type="gramStart"/>
      <w:r>
        <w:t>data</w:t>
      </w:r>
      <w:proofErr w:type="spellEnd"/>
      <w:r>
        <w:t>[</w:t>
      </w:r>
      <w:proofErr w:type="gramEnd"/>
      <w:r>
        <w:t>"Expected deliverables of the assessment"],</w:t>
      </w:r>
    </w:p>
    <w:p w14:paraId="46FF8B48" w14:textId="77777777" w:rsidR="004E2EB7" w:rsidRDefault="004E2EB7" w:rsidP="004E2EB7">
      <w:pPr>
        <w:pStyle w:val="SC-Source"/>
      </w:pPr>
      <w:r>
        <w:t xml:space="preserve">    </w:t>
      </w:r>
      <w:proofErr w:type="spellStart"/>
      <w:r>
        <w:t>user_data</w:t>
      </w:r>
      <w:proofErr w:type="spellEnd"/>
      <w:r>
        <w:t>["Audience"]</w:t>
      </w:r>
    </w:p>
    <w:p w14:paraId="548F1D86" w14:textId="77777777" w:rsidR="004E2EB7" w:rsidRDefault="004E2EB7" w:rsidP="004E2EB7">
      <w:pPr>
        <w:pStyle w:val="SC-Source"/>
      </w:pPr>
      <w:r>
        <w:t xml:space="preserve">    )</w:t>
      </w:r>
    </w:p>
    <w:p w14:paraId="116C8BC1" w14:textId="77777777" w:rsidR="004E2EB7" w:rsidRDefault="004E2EB7" w:rsidP="004E2EB7">
      <w:pPr>
        <w:pStyle w:val="SC-Source"/>
      </w:pPr>
    </w:p>
    <w:p w14:paraId="0C3A1813" w14:textId="77777777" w:rsidR="004E2EB7" w:rsidRDefault="004E2EB7" w:rsidP="004E2EB7">
      <w:pPr>
        <w:pStyle w:val="SC-Source"/>
      </w:pPr>
      <w:r>
        <w:t xml:space="preserve">    </w:t>
      </w:r>
      <w:proofErr w:type="spellStart"/>
      <w:r>
        <w:t>api_call_completed</w:t>
      </w:r>
      <w:proofErr w:type="spellEnd"/>
      <w:r>
        <w:t xml:space="preserve"> = True</w:t>
      </w:r>
    </w:p>
    <w:p w14:paraId="2BBA43C8" w14:textId="77777777" w:rsidR="004E2EB7" w:rsidRDefault="004E2EB7" w:rsidP="004E2EB7">
      <w:pPr>
        <w:pStyle w:val="SC-Source"/>
      </w:pPr>
      <w:r>
        <w:t xml:space="preserve">    </w:t>
      </w:r>
      <w:proofErr w:type="spellStart"/>
      <w:r>
        <w:t>elapsed_time_</w:t>
      </w:r>
      <w:proofErr w:type="gramStart"/>
      <w:r>
        <w:t>thread.join</w:t>
      </w:r>
      <w:proofErr w:type="spellEnd"/>
      <w:proofErr w:type="gramEnd"/>
      <w:r>
        <w:t>()</w:t>
      </w:r>
    </w:p>
    <w:p w14:paraId="23C70FF2" w14:textId="77777777" w:rsidR="004E2EB7" w:rsidRDefault="004E2EB7" w:rsidP="004E2EB7">
      <w:pPr>
        <w:pStyle w:val="SC-Source"/>
      </w:pPr>
      <w:r>
        <w:t>except Exception as e:</w:t>
      </w:r>
    </w:p>
    <w:p w14:paraId="26BB8AE9" w14:textId="77777777" w:rsidR="004E2EB7" w:rsidRDefault="004E2EB7" w:rsidP="004E2EB7">
      <w:pPr>
        <w:pStyle w:val="SC-Source"/>
      </w:pPr>
      <w:r>
        <w:t xml:space="preserve">    </w:t>
      </w:r>
      <w:proofErr w:type="spellStart"/>
      <w:r>
        <w:t>api_call_completed</w:t>
      </w:r>
      <w:proofErr w:type="spellEnd"/>
      <w:r>
        <w:t xml:space="preserve"> = True</w:t>
      </w:r>
    </w:p>
    <w:p w14:paraId="03CCD7E0" w14:textId="77777777" w:rsidR="004E2EB7" w:rsidRDefault="004E2EB7" w:rsidP="004E2EB7">
      <w:pPr>
        <w:pStyle w:val="SC-Source"/>
      </w:pPr>
      <w:r>
        <w:t xml:space="preserve">    </w:t>
      </w:r>
      <w:proofErr w:type="spellStart"/>
      <w:r>
        <w:t>elapsed_time_</w:t>
      </w:r>
      <w:proofErr w:type="gramStart"/>
      <w:r>
        <w:t>thread.join</w:t>
      </w:r>
      <w:proofErr w:type="spellEnd"/>
      <w:proofErr w:type="gramEnd"/>
      <w:r>
        <w:t>()</w:t>
      </w:r>
    </w:p>
    <w:p w14:paraId="64826DEF" w14:textId="77777777" w:rsidR="004E2EB7" w:rsidRDefault="004E2EB7" w:rsidP="004E2EB7">
      <w:pPr>
        <w:pStyle w:val="SC-Source"/>
      </w:pPr>
      <w:r>
        <w:t xml:space="preserve">    </w:t>
      </w:r>
      <w:proofErr w:type="gramStart"/>
      <w:r>
        <w:t>print(</w:t>
      </w:r>
      <w:proofErr w:type="gramEnd"/>
      <w:r>
        <w:t>f"\</w:t>
      </w:r>
      <w:proofErr w:type="spellStart"/>
      <w:r>
        <w:t>nAn</w:t>
      </w:r>
      <w:proofErr w:type="spellEnd"/>
      <w:r>
        <w:t xml:space="preserve"> error occurred during the API call: {e}")</w:t>
      </w:r>
    </w:p>
    <w:p w14:paraId="7AC0678D" w14:textId="77777777" w:rsidR="004E2EB7" w:rsidRDefault="004E2EB7" w:rsidP="004E2EB7">
      <w:pPr>
        <w:pStyle w:val="SC-Source"/>
      </w:pPr>
      <w:r>
        <w:t xml:space="preserve">    </w:t>
      </w:r>
      <w:proofErr w:type="gramStart"/>
      <w:r>
        <w:t>exit(</w:t>
      </w:r>
      <w:proofErr w:type="gramEnd"/>
      <w:r>
        <w:t>)</w:t>
      </w:r>
    </w:p>
    <w:p w14:paraId="4251847C" w14:textId="77777777" w:rsidR="004E2EB7" w:rsidRDefault="004E2EB7" w:rsidP="004E2EB7">
      <w:pPr>
        <w:pStyle w:val="SC-Source"/>
      </w:pPr>
    </w:p>
    <w:p w14:paraId="4C54510D" w14:textId="77777777" w:rsidR="004E2EB7" w:rsidRDefault="004E2EB7" w:rsidP="004E2EB7">
      <w:pPr>
        <w:pStyle w:val="SC-Source"/>
      </w:pPr>
      <w:r>
        <w:t># Save the report as a Word document</w:t>
      </w:r>
    </w:p>
    <w:p w14:paraId="59B64EEA" w14:textId="77777777" w:rsidR="004E2EB7" w:rsidRDefault="004E2EB7" w:rsidP="004E2EB7">
      <w:pPr>
        <w:pStyle w:val="SC-Source"/>
      </w:pPr>
      <w:proofErr w:type="spellStart"/>
      <w:r>
        <w:t>docx_output_file</w:t>
      </w:r>
      <w:proofErr w:type="spellEnd"/>
      <w:r>
        <w:t xml:space="preserve"> = f"{</w:t>
      </w:r>
      <w:proofErr w:type="spellStart"/>
      <w:r>
        <w:t>assessment_</w:t>
      </w:r>
      <w:proofErr w:type="gramStart"/>
      <w:r>
        <w:t>name</w:t>
      </w:r>
      <w:proofErr w:type="spellEnd"/>
      <w:r>
        <w:t>}_report.docx</w:t>
      </w:r>
      <w:proofErr w:type="gramEnd"/>
      <w:r>
        <w:t>"</w:t>
      </w:r>
    </w:p>
    <w:p w14:paraId="41FE5620" w14:textId="77777777" w:rsidR="004E2EB7" w:rsidRDefault="004E2EB7" w:rsidP="004E2EB7">
      <w:pPr>
        <w:pStyle w:val="SC-Source"/>
      </w:pPr>
    </w:p>
    <w:p w14:paraId="553AF1C6" w14:textId="77777777" w:rsidR="004E2EB7" w:rsidRDefault="004E2EB7" w:rsidP="004E2EB7">
      <w:pPr>
        <w:pStyle w:val="SC-Source"/>
      </w:pPr>
      <w:r>
        <w:t># Handle exceptions during the report generation</w:t>
      </w:r>
    </w:p>
    <w:p w14:paraId="515A2533" w14:textId="77777777" w:rsidR="004E2EB7" w:rsidRDefault="004E2EB7" w:rsidP="004E2EB7">
      <w:pPr>
        <w:pStyle w:val="SC-Source"/>
      </w:pPr>
      <w:r>
        <w:t>try:</w:t>
      </w:r>
    </w:p>
    <w:p w14:paraId="0A52016D" w14:textId="77777777" w:rsidR="004E2EB7" w:rsidRDefault="004E2EB7" w:rsidP="004E2EB7">
      <w:pPr>
        <w:pStyle w:val="SC-Source"/>
      </w:pPr>
      <w:r>
        <w:t xml:space="preserve">    with </w:t>
      </w:r>
      <w:proofErr w:type="spellStart"/>
      <w:proofErr w:type="gramStart"/>
      <w:r>
        <w:t>tqdm</w:t>
      </w:r>
      <w:proofErr w:type="spellEnd"/>
      <w:r>
        <w:t>(</w:t>
      </w:r>
      <w:proofErr w:type="gramEnd"/>
      <w:r>
        <w:t>total=1, desc="Generating plan") as pbar:</w:t>
      </w:r>
    </w:p>
    <w:p w14:paraId="070D7BA8" w14:textId="77777777" w:rsidR="004E2EB7" w:rsidRDefault="004E2EB7" w:rsidP="004E2EB7">
      <w:pPr>
        <w:pStyle w:val="SC-Source"/>
      </w:pPr>
      <w:r>
        <w:t xml:space="preserve">        </w:t>
      </w:r>
      <w:proofErr w:type="spellStart"/>
      <w:r>
        <w:t>markdown_to_</w:t>
      </w:r>
      <w:proofErr w:type="gramStart"/>
      <w:r>
        <w:t>docx</w:t>
      </w:r>
      <w:proofErr w:type="spellEnd"/>
      <w:r>
        <w:t>(</w:t>
      </w:r>
      <w:proofErr w:type="gramEnd"/>
      <w:r>
        <w:t xml:space="preserve">report, </w:t>
      </w:r>
      <w:proofErr w:type="spellStart"/>
      <w:r>
        <w:t>docx_output_file</w:t>
      </w:r>
      <w:proofErr w:type="spellEnd"/>
      <w:r>
        <w:t>)</w:t>
      </w:r>
    </w:p>
    <w:p w14:paraId="2B4D9354" w14:textId="77777777" w:rsidR="004E2EB7" w:rsidRDefault="004E2EB7" w:rsidP="004E2EB7">
      <w:pPr>
        <w:pStyle w:val="SC-Source"/>
      </w:pPr>
      <w:r>
        <w:t xml:space="preserve">        </w:t>
      </w:r>
      <w:proofErr w:type="spellStart"/>
      <w:proofErr w:type="gramStart"/>
      <w:r>
        <w:t>pbar.update</w:t>
      </w:r>
      <w:proofErr w:type="spellEnd"/>
      <w:proofErr w:type="gramEnd"/>
      <w:r>
        <w:t>(1)</w:t>
      </w:r>
    </w:p>
    <w:p w14:paraId="5A19D94D" w14:textId="77777777" w:rsidR="004E2EB7" w:rsidRDefault="004E2EB7" w:rsidP="004E2EB7">
      <w:pPr>
        <w:pStyle w:val="SC-Source"/>
      </w:pPr>
      <w:r>
        <w:t xml:space="preserve">    </w:t>
      </w:r>
      <w:proofErr w:type="gramStart"/>
      <w:r>
        <w:t>print(</w:t>
      </w:r>
      <w:proofErr w:type="gramEnd"/>
      <w:r>
        <w:t>"\</w:t>
      </w:r>
      <w:proofErr w:type="spellStart"/>
      <w:r>
        <w:t>nPlan</w:t>
      </w:r>
      <w:proofErr w:type="spellEnd"/>
      <w:r>
        <w:t xml:space="preserve"> generated successfully!")</w:t>
      </w:r>
    </w:p>
    <w:p w14:paraId="2CB24C5F" w14:textId="77777777" w:rsidR="004E2EB7" w:rsidRDefault="004E2EB7" w:rsidP="004E2EB7">
      <w:pPr>
        <w:pStyle w:val="SC-Source"/>
      </w:pPr>
      <w:r>
        <w:t>except Exception as e:</w:t>
      </w:r>
    </w:p>
    <w:p w14:paraId="5721184B" w14:textId="4F28937B" w:rsidR="0099716E" w:rsidRPr="0099716E" w:rsidRDefault="004E2EB7" w:rsidP="004E2EB7">
      <w:pPr>
        <w:pStyle w:val="SC-Source"/>
      </w:pPr>
      <w:r>
        <w:t xml:space="preserve">    </w:t>
      </w:r>
      <w:proofErr w:type="gramStart"/>
      <w:r>
        <w:t>print(</w:t>
      </w:r>
      <w:proofErr w:type="gramEnd"/>
      <w:r>
        <w:t>f"\</w:t>
      </w:r>
      <w:proofErr w:type="spellStart"/>
      <w:r>
        <w:t>nAn</w:t>
      </w:r>
      <w:proofErr w:type="spellEnd"/>
      <w:r>
        <w:t xml:space="preserve"> error occurred during the plan generation: {e}")</w:t>
      </w:r>
    </w:p>
    <w:p w14:paraId="141952C2" w14:textId="77777777" w:rsidR="00095D68" w:rsidRDefault="00095D68">
      <w:pPr>
        <w:spacing w:line="259" w:lineRule="auto"/>
        <w:rPr>
          <w:b/>
          <w:sz w:val="36"/>
          <w:szCs w:val="40"/>
        </w:rPr>
      </w:pPr>
      <w:r>
        <w:br w:type="page"/>
      </w:r>
    </w:p>
    <w:p w14:paraId="074A39DE" w14:textId="5FCE9AE6" w:rsidR="00D40F15" w:rsidRDefault="0066494D" w:rsidP="00A0349E">
      <w:pPr>
        <w:pStyle w:val="H1-Section"/>
      </w:pPr>
      <w:r w:rsidRPr="0066494D">
        <w:lastRenderedPageBreak/>
        <w:t>Threat Assessment using ChatGPT and MITRE ATT&amp;CK Framework</w:t>
      </w:r>
    </w:p>
    <w:p w14:paraId="165D7916" w14:textId="77777777" w:rsidR="0042479F" w:rsidRPr="0042479F" w:rsidRDefault="0042479F" w:rsidP="0042479F">
      <w:pPr>
        <w:pStyle w:val="P-Regular"/>
      </w:pPr>
      <w:r w:rsidRPr="0042479F">
        <w:t xml:space="preserve">In this recipe, you will learn how to leverage </w:t>
      </w:r>
      <w:r w:rsidRPr="0042479F">
        <w:rPr>
          <w:rStyle w:val="P-Keyword"/>
        </w:rPr>
        <w:t>ChatGPT</w:t>
      </w:r>
      <w:r w:rsidRPr="0042479F">
        <w:t xml:space="preserve"> and the </w:t>
      </w:r>
      <w:r w:rsidRPr="0042479F">
        <w:rPr>
          <w:rStyle w:val="P-Keyword"/>
        </w:rPr>
        <w:t>OpenAI API</w:t>
      </w:r>
      <w:r w:rsidRPr="0042479F">
        <w:t xml:space="preserve"> to conduct a comprehensive threat assessment by providing a threat, attack, or campaign name. By combining the power of ChatGPT with the </w:t>
      </w:r>
      <w:r w:rsidRPr="0042479F">
        <w:rPr>
          <w:rStyle w:val="P-Keyword"/>
        </w:rPr>
        <w:t>MITRE ATT&amp;CK</w:t>
      </w:r>
      <w:r w:rsidRPr="0042479F">
        <w:t xml:space="preserve"> framework, you will be able to generate detailed threat reports, tactics, </w:t>
      </w:r>
      <w:proofErr w:type="gramStart"/>
      <w:r w:rsidRPr="0042479F">
        <w:t>techniques</w:t>
      </w:r>
      <w:proofErr w:type="gramEnd"/>
      <w:r w:rsidRPr="0042479F">
        <w:t xml:space="preserve"> and procedures (TTP) mappings, and associated Indicators of Compromise (</w:t>
      </w:r>
      <w:proofErr w:type="spellStart"/>
      <w:r w:rsidRPr="0042479F">
        <w:t>IoCs</w:t>
      </w:r>
      <w:proofErr w:type="spellEnd"/>
      <w:r w:rsidRPr="0042479F">
        <w:t>). This information will enable cybersecurity professionals to analyze attack vectors in their environment and extend their capabilities into threat hunting.</w:t>
      </w:r>
    </w:p>
    <w:p w14:paraId="5E8FA7D1" w14:textId="020F7753" w:rsidR="0042479F" w:rsidRPr="0042479F" w:rsidRDefault="0042479F" w:rsidP="0042479F">
      <w:pPr>
        <w:pStyle w:val="P-Regular"/>
      </w:pPr>
      <w:r w:rsidRPr="0042479F">
        <w:t xml:space="preserve">Building upon the skills acquired in </w:t>
      </w:r>
      <w:r w:rsidRPr="0042479F">
        <w:rPr>
          <w:rStyle w:val="P-Italics"/>
        </w:rPr>
        <w:t>Chapter 1</w:t>
      </w:r>
      <w:r w:rsidRPr="0042479F">
        <w:t>, this recipe will guide you through establishing the system role of a cybersecurity analyst and engineering effective prompts that generate well-formatted output, including tables. You will learn how to design prompts to obtain the desired output from ChatGPT using both the ChatGPT web UI and a Python script. Additionally, you will learn how to use the OpenAI API to generate a comprehensive threat report in a Microsoft Word file format.</w:t>
      </w:r>
    </w:p>
    <w:p w14:paraId="15ED4BCC" w14:textId="58B02932" w:rsidR="00A55F8D" w:rsidRDefault="00E07234" w:rsidP="00C7618F">
      <w:pPr>
        <w:pStyle w:val="H2-Heading"/>
        <w:rPr>
          <w:lang w:val="en-GB"/>
        </w:rPr>
      </w:pPr>
      <w:r>
        <w:rPr>
          <w:lang w:val="en-GB"/>
        </w:rPr>
        <w:t>Getting ready</w:t>
      </w:r>
    </w:p>
    <w:p w14:paraId="2BE26237" w14:textId="55EF9D85" w:rsidR="00E07234" w:rsidRDefault="00CE3890" w:rsidP="00CE3890">
      <w:pPr>
        <w:pStyle w:val="P-Regular"/>
      </w:pPr>
      <w:bookmarkStart w:id="1" w:name="_Hlk134384027"/>
      <w:r w:rsidRPr="00CE3890">
        <w:t>Before diving into the recipe, it's essential to prepare your environment and gather the necessary resources to ensure a smooth and efficient threat assessment process. Here's a list of steps to help you get ready:</w:t>
      </w:r>
    </w:p>
    <w:p w14:paraId="50B79B5F" w14:textId="6451F6A0" w:rsidR="00CE3890" w:rsidRDefault="00761705" w:rsidP="005B7B06">
      <w:pPr>
        <w:pStyle w:val="L-Numbers"/>
        <w:numPr>
          <w:ilvl w:val="0"/>
          <w:numId w:val="37"/>
        </w:numPr>
      </w:pPr>
      <w:r w:rsidRPr="00F54E38">
        <w:rPr>
          <w:rStyle w:val="P-Bold"/>
        </w:rPr>
        <w:t>Python</w:t>
      </w:r>
      <w:r w:rsidR="00F54E38" w:rsidRPr="00F54E38">
        <w:rPr>
          <w:rStyle w:val="P-Bold"/>
        </w:rPr>
        <w:t xml:space="preserve"> Library:</w:t>
      </w:r>
      <w:r w:rsidR="00F54E38">
        <w:t xml:space="preserve"> </w:t>
      </w:r>
      <w:r w:rsidR="00A92895" w:rsidRPr="00A92895">
        <w:t xml:space="preserve">Install the </w:t>
      </w:r>
      <w:r w:rsidR="00A92895" w:rsidRPr="00A92895">
        <w:rPr>
          <w:rStyle w:val="P-Keyword"/>
        </w:rPr>
        <w:t>python-docx</w:t>
      </w:r>
      <w:r w:rsidR="00A92895" w:rsidRPr="00A92895">
        <w:t xml:space="preserve"> library: Ensure you have the python-docx library installed in your Python environment, as it will be used to generate Microsoft Word files. You can install it using the command </w:t>
      </w:r>
      <w:r w:rsidR="00A92895" w:rsidRPr="00A92895">
        <w:rPr>
          <w:rStyle w:val="P-Code"/>
        </w:rPr>
        <w:t>pip install python-docx</w:t>
      </w:r>
      <w:r w:rsidR="00A92895" w:rsidRPr="00A92895">
        <w:t>.</w:t>
      </w:r>
    </w:p>
    <w:p w14:paraId="16AB9098" w14:textId="799553FC" w:rsidR="00873D06" w:rsidRDefault="00761705" w:rsidP="00CE3890">
      <w:pPr>
        <w:pStyle w:val="L-Numbers"/>
      </w:pPr>
      <w:r w:rsidRPr="00761705">
        <w:rPr>
          <w:rStyle w:val="P-Bold"/>
        </w:rPr>
        <w:t>MITRE ATT&amp;CK Framework:</w:t>
      </w:r>
      <w:r>
        <w:t xml:space="preserve"> </w:t>
      </w:r>
      <w:r w:rsidR="00873D06" w:rsidRPr="00873D06">
        <w:t xml:space="preserve">Familiarize yourself with the </w:t>
      </w:r>
      <w:r w:rsidR="00873D06" w:rsidRPr="00873D06">
        <w:rPr>
          <w:rStyle w:val="P-Keyword"/>
        </w:rPr>
        <w:t>MITRE ATT&amp;CK</w:t>
      </w:r>
      <w:r w:rsidR="00873D06" w:rsidRPr="00873D06">
        <w:t xml:space="preserve"> framework: To make the most of this recipe, it's helpful to have a basic understanding of the MITRE ATT&amp;CK framework. Visit </w:t>
      </w:r>
      <w:r w:rsidR="00873D06" w:rsidRPr="00873D06">
        <w:rPr>
          <w:rStyle w:val="P-URL"/>
        </w:rPr>
        <w:t>https://attack.mitre.org/</w:t>
      </w:r>
      <w:r w:rsidR="00873D06" w:rsidRPr="00873D06">
        <w:t xml:space="preserve"> for more information and resources.</w:t>
      </w:r>
    </w:p>
    <w:p w14:paraId="1DFA6659" w14:textId="03D90E52" w:rsidR="005F610B" w:rsidRDefault="00761705" w:rsidP="00CE3890">
      <w:pPr>
        <w:pStyle w:val="L-Numbers"/>
      </w:pPr>
      <w:r w:rsidRPr="00761705">
        <w:rPr>
          <w:rStyle w:val="P-Bold"/>
        </w:rPr>
        <w:t xml:space="preserve">Sample Threats: </w:t>
      </w:r>
      <w:r w:rsidR="005F610B" w:rsidRPr="005F610B">
        <w:t>Prepare a list of sample threat names, attack campaigns, or adversary groups to use as examples while working through the recipe.</w:t>
      </w:r>
    </w:p>
    <w:bookmarkEnd w:id="1"/>
    <w:p w14:paraId="758E3069" w14:textId="625B9B6A" w:rsidR="00A55F8D" w:rsidRDefault="00E07234" w:rsidP="00C7618F">
      <w:pPr>
        <w:pStyle w:val="H2-Heading"/>
        <w:rPr>
          <w:lang w:val="en-GB"/>
        </w:rPr>
      </w:pPr>
      <w:r>
        <w:rPr>
          <w:lang w:val="en-GB"/>
        </w:rPr>
        <w:lastRenderedPageBreak/>
        <w:t>How to do it</w:t>
      </w:r>
      <w:r w:rsidR="008D58F3">
        <w:rPr>
          <w:lang w:val="en-GB"/>
        </w:rPr>
        <w:t>…</w:t>
      </w:r>
    </w:p>
    <w:p w14:paraId="74A0FC84" w14:textId="52AD2382" w:rsidR="00D25114" w:rsidRPr="00D25114" w:rsidRDefault="0086189B" w:rsidP="00D25114">
      <w:pPr>
        <w:pStyle w:val="P-Regular"/>
      </w:pPr>
      <w:r w:rsidRPr="008562AF">
        <w:t>By following these steps, you can successfully utilize ChatGPT to generate a detailed threat report using the MITRE ATT&amp;CK Framework and proper markdown formatting.</w:t>
      </w:r>
      <w:r w:rsidR="00CA5D71">
        <w:t xml:space="preserve"> We will be</w:t>
      </w:r>
      <w:r w:rsidR="00D25114" w:rsidRPr="00D25114">
        <w:t xml:space="preserve"> specifying the name of a threat and applying prompt engineering techniques</w:t>
      </w:r>
      <w:r w:rsidR="00F1621B">
        <w:t xml:space="preserve">. </w:t>
      </w:r>
      <w:r w:rsidR="00672264">
        <w:t xml:space="preserve">ChatGPT </w:t>
      </w:r>
      <w:r w:rsidR="00C51522">
        <w:t xml:space="preserve">will then </w:t>
      </w:r>
      <w:r w:rsidR="00D25114" w:rsidRPr="00D25114">
        <w:t>generate</w:t>
      </w:r>
      <w:r w:rsidR="008D061B">
        <w:t xml:space="preserve"> a well formatted report with</w:t>
      </w:r>
      <w:r w:rsidR="00D25114" w:rsidRPr="00D25114">
        <w:t xml:space="preserve"> valuable insights</w:t>
      </w:r>
      <w:r w:rsidR="00672264">
        <w:t xml:space="preserve"> that can </w:t>
      </w:r>
      <w:r w:rsidR="00D25114" w:rsidRPr="00D25114">
        <w:t>assist you in threat analysis</w:t>
      </w:r>
      <w:r w:rsidR="00A0321A">
        <w:t xml:space="preserve">, attack vector assessment, and even gather </w:t>
      </w:r>
      <w:proofErr w:type="spellStart"/>
      <w:r w:rsidR="00A0321A">
        <w:t>IoCs</w:t>
      </w:r>
      <w:proofErr w:type="spellEnd"/>
      <w:r w:rsidR="00A0321A">
        <w:t xml:space="preserve"> for threat hunting</w:t>
      </w:r>
      <w:r w:rsidR="00D25114" w:rsidRPr="00D25114">
        <w:t>.</w:t>
      </w:r>
    </w:p>
    <w:p w14:paraId="479AB329" w14:textId="28375534" w:rsidR="009F3ECD" w:rsidRDefault="00D531C1" w:rsidP="005B7B06">
      <w:pPr>
        <w:pStyle w:val="L-Numbers"/>
        <w:numPr>
          <w:ilvl w:val="0"/>
          <w:numId w:val="38"/>
        </w:numPr>
      </w:pPr>
      <w:r w:rsidRPr="00D531C1">
        <w:t>Begin by logging in to your ChatGPT account and navigating to the ChatGPT web UI.</w:t>
      </w:r>
    </w:p>
    <w:p w14:paraId="2DAD27D8" w14:textId="77777777" w:rsidR="00727B18" w:rsidRPr="00095D68" w:rsidRDefault="00727B18" w:rsidP="00727B18">
      <w:pPr>
        <w:pStyle w:val="L-Numbers"/>
        <w:numPr>
          <w:ilvl w:val="0"/>
          <w:numId w:val="38"/>
        </w:numPr>
      </w:pPr>
      <w:r w:rsidRPr="00727B18">
        <w:t>Start a new conversation with ChatGPT by clicking the "</w:t>
      </w:r>
      <w:r w:rsidRPr="00727B18">
        <w:rPr>
          <w:rStyle w:val="P-Bold"/>
        </w:rPr>
        <w:t>New chat</w:t>
      </w:r>
      <w:r w:rsidRPr="00727B18">
        <w:t>" button.</w:t>
      </w:r>
    </w:p>
    <w:p w14:paraId="109AE617" w14:textId="0C219114" w:rsidR="004A37EB" w:rsidRDefault="00147E87" w:rsidP="00FC2913">
      <w:pPr>
        <w:pStyle w:val="L-Numbers"/>
      </w:pPr>
      <w:bookmarkStart w:id="2" w:name="_Hlk134373788"/>
      <w:r>
        <w:t>Enter the following prompt to establish a</w:t>
      </w:r>
      <w:r w:rsidR="00156C18" w:rsidRPr="00156C18">
        <w:t xml:space="preserve"> system role:</w:t>
      </w:r>
    </w:p>
    <w:p w14:paraId="362B58E7" w14:textId="0A8332F9" w:rsidR="009169A4" w:rsidRDefault="009169A4" w:rsidP="009169A4">
      <w:pPr>
        <w:pStyle w:val="SC-Source"/>
        <w:ind w:left="720"/>
      </w:pPr>
      <w:r w:rsidRPr="009169A4">
        <w:t>You are a professional cyber threat analyst and MITRE ATT&amp;CK Framework expert.</w:t>
      </w:r>
    </w:p>
    <w:p w14:paraId="49CED02E" w14:textId="0A6C1857" w:rsidR="006A17FA" w:rsidRDefault="006A17FA" w:rsidP="006A17FA">
      <w:pPr>
        <w:pStyle w:val="L-Numbers"/>
      </w:pPr>
      <w:r w:rsidRPr="006A17FA">
        <w:t xml:space="preserve">Replace </w:t>
      </w:r>
      <w:r w:rsidRPr="00A736CF">
        <w:rPr>
          <w:rStyle w:val="P-Code"/>
        </w:rPr>
        <w:t>{</w:t>
      </w:r>
      <w:proofErr w:type="spellStart"/>
      <w:r w:rsidRPr="00A736CF">
        <w:rPr>
          <w:rStyle w:val="P-Code"/>
        </w:rPr>
        <w:t>threat_name</w:t>
      </w:r>
      <w:proofErr w:type="spellEnd"/>
      <w:r w:rsidRPr="00A736CF">
        <w:rPr>
          <w:rStyle w:val="P-Code"/>
        </w:rPr>
        <w:t>}</w:t>
      </w:r>
      <w:r w:rsidRPr="006A17FA">
        <w:t xml:space="preserve"> in the user prompt below with the threat name of your choice (in our example, we will use </w:t>
      </w:r>
      <w:r w:rsidRPr="00A73891">
        <w:rPr>
          <w:rStyle w:val="P-Keyword"/>
        </w:rPr>
        <w:t>WannaCry</w:t>
      </w:r>
      <w:r w:rsidRPr="006A17FA">
        <w:t>). You can either combine this prompt with the system role or enter it separately.</w:t>
      </w:r>
    </w:p>
    <w:p w14:paraId="63833D72" w14:textId="08000D0A" w:rsidR="0077457B" w:rsidRDefault="0077457B" w:rsidP="00BD2EE6">
      <w:pPr>
        <w:pStyle w:val="SC-Source"/>
        <w:ind w:left="720"/>
      </w:pPr>
      <w:r>
        <w:t xml:space="preserve">Provide a detailed report about </w:t>
      </w:r>
      <w:r w:rsidR="00C261D2">
        <w:t>{</w:t>
      </w:r>
      <w:proofErr w:type="spellStart"/>
      <w:r w:rsidR="00C261D2">
        <w:t>threat_name</w:t>
      </w:r>
      <w:proofErr w:type="spellEnd"/>
      <w:r w:rsidR="00C261D2">
        <w:t>}</w:t>
      </w:r>
      <w:r>
        <w:t>, using the following template (and proper markdown language formatting, headings, bold keywords, tables, etc.):</w:t>
      </w:r>
    </w:p>
    <w:p w14:paraId="73303CFE" w14:textId="271E2E65" w:rsidR="0077457B" w:rsidRDefault="0077457B" w:rsidP="00BD2EE6">
      <w:pPr>
        <w:pStyle w:val="SC-Source"/>
        <w:ind w:left="720"/>
      </w:pPr>
      <w:r>
        <w:t>Threat Name (Heading 1)</w:t>
      </w:r>
    </w:p>
    <w:p w14:paraId="1CA0D729" w14:textId="77777777" w:rsidR="0077457B" w:rsidRDefault="0077457B" w:rsidP="00BD2EE6">
      <w:pPr>
        <w:pStyle w:val="SC-Source"/>
        <w:ind w:left="720"/>
      </w:pPr>
      <w:r>
        <w:t>Summary (Heading 2)</w:t>
      </w:r>
    </w:p>
    <w:p w14:paraId="5E665C6D" w14:textId="769DC003" w:rsidR="0077457B" w:rsidRDefault="0077457B" w:rsidP="00BD2EE6">
      <w:pPr>
        <w:pStyle w:val="SC-Source"/>
        <w:ind w:left="720"/>
      </w:pPr>
      <w:r>
        <w:t>Short executive summary</w:t>
      </w:r>
    </w:p>
    <w:p w14:paraId="17F49B97" w14:textId="77777777" w:rsidR="0077457B" w:rsidRDefault="0077457B" w:rsidP="00BD2EE6">
      <w:pPr>
        <w:pStyle w:val="SC-Source"/>
        <w:ind w:left="720"/>
      </w:pPr>
      <w:r>
        <w:t>Details (Heading 2)</w:t>
      </w:r>
    </w:p>
    <w:p w14:paraId="40C11B98" w14:textId="041C4C96" w:rsidR="0077457B" w:rsidRDefault="0077457B" w:rsidP="00BD2EE6">
      <w:pPr>
        <w:pStyle w:val="SC-Source"/>
        <w:ind w:left="720"/>
      </w:pPr>
      <w:r>
        <w:t xml:space="preserve">Description and details including history/background, discovery, characteristics and TTPs, known </w:t>
      </w:r>
      <w:proofErr w:type="gramStart"/>
      <w:r>
        <w:t>incidents</w:t>
      </w:r>
      <w:proofErr w:type="gramEnd"/>
    </w:p>
    <w:p w14:paraId="4B4C6531" w14:textId="77777777" w:rsidR="0077457B" w:rsidRDefault="0077457B" w:rsidP="00BD2EE6">
      <w:pPr>
        <w:pStyle w:val="SC-Source"/>
        <w:ind w:left="720"/>
      </w:pPr>
      <w:r>
        <w:t>MITRE ATT&amp;CK TTPs (Heading 2)</w:t>
      </w:r>
    </w:p>
    <w:p w14:paraId="53E2A181" w14:textId="5C9A97AF" w:rsidR="0077457B" w:rsidRDefault="0077457B" w:rsidP="00BD2EE6">
      <w:pPr>
        <w:pStyle w:val="SC-Source"/>
        <w:ind w:left="720"/>
      </w:pPr>
      <w:r>
        <w:t xml:space="preserve">Table containing </w:t>
      </w:r>
      <w:proofErr w:type="gramStart"/>
      <w:r>
        <w:t>all of</w:t>
      </w:r>
      <w:proofErr w:type="gramEnd"/>
      <w:r>
        <w:t xml:space="preserve"> the known MITRE ATT&amp;CK TTPs that the </w:t>
      </w:r>
      <w:r w:rsidR="00E14BDB">
        <w:t>{</w:t>
      </w:r>
      <w:proofErr w:type="spellStart"/>
      <w:r w:rsidR="00E14BDB">
        <w:t>threat_name</w:t>
      </w:r>
      <w:proofErr w:type="spellEnd"/>
      <w:r w:rsidR="00E14BDB">
        <w:t>}</w:t>
      </w:r>
      <w:r>
        <w:t xml:space="preserve"> attack uses. Include the following columns: Tactic, Technique ID, Technique Name, Procedure (How WannaCry uses it)</w:t>
      </w:r>
    </w:p>
    <w:p w14:paraId="385AB67E" w14:textId="77777777" w:rsidR="0077457B" w:rsidRDefault="0077457B" w:rsidP="00BD2EE6">
      <w:pPr>
        <w:pStyle w:val="SC-Source"/>
        <w:ind w:left="720"/>
      </w:pPr>
      <w:r>
        <w:t>Indicators of Compromise (Heading 2)</w:t>
      </w:r>
    </w:p>
    <w:p w14:paraId="67B536BA" w14:textId="0B17D771" w:rsidR="00DF1D2F" w:rsidRDefault="0077457B" w:rsidP="00BD2EE6">
      <w:pPr>
        <w:pStyle w:val="SC-Source"/>
        <w:ind w:left="720"/>
      </w:pPr>
      <w:r>
        <w:t xml:space="preserve">Table containing </w:t>
      </w:r>
      <w:proofErr w:type="gramStart"/>
      <w:r>
        <w:t>all of</w:t>
      </w:r>
      <w:proofErr w:type="gramEnd"/>
      <w:r>
        <w:t xml:space="preserve"> the known indicators of compromise. Include the following columns: Type, Value, Description</w:t>
      </w:r>
    </w:p>
    <w:p w14:paraId="788F1BD4" w14:textId="77777777" w:rsidR="00BD2EE6" w:rsidRDefault="00BD2EE6" w:rsidP="00BD2EE6">
      <w:pPr>
        <w:pStyle w:val="P-Regular"/>
      </w:pPr>
    </w:p>
    <w:p w14:paraId="575548DA" w14:textId="15FCF206" w:rsidR="005923C2" w:rsidRDefault="005923C2" w:rsidP="005923C2">
      <w:pPr>
        <w:pStyle w:val="P-CalloutHeading"/>
      </w:pPr>
      <w:r>
        <w:t>Hint</w:t>
      </w:r>
    </w:p>
    <w:p w14:paraId="076EEEE9" w14:textId="1399507A" w:rsidR="005923C2" w:rsidRDefault="00FE44CC" w:rsidP="005923C2">
      <w:pPr>
        <w:pStyle w:val="P-Callout"/>
      </w:pPr>
      <w:r>
        <w:t xml:space="preserve">Just like the previous recipe, you can perform </w:t>
      </w:r>
      <w:r w:rsidR="00063C4B">
        <w:t xml:space="preserve">this in the </w:t>
      </w:r>
      <w:r w:rsidR="00063C4B" w:rsidRPr="00F63FC9">
        <w:rPr>
          <w:rStyle w:val="P-Keyword"/>
        </w:rPr>
        <w:t>OpenAI Playground</w:t>
      </w:r>
      <w:r w:rsidR="00EA640D">
        <w:t xml:space="preserve"> and </w:t>
      </w:r>
      <w:r w:rsidR="00063C4B">
        <w:t xml:space="preserve">use </w:t>
      </w:r>
      <w:r w:rsidR="00275753" w:rsidRPr="00F63FC9">
        <w:rPr>
          <w:rStyle w:val="P-Keyword"/>
        </w:rPr>
        <w:t>Chat mode</w:t>
      </w:r>
      <w:r w:rsidR="00275753">
        <w:t xml:space="preserve"> </w:t>
      </w:r>
      <w:r w:rsidR="00EA640D">
        <w:t>to</w:t>
      </w:r>
      <w:r w:rsidR="00275753">
        <w:t xml:space="preserve"> enter the role in the </w:t>
      </w:r>
      <w:r w:rsidR="00275753" w:rsidRPr="00F63FC9">
        <w:rPr>
          <w:rStyle w:val="P-Keyword"/>
        </w:rPr>
        <w:t>System window</w:t>
      </w:r>
      <w:r w:rsidR="00275753">
        <w:t xml:space="preserve">, and the prompt in the </w:t>
      </w:r>
      <w:r w:rsidR="00275753" w:rsidRPr="00F63FC9">
        <w:rPr>
          <w:rStyle w:val="P-Keyword"/>
        </w:rPr>
        <w:t>User</w:t>
      </w:r>
      <w:r w:rsidR="00F63FC9" w:rsidRPr="00F63FC9">
        <w:rPr>
          <w:rStyle w:val="P-Keyword"/>
        </w:rPr>
        <w:t xml:space="preserve"> message window</w:t>
      </w:r>
      <w:r w:rsidR="00F63FC9">
        <w:t>.</w:t>
      </w:r>
    </w:p>
    <w:bookmarkEnd w:id="2"/>
    <w:p w14:paraId="79A4164A" w14:textId="4F761D13" w:rsidR="00F63FC9" w:rsidRDefault="00350CB9" w:rsidP="00350CB9">
      <w:pPr>
        <w:pStyle w:val="IMG-Caption"/>
      </w:pPr>
      <w:r w:rsidRPr="00350CB9">
        <w:rPr>
          <w:noProof/>
        </w:rPr>
        <w:drawing>
          <wp:inline distT="0" distB="0" distL="0" distR="0" wp14:anchorId="014650BA" wp14:editId="0FCA35A7">
            <wp:extent cx="4892211" cy="3342559"/>
            <wp:effectExtent l="19050" t="19050" r="22860" b="10795"/>
            <wp:docPr id="96515874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158745" name="Picture 1" descr="A screenshot of a computer&#10;&#10;Description automatically generated with medium confidence"/>
                    <pic:cNvPicPr/>
                  </pic:nvPicPr>
                  <pic:blipFill rotWithShape="1">
                    <a:blip r:embed="rId11"/>
                    <a:srcRect r="22359"/>
                    <a:stretch/>
                  </pic:blipFill>
                  <pic:spPr bwMode="auto">
                    <a:xfrm>
                      <a:off x="0" y="0"/>
                      <a:ext cx="4908294" cy="335354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4457D39" w14:textId="47C1044A" w:rsidR="00E306FB" w:rsidRDefault="00E306FB" w:rsidP="00C77FFC">
      <w:pPr>
        <w:pStyle w:val="IMG-Caption"/>
      </w:pPr>
      <w:r w:rsidRPr="00E306FB">
        <w:t>Figure 2</w:t>
      </w:r>
      <w:r>
        <w:t>.</w:t>
      </w:r>
      <w:r w:rsidR="00B9642B">
        <w:t>3</w:t>
      </w:r>
      <w:r w:rsidRPr="00E306FB">
        <w:t xml:space="preserve"> – </w:t>
      </w:r>
      <w:r>
        <w:t>OpenAI Playground Method</w:t>
      </w:r>
    </w:p>
    <w:p w14:paraId="7BE76C2F" w14:textId="38AE7AA1" w:rsidR="00C77FFC" w:rsidRDefault="001563C0" w:rsidP="00C77FFC">
      <w:pPr>
        <w:pStyle w:val="L-Numbers"/>
      </w:pPr>
      <w:r w:rsidRPr="001563C0">
        <w:t>After entering the appropriate system role and user prompt, click on "</w:t>
      </w:r>
      <w:r w:rsidRPr="00933C22">
        <w:rPr>
          <w:rStyle w:val="P-Bold"/>
        </w:rPr>
        <w:t>ENTER</w:t>
      </w:r>
      <w:r w:rsidRPr="001563C0">
        <w:t>".</w:t>
      </w:r>
    </w:p>
    <w:p w14:paraId="2B309E1F" w14:textId="292D24D8" w:rsidR="00933C22" w:rsidRDefault="00933C22" w:rsidP="00C77FFC">
      <w:pPr>
        <w:pStyle w:val="L-Numbers"/>
      </w:pPr>
      <w:r w:rsidRPr="00933C22">
        <w:t>ChatGPT will process the prompt and generate a formatted threat report with markdown language formatting, headings, bold keywords, tables, and other elements specified in the prompt.</w:t>
      </w:r>
    </w:p>
    <w:p w14:paraId="300A1BDA" w14:textId="692D5585" w:rsidR="00933C22" w:rsidRDefault="001D7A25" w:rsidP="001D7A25">
      <w:pPr>
        <w:pStyle w:val="IMG-Caption"/>
      </w:pPr>
      <w:r w:rsidRPr="001D7A25">
        <w:rPr>
          <w:noProof/>
        </w:rPr>
        <w:lastRenderedPageBreak/>
        <w:drawing>
          <wp:inline distT="0" distB="0" distL="0" distR="0" wp14:anchorId="0B36BBBE" wp14:editId="2FC5291E">
            <wp:extent cx="3801738" cy="3728404"/>
            <wp:effectExtent l="19050" t="19050" r="27940" b="24765"/>
            <wp:docPr id="980535202" name="Picture 1"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535202" name="Picture 1" descr="A close-up of a document&#10;&#10;Description automatically generated with medium confidence"/>
                    <pic:cNvPicPr/>
                  </pic:nvPicPr>
                  <pic:blipFill rotWithShape="1">
                    <a:blip r:embed="rId12"/>
                    <a:srcRect b="27494"/>
                    <a:stretch/>
                  </pic:blipFill>
                  <pic:spPr bwMode="auto">
                    <a:xfrm>
                      <a:off x="0" y="0"/>
                      <a:ext cx="3808939" cy="3735466"/>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78572D3" w14:textId="5137932F" w:rsidR="001D7A25" w:rsidRDefault="001D7A25" w:rsidP="001D7A25">
      <w:pPr>
        <w:pStyle w:val="IMG-Caption"/>
      </w:pPr>
      <w:r w:rsidRPr="00E306FB">
        <w:t>Figure 2</w:t>
      </w:r>
      <w:r>
        <w:t>.</w:t>
      </w:r>
      <w:r w:rsidR="00B9642B">
        <w:t>4</w:t>
      </w:r>
      <w:r w:rsidRPr="00E306FB">
        <w:t xml:space="preserve"> – </w:t>
      </w:r>
      <w:r>
        <w:t>ChatGPT Threat</w:t>
      </w:r>
      <w:r w:rsidR="00587818">
        <w:t xml:space="preserve"> Report</w:t>
      </w:r>
      <w:r w:rsidR="00534AB6">
        <w:t xml:space="preserve"> Narrative</w:t>
      </w:r>
      <w:r w:rsidR="00587818">
        <w:t xml:space="preserve"> Output</w:t>
      </w:r>
    </w:p>
    <w:p w14:paraId="1A3FD541" w14:textId="74F7E755" w:rsidR="00B131F4" w:rsidRDefault="00EB4024" w:rsidP="00EB4024">
      <w:pPr>
        <w:pStyle w:val="IMG-Caption"/>
      </w:pPr>
      <w:r w:rsidRPr="00EB4024">
        <w:rPr>
          <w:noProof/>
        </w:rPr>
        <w:lastRenderedPageBreak/>
        <w:drawing>
          <wp:inline distT="0" distB="0" distL="0" distR="0" wp14:anchorId="65729D97" wp14:editId="77033634">
            <wp:extent cx="3878477" cy="5097361"/>
            <wp:effectExtent l="19050" t="19050" r="27305" b="27305"/>
            <wp:docPr id="1785190465" name="Picture 1" descr="A close-up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190465" name="Picture 1" descr="A close-up of a document&#10;&#10;Description automatically generated with low confidence"/>
                    <pic:cNvPicPr/>
                  </pic:nvPicPr>
                  <pic:blipFill>
                    <a:blip r:embed="rId13"/>
                    <a:stretch>
                      <a:fillRect/>
                    </a:stretch>
                  </pic:blipFill>
                  <pic:spPr>
                    <a:xfrm>
                      <a:off x="0" y="0"/>
                      <a:ext cx="3895137" cy="5119257"/>
                    </a:xfrm>
                    <a:prstGeom prst="rect">
                      <a:avLst/>
                    </a:prstGeom>
                    <a:ln>
                      <a:solidFill>
                        <a:schemeClr val="tx1"/>
                      </a:solidFill>
                    </a:ln>
                  </pic:spPr>
                </pic:pic>
              </a:graphicData>
            </a:graphic>
          </wp:inline>
        </w:drawing>
      </w:r>
    </w:p>
    <w:p w14:paraId="4B56AAC6" w14:textId="5D938B61" w:rsidR="00534AB6" w:rsidRDefault="00534AB6" w:rsidP="00534AB6">
      <w:pPr>
        <w:pStyle w:val="IMG-Caption"/>
      </w:pPr>
      <w:r w:rsidRPr="00E306FB">
        <w:t>Figure 2</w:t>
      </w:r>
      <w:r>
        <w:t>.</w:t>
      </w:r>
      <w:r w:rsidR="00B9642B">
        <w:t>5</w:t>
      </w:r>
      <w:r w:rsidRPr="00E306FB">
        <w:t xml:space="preserve"> – </w:t>
      </w:r>
      <w:r>
        <w:t>ChatGPT Threat Report Table Output</w:t>
      </w:r>
    </w:p>
    <w:p w14:paraId="5E769D82" w14:textId="2F7C140F" w:rsidR="001D7A25" w:rsidRPr="006C0612" w:rsidRDefault="008562AF" w:rsidP="001D7A25">
      <w:pPr>
        <w:pStyle w:val="L-Numbers"/>
      </w:pPr>
      <w:r w:rsidRPr="008562AF">
        <w:t>Review the generated report to ensure it contains the desired information and formatting. If necessary, adjust your user prompt and resubmit it to improve the output.</w:t>
      </w:r>
    </w:p>
    <w:p w14:paraId="33AD9A1E" w14:textId="7A23DFB8" w:rsidR="00E07234" w:rsidRDefault="00E07234" w:rsidP="00C7618F">
      <w:pPr>
        <w:pStyle w:val="H2-Heading"/>
        <w:rPr>
          <w:lang w:val="en-GB"/>
        </w:rPr>
      </w:pPr>
      <w:r>
        <w:t>How it works</w:t>
      </w:r>
      <w:r w:rsidR="008D58F3">
        <w:t>…</w:t>
      </w:r>
    </w:p>
    <w:p w14:paraId="548C98FE" w14:textId="1DEFF70B" w:rsidR="00752825" w:rsidRDefault="004A2B12" w:rsidP="006C2972">
      <w:pPr>
        <w:pStyle w:val="P-Regular"/>
      </w:pPr>
      <w:r>
        <w:t xml:space="preserve">Just as we did in the recipe </w:t>
      </w:r>
      <w:proofErr w:type="spellStart"/>
      <w:r w:rsidR="0063358F" w:rsidRPr="0063358F">
        <w:t>Recipe</w:t>
      </w:r>
      <w:proofErr w:type="spellEnd"/>
      <w:r w:rsidR="0063358F" w:rsidRPr="0063358F">
        <w:t xml:space="preserve"> 1.4.</w:t>
      </w:r>
      <w:r w:rsidR="0063358F">
        <w:t xml:space="preserve"> </w:t>
      </w:r>
      <w:r w:rsidR="0063358F" w:rsidRPr="0063358F">
        <w:rPr>
          <w:rStyle w:val="P-Italics"/>
        </w:rPr>
        <w:t>Applying ChatGPT Roles (Application: AI CISO)</w:t>
      </w:r>
      <w:r w:rsidR="0063358F">
        <w:t>, w</w:t>
      </w:r>
      <w:r w:rsidR="00752825" w:rsidRPr="000F66DB">
        <w:t xml:space="preserve">hen you assign a role to ChatGPT, you provide a specific context or persona for the model to work with. This helps the model generate responses that are tailored to the given role, resulting in more accurate, relevant, and detailed content. The model will generate content </w:t>
      </w:r>
      <w:r w:rsidR="00752825" w:rsidRPr="000F66DB">
        <w:lastRenderedPageBreak/>
        <w:t>that aligns with the expertise and perspective of the assigned role, offering better insights, opinions, or recommendations.</w:t>
      </w:r>
    </w:p>
    <w:p w14:paraId="084FA14A" w14:textId="3F55A63D" w:rsidR="0063358F" w:rsidRDefault="00B34F97" w:rsidP="006C2972">
      <w:pPr>
        <w:pStyle w:val="P-Regular"/>
      </w:pPr>
      <w:r>
        <w:t xml:space="preserve">When we provide a threat name and direct ChatGPT to reference the MITRE ATT&amp;CK framework, </w:t>
      </w:r>
      <w:r w:rsidR="0051564A">
        <w:t xml:space="preserve">we are able to leverage </w:t>
      </w:r>
      <w:proofErr w:type="spellStart"/>
      <w:proofErr w:type="gramStart"/>
      <w:r w:rsidR="0051564A">
        <w:t>it’s</w:t>
      </w:r>
      <w:proofErr w:type="spellEnd"/>
      <w:proofErr w:type="gramEnd"/>
      <w:r w:rsidR="0051564A">
        <w:t xml:space="preserve"> massive dataset, which includes</w:t>
      </w:r>
      <w:r w:rsidR="007D26E7">
        <w:t xml:space="preserve"> detailed information about threats and the MITRE ATT&amp;CK framework. As a result, it </w:t>
      </w:r>
      <w:proofErr w:type="gramStart"/>
      <w:r w:rsidR="007D26E7">
        <w:t>is able to</w:t>
      </w:r>
      <w:proofErr w:type="gramEnd"/>
      <w:r w:rsidR="007D26E7">
        <w:t xml:space="preserve"> correlate the two and </w:t>
      </w:r>
      <w:r w:rsidR="00861FAC">
        <w:t xml:space="preserve">quickly give us the </w:t>
      </w:r>
      <w:proofErr w:type="spellStart"/>
      <w:r w:rsidR="00861FAC">
        <w:t>relvant</w:t>
      </w:r>
      <w:proofErr w:type="spellEnd"/>
      <w:r w:rsidR="00861FAC">
        <w:t xml:space="preserve"> threat information as it pertains to the TTPs identified in the framework.</w:t>
      </w:r>
    </w:p>
    <w:p w14:paraId="07A7D55D" w14:textId="4E083C0B" w:rsidR="00861FAC" w:rsidRDefault="00CB2CD5" w:rsidP="00861FAC">
      <w:pPr>
        <w:pStyle w:val="P-CalloutHeading"/>
      </w:pPr>
      <w:r>
        <w:t>Note</w:t>
      </w:r>
    </w:p>
    <w:p w14:paraId="35588808" w14:textId="050EFE5D" w:rsidR="00CB2CD5" w:rsidRPr="00CB2CD5" w:rsidRDefault="00CB2CD5" w:rsidP="00CB2CD5">
      <w:pPr>
        <w:pStyle w:val="P-Callout"/>
      </w:pPr>
      <w:r>
        <w:t>When using the current version of ChatGPT and the OpenAI API</w:t>
      </w:r>
      <w:r w:rsidR="00372235">
        <w:t xml:space="preserve"> as of the time of this writing, the dataset is only trained up through September 2021. Therefore, it will not have knowledge of any threat data</w:t>
      </w:r>
      <w:r w:rsidR="004659F0">
        <w:t xml:space="preserve"> after then. However, we will cover techniques later in this book on how to use the API and Python to feed </w:t>
      </w:r>
      <w:r w:rsidR="00EC0475">
        <w:t>recent data into the request.</w:t>
      </w:r>
    </w:p>
    <w:p w14:paraId="7F499EAB" w14:textId="589FD66A" w:rsidR="00082976" w:rsidRDefault="00FC4EE3" w:rsidP="00171D20">
      <w:pPr>
        <w:pStyle w:val="P-Regular"/>
      </w:pPr>
      <w:r w:rsidRPr="00002908">
        <w:t>By providing a clear template for the output in your prompt, you guide ChatGPT to generate responses that adhere to the specified structure and formatting. This helps ensure that the generated content is consistent, well-organized, and suitable for use in reports, presentations, or other formal documents. The model will focus on generating content that matches the formatting and structure you've provided while still delivering the information you requested.</w:t>
      </w:r>
      <w:r w:rsidR="002E4735">
        <w:t xml:space="preserve"> See </w:t>
      </w:r>
      <w:r w:rsidR="00E4589C">
        <w:t xml:space="preserve">the </w:t>
      </w:r>
      <w:r w:rsidR="002E4735">
        <w:t>recipe</w:t>
      </w:r>
      <w:r w:rsidR="001F51B8">
        <w:t>s</w:t>
      </w:r>
      <w:r w:rsidR="002E4735">
        <w:t xml:space="preserve"> </w:t>
      </w:r>
      <w:r w:rsidR="002E4735" w:rsidRPr="00E4589C">
        <w:rPr>
          <w:rStyle w:val="P-Italics"/>
        </w:rPr>
        <w:t>Enhancing Output with Templates (Application: Threat Report)</w:t>
      </w:r>
      <w:r w:rsidR="00E4589C">
        <w:t xml:space="preserve"> </w:t>
      </w:r>
      <w:r w:rsidR="001F51B8">
        <w:t xml:space="preserve">and </w:t>
      </w:r>
      <w:r w:rsidR="00171D20" w:rsidRPr="00171D20">
        <w:rPr>
          <w:rStyle w:val="P-Italics"/>
        </w:rPr>
        <w:t>Formatting Output as a Table (Application: Security Controls Table)</w:t>
      </w:r>
      <w:r w:rsidR="00171D20">
        <w:t xml:space="preserve"> </w:t>
      </w:r>
      <w:r w:rsidR="00E4589C">
        <w:t>for further details.</w:t>
      </w:r>
    </w:p>
    <w:p w14:paraId="759B19F5" w14:textId="2B5F7958" w:rsidR="0072735D" w:rsidRDefault="0072735D" w:rsidP="0072735D">
      <w:pPr>
        <w:pStyle w:val="H2-Heading"/>
      </w:pPr>
      <w:r>
        <w:t>There’s more</w:t>
      </w:r>
      <w:r w:rsidR="008D58F3">
        <w:t>…</w:t>
      </w:r>
    </w:p>
    <w:p w14:paraId="570FDA2B" w14:textId="3A8F0180" w:rsidR="00460857" w:rsidRDefault="007C38EE" w:rsidP="00A27060">
      <w:pPr>
        <w:pStyle w:val="P-Regular"/>
      </w:pPr>
      <w:r>
        <w:rPr>
          <w:lang w:val="en-US"/>
        </w:rPr>
        <w:t>Y</w:t>
      </w:r>
      <w:proofErr w:type="spellStart"/>
      <w:r w:rsidR="00A27060" w:rsidRPr="00A27060">
        <w:t>ou</w:t>
      </w:r>
      <w:proofErr w:type="spellEnd"/>
      <w:r w:rsidR="00873FE1">
        <w:t xml:space="preserve"> can </w:t>
      </w:r>
      <w:r w:rsidR="00B442B2">
        <w:t xml:space="preserve">extend the power and flexibility of this recipe by </w:t>
      </w:r>
      <w:r w:rsidR="00A27060" w:rsidRPr="00A27060">
        <w:t xml:space="preserve">using the OpenAI API with a Python script to generate a threat report, </w:t>
      </w:r>
      <w:proofErr w:type="gramStart"/>
      <w:r w:rsidR="00A27060" w:rsidRPr="00A27060">
        <w:t>similar to</w:t>
      </w:r>
      <w:proofErr w:type="gramEnd"/>
      <w:r w:rsidR="00A27060" w:rsidRPr="00A27060">
        <w:t xml:space="preserve"> the one created in the ChatGPT web UI. </w:t>
      </w:r>
      <w:r>
        <w:t>Here’s how you do it:</w:t>
      </w:r>
    </w:p>
    <w:p w14:paraId="01F4C32C" w14:textId="2DF7A48C" w:rsidR="007C38EE" w:rsidRDefault="00E4356D" w:rsidP="007C38EE">
      <w:pPr>
        <w:pStyle w:val="L-Numbers"/>
        <w:numPr>
          <w:ilvl w:val="0"/>
          <w:numId w:val="36"/>
        </w:numPr>
      </w:pPr>
      <w:r w:rsidRPr="00E4356D">
        <w:t>Start by importing the necessary libraries:</w:t>
      </w:r>
    </w:p>
    <w:p w14:paraId="65B15E05" w14:textId="77777777" w:rsidR="00E4356D" w:rsidRDefault="00E4356D" w:rsidP="00D7414E">
      <w:pPr>
        <w:pStyle w:val="SC-Source"/>
        <w:ind w:left="720"/>
      </w:pPr>
      <w:r>
        <w:t xml:space="preserve">import </w:t>
      </w:r>
      <w:proofErr w:type="spellStart"/>
      <w:proofErr w:type="gramStart"/>
      <w:r>
        <w:t>openai</w:t>
      </w:r>
      <w:proofErr w:type="spellEnd"/>
      <w:proofErr w:type="gramEnd"/>
    </w:p>
    <w:p w14:paraId="6070C98B" w14:textId="77777777" w:rsidR="00E4356D" w:rsidRDefault="00E4356D" w:rsidP="00D7414E">
      <w:pPr>
        <w:pStyle w:val="SC-Source"/>
        <w:ind w:left="720"/>
      </w:pPr>
      <w:r>
        <w:t xml:space="preserve">import </w:t>
      </w:r>
      <w:proofErr w:type="spellStart"/>
      <w:proofErr w:type="gramStart"/>
      <w:r>
        <w:t>os</w:t>
      </w:r>
      <w:proofErr w:type="spellEnd"/>
      <w:proofErr w:type="gramEnd"/>
    </w:p>
    <w:p w14:paraId="61F0D0A1" w14:textId="77777777" w:rsidR="00E4356D" w:rsidRDefault="00E4356D" w:rsidP="00D7414E">
      <w:pPr>
        <w:pStyle w:val="SC-Source"/>
        <w:ind w:left="720"/>
      </w:pPr>
      <w:r>
        <w:t>from docx import Document</w:t>
      </w:r>
    </w:p>
    <w:p w14:paraId="6E80A958" w14:textId="77777777" w:rsidR="00E4356D" w:rsidRDefault="00E4356D" w:rsidP="00D7414E">
      <w:pPr>
        <w:pStyle w:val="SC-Source"/>
        <w:ind w:left="720"/>
      </w:pPr>
      <w:r>
        <w:t xml:space="preserve">from </w:t>
      </w:r>
      <w:proofErr w:type="spellStart"/>
      <w:r>
        <w:t>tqdm</w:t>
      </w:r>
      <w:proofErr w:type="spellEnd"/>
      <w:r>
        <w:t xml:space="preserve"> import </w:t>
      </w:r>
      <w:proofErr w:type="spellStart"/>
      <w:r>
        <w:t>tqdm</w:t>
      </w:r>
      <w:proofErr w:type="spellEnd"/>
    </w:p>
    <w:p w14:paraId="58ED94A5" w14:textId="77777777" w:rsidR="00E4356D" w:rsidRDefault="00E4356D" w:rsidP="00D7414E">
      <w:pPr>
        <w:pStyle w:val="SC-Source"/>
        <w:ind w:left="720"/>
      </w:pPr>
      <w:r>
        <w:t xml:space="preserve">import </w:t>
      </w:r>
      <w:proofErr w:type="gramStart"/>
      <w:r>
        <w:t>threading</w:t>
      </w:r>
      <w:proofErr w:type="gramEnd"/>
    </w:p>
    <w:p w14:paraId="41230715" w14:textId="2D6C6B90" w:rsidR="00E4356D" w:rsidRDefault="00E4356D" w:rsidP="00D7414E">
      <w:pPr>
        <w:pStyle w:val="SC-Source"/>
        <w:ind w:left="720"/>
      </w:pPr>
      <w:r>
        <w:t xml:space="preserve">import </w:t>
      </w:r>
      <w:proofErr w:type="gramStart"/>
      <w:r>
        <w:t>time</w:t>
      </w:r>
      <w:proofErr w:type="gramEnd"/>
    </w:p>
    <w:p w14:paraId="5E619CB6" w14:textId="609EE72C" w:rsidR="00E4356D" w:rsidRDefault="00AB2362" w:rsidP="00E4356D">
      <w:pPr>
        <w:pStyle w:val="L-Numbers"/>
      </w:pPr>
      <w:r w:rsidRPr="00AB2362">
        <w:lastRenderedPageBreak/>
        <w:t>Set up the OpenAI API</w:t>
      </w:r>
      <w:r w:rsidR="00F67581">
        <w:t xml:space="preserve"> the same as we did in the recipe</w:t>
      </w:r>
      <w:r w:rsidR="00F513A7" w:rsidRPr="00F513A7">
        <w:t xml:space="preserve"> </w:t>
      </w:r>
      <w:r w:rsidR="00F513A7" w:rsidRPr="00F513A7">
        <w:rPr>
          <w:rStyle w:val="P-Italics"/>
        </w:rPr>
        <w:t>Setting the OpenAI API Key as an Environment Variable</w:t>
      </w:r>
      <w:r w:rsidRPr="00AB2362">
        <w:t>:</w:t>
      </w:r>
    </w:p>
    <w:p w14:paraId="413C7A9F" w14:textId="11869005" w:rsidR="00AB2362" w:rsidRDefault="00AB2362" w:rsidP="00D7414E">
      <w:pPr>
        <w:pStyle w:val="SC-Source"/>
        <w:ind w:left="720"/>
      </w:pPr>
      <w:proofErr w:type="spellStart"/>
      <w:r w:rsidRPr="00AB2362">
        <w:t>openai.api_key</w:t>
      </w:r>
      <w:proofErr w:type="spellEnd"/>
      <w:r w:rsidRPr="00AB2362">
        <w:t xml:space="preserve"> = </w:t>
      </w:r>
      <w:proofErr w:type="spellStart"/>
      <w:proofErr w:type="gramStart"/>
      <w:r w:rsidRPr="00AB2362">
        <w:t>os.getenv</w:t>
      </w:r>
      <w:proofErr w:type="spellEnd"/>
      <w:proofErr w:type="gramEnd"/>
      <w:r w:rsidRPr="00AB2362">
        <w:t>("OPENAI_API_KEY")</w:t>
      </w:r>
    </w:p>
    <w:p w14:paraId="7B93486E" w14:textId="2E79F5C0" w:rsidR="00AB2362" w:rsidRDefault="00AB2362" w:rsidP="00AB2362">
      <w:pPr>
        <w:pStyle w:val="L-Numbers"/>
      </w:pPr>
      <w:r w:rsidRPr="00AB2362">
        <w:t>Create a function to generate a report using the OpenAI API:</w:t>
      </w:r>
    </w:p>
    <w:p w14:paraId="0CBA8990" w14:textId="77777777" w:rsidR="0003675B" w:rsidRDefault="0003675B" w:rsidP="00D7414E">
      <w:pPr>
        <w:pStyle w:val="SC-Source"/>
        <w:ind w:left="720"/>
      </w:pPr>
      <w:r>
        <w:t xml:space="preserve">def </w:t>
      </w:r>
      <w:proofErr w:type="spellStart"/>
      <w:r>
        <w:t>generate_</w:t>
      </w:r>
      <w:proofErr w:type="gramStart"/>
      <w:r>
        <w:t>report</w:t>
      </w:r>
      <w:proofErr w:type="spellEnd"/>
      <w:r>
        <w:t>(</w:t>
      </w:r>
      <w:proofErr w:type="spellStart"/>
      <w:proofErr w:type="gramEnd"/>
      <w:r>
        <w:t>threat_name</w:t>
      </w:r>
      <w:proofErr w:type="spellEnd"/>
      <w:r>
        <w:t>: str) -&gt; str:</w:t>
      </w:r>
    </w:p>
    <w:p w14:paraId="6B3C08BD" w14:textId="77777777" w:rsidR="0003675B" w:rsidRDefault="0003675B" w:rsidP="00D7414E">
      <w:pPr>
        <w:pStyle w:val="SC-Source"/>
        <w:ind w:left="720"/>
      </w:pPr>
      <w:r>
        <w:t xml:space="preserve">    ...</w:t>
      </w:r>
    </w:p>
    <w:p w14:paraId="77CF65EC" w14:textId="79283A09" w:rsidR="00AB2362" w:rsidRDefault="0003675B" w:rsidP="00D7414E">
      <w:pPr>
        <w:pStyle w:val="SC-Source"/>
        <w:ind w:left="720"/>
      </w:pPr>
      <w:r>
        <w:t xml:space="preserve">    return response['choices'][</w:t>
      </w:r>
      <w:proofErr w:type="gramStart"/>
      <w:r>
        <w:t>0][</w:t>
      </w:r>
      <w:proofErr w:type="gramEnd"/>
      <w:r>
        <w:t>'message']['content'].strip()</w:t>
      </w:r>
    </w:p>
    <w:p w14:paraId="1E21ED80" w14:textId="2116CA7F" w:rsidR="0003675B" w:rsidRDefault="0003675B" w:rsidP="00D7414E">
      <w:pPr>
        <w:pStyle w:val="P-Regular"/>
        <w:ind w:left="720"/>
      </w:pPr>
      <w:r w:rsidRPr="0003675B">
        <w:t>This function takes a threat name as input and sends it as part of a prompt to the OpenAI API. It returns the generated text from the API response.</w:t>
      </w:r>
    </w:p>
    <w:p w14:paraId="34000D55" w14:textId="7572F797" w:rsidR="0003675B" w:rsidRDefault="00180B9B" w:rsidP="0003675B">
      <w:pPr>
        <w:pStyle w:val="L-Numbers"/>
      </w:pPr>
      <w:r w:rsidRPr="00180B9B">
        <w:t>Create a function to convert the generated text, which is in Markdown format, to a Microsoft Word document:</w:t>
      </w:r>
    </w:p>
    <w:p w14:paraId="0CBAB9DA" w14:textId="77777777" w:rsidR="00180B9B" w:rsidRDefault="00180B9B" w:rsidP="00D7414E">
      <w:pPr>
        <w:pStyle w:val="SC-Source"/>
        <w:ind w:left="720"/>
      </w:pPr>
      <w:r>
        <w:t xml:space="preserve">def </w:t>
      </w:r>
      <w:proofErr w:type="spellStart"/>
      <w:r>
        <w:t>markdown_to_</w:t>
      </w:r>
      <w:proofErr w:type="gramStart"/>
      <w:r>
        <w:t>docx</w:t>
      </w:r>
      <w:proofErr w:type="spellEnd"/>
      <w:r>
        <w:t>(</w:t>
      </w:r>
      <w:proofErr w:type="spellStart"/>
      <w:proofErr w:type="gramEnd"/>
      <w:r>
        <w:t>markdown_text</w:t>
      </w:r>
      <w:proofErr w:type="spellEnd"/>
      <w:r>
        <w:t xml:space="preserve">: str, </w:t>
      </w:r>
      <w:proofErr w:type="spellStart"/>
      <w:r>
        <w:t>output_file</w:t>
      </w:r>
      <w:proofErr w:type="spellEnd"/>
      <w:r>
        <w:t>: str):</w:t>
      </w:r>
    </w:p>
    <w:p w14:paraId="727897DD" w14:textId="77777777" w:rsidR="00180B9B" w:rsidRDefault="00180B9B" w:rsidP="00D7414E">
      <w:pPr>
        <w:pStyle w:val="SC-Source"/>
        <w:ind w:left="720"/>
      </w:pPr>
      <w:r>
        <w:t xml:space="preserve">    ...</w:t>
      </w:r>
    </w:p>
    <w:p w14:paraId="2054CAE8" w14:textId="1766F7EB" w:rsidR="00180B9B" w:rsidRDefault="00180B9B" w:rsidP="00D7414E">
      <w:pPr>
        <w:pStyle w:val="SC-Source"/>
        <w:ind w:left="720"/>
      </w:pPr>
      <w:r>
        <w:t xml:space="preserve">    </w:t>
      </w:r>
      <w:proofErr w:type="spellStart"/>
      <w:proofErr w:type="gramStart"/>
      <w:r>
        <w:t>document.save</w:t>
      </w:r>
      <w:proofErr w:type="spellEnd"/>
      <w:proofErr w:type="gramEnd"/>
      <w:r>
        <w:t>(</w:t>
      </w:r>
      <w:proofErr w:type="spellStart"/>
      <w:r>
        <w:t>output_file</w:t>
      </w:r>
      <w:proofErr w:type="spellEnd"/>
      <w:r>
        <w:t>)</w:t>
      </w:r>
    </w:p>
    <w:p w14:paraId="51A0B805" w14:textId="5A0AA7AB" w:rsidR="00180B9B" w:rsidRDefault="00180B9B" w:rsidP="00D7414E">
      <w:pPr>
        <w:pStyle w:val="P-Regular"/>
        <w:ind w:left="720"/>
      </w:pPr>
      <w:r w:rsidRPr="00180B9B">
        <w:t>This function takes the generated text in Markdown format and an output file name. It parses the Markdown text and creates a Word document with the appropriate formatting.</w:t>
      </w:r>
    </w:p>
    <w:p w14:paraId="5B72B8D5" w14:textId="2AE6E02C" w:rsidR="00180B9B" w:rsidRDefault="0050372D" w:rsidP="00180B9B">
      <w:pPr>
        <w:pStyle w:val="L-Numbers"/>
      </w:pPr>
      <w:r w:rsidRPr="0050372D">
        <w:t>Create a function to extract tables from the Markdown text:</w:t>
      </w:r>
    </w:p>
    <w:p w14:paraId="2D4A31C3" w14:textId="77777777" w:rsidR="0050372D" w:rsidRDefault="0050372D" w:rsidP="00D7414E">
      <w:pPr>
        <w:pStyle w:val="SC-Source"/>
        <w:ind w:left="720"/>
      </w:pPr>
      <w:r>
        <w:t xml:space="preserve">def </w:t>
      </w:r>
      <w:proofErr w:type="spellStart"/>
      <w:r>
        <w:t>extract_</w:t>
      </w:r>
      <w:proofErr w:type="gramStart"/>
      <w:r>
        <w:t>tables</w:t>
      </w:r>
      <w:proofErr w:type="spellEnd"/>
      <w:r>
        <w:t>(</w:t>
      </w:r>
      <w:proofErr w:type="spellStart"/>
      <w:proofErr w:type="gramEnd"/>
      <w:r>
        <w:t>markdown_text</w:t>
      </w:r>
      <w:proofErr w:type="spellEnd"/>
      <w:r>
        <w:t>: str):</w:t>
      </w:r>
    </w:p>
    <w:p w14:paraId="1263CC0D" w14:textId="77777777" w:rsidR="0050372D" w:rsidRDefault="0050372D" w:rsidP="00D7414E">
      <w:pPr>
        <w:pStyle w:val="SC-Source"/>
        <w:ind w:left="720"/>
      </w:pPr>
      <w:r>
        <w:t xml:space="preserve">    ...</w:t>
      </w:r>
    </w:p>
    <w:p w14:paraId="16FE9972" w14:textId="1997C9C5" w:rsidR="0050372D" w:rsidRDefault="0050372D" w:rsidP="00D7414E">
      <w:pPr>
        <w:pStyle w:val="SC-Source"/>
        <w:ind w:left="720"/>
      </w:pPr>
      <w:r>
        <w:t xml:space="preserve">    return </w:t>
      </w:r>
      <w:proofErr w:type="gramStart"/>
      <w:r>
        <w:t>tables</w:t>
      </w:r>
      <w:proofErr w:type="gramEnd"/>
    </w:p>
    <w:p w14:paraId="17B5DF3C" w14:textId="426CDFB9" w:rsidR="0050372D" w:rsidRDefault="00AF5A20" w:rsidP="00D7414E">
      <w:pPr>
        <w:pStyle w:val="P-Regular"/>
        <w:ind w:left="720"/>
      </w:pPr>
      <w:r w:rsidRPr="00AF5A20">
        <w:t>This function iterates through the Markdown text and extracts any tables it finds.</w:t>
      </w:r>
    </w:p>
    <w:p w14:paraId="651B7A4B" w14:textId="1FBA1A2C" w:rsidR="00AF5A20" w:rsidRDefault="00AF5A20" w:rsidP="00AF5A20">
      <w:pPr>
        <w:pStyle w:val="L-Numbers"/>
      </w:pPr>
      <w:r w:rsidRPr="00AF5A20">
        <w:t>Create a function to display the elapsed time while waiting for the API call:</w:t>
      </w:r>
    </w:p>
    <w:p w14:paraId="569FFAC7" w14:textId="77777777" w:rsidR="00AF5A20" w:rsidRDefault="00AF5A20" w:rsidP="00D7414E">
      <w:pPr>
        <w:pStyle w:val="SC-Source"/>
        <w:ind w:left="720"/>
      </w:pPr>
      <w:r>
        <w:t xml:space="preserve">def </w:t>
      </w:r>
      <w:proofErr w:type="spellStart"/>
      <w:r>
        <w:t>display_elapsed_</w:t>
      </w:r>
      <w:proofErr w:type="gramStart"/>
      <w:r>
        <w:t>time</w:t>
      </w:r>
      <w:proofErr w:type="spellEnd"/>
      <w:r>
        <w:t>(</w:t>
      </w:r>
      <w:proofErr w:type="gramEnd"/>
      <w:r>
        <w:t>):</w:t>
      </w:r>
    </w:p>
    <w:p w14:paraId="02F20546" w14:textId="5264918A" w:rsidR="00AF5A20" w:rsidRDefault="00AF5A20" w:rsidP="00D7414E">
      <w:pPr>
        <w:pStyle w:val="SC-Source"/>
        <w:ind w:left="720"/>
      </w:pPr>
      <w:r>
        <w:t xml:space="preserve">    ...</w:t>
      </w:r>
    </w:p>
    <w:p w14:paraId="68D5CD05" w14:textId="77777777" w:rsidR="005647E7" w:rsidRPr="005647E7" w:rsidRDefault="005647E7" w:rsidP="00D7414E">
      <w:pPr>
        <w:ind w:left="720"/>
        <w:rPr>
          <w:rFonts w:eastAsia="Arial"/>
          <w:lang w:val="en"/>
        </w:rPr>
      </w:pPr>
      <w:r w:rsidRPr="005647E7">
        <w:rPr>
          <w:rFonts w:eastAsia="Arial"/>
          <w:lang w:val="en"/>
        </w:rPr>
        <w:t>This function shows the elapsed time in seconds while waiting for the API call to complete.</w:t>
      </w:r>
    </w:p>
    <w:p w14:paraId="747A3220" w14:textId="3E7AA34B" w:rsidR="005647E7" w:rsidRDefault="005647E7" w:rsidP="005647E7">
      <w:pPr>
        <w:pStyle w:val="L-Numbers"/>
      </w:pPr>
      <w:r w:rsidRPr="005647E7">
        <w:lastRenderedPageBreak/>
        <w:t>Get the threat name from user input:</w:t>
      </w:r>
    </w:p>
    <w:p w14:paraId="3C0691BA" w14:textId="5402630D" w:rsidR="005647E7" w:rsidRDefault="0091521F" w:rsidP="00D7414E">
      <w:pPr>
        <w:pStyle w:val="SC-Source"/>
        <w:ind w:left="720"/>
      </w:pPr>
      <w:proofErr w:type="spellStart"/>
      <w:r w:rsidRPr="0091521F">
        <w:t>threat_name</w:t>
      </w:r>
      <w:proofErr w:type="spellEnd"/>
      <w:r w:rsidRPr="0091521F">
        <w:t xml:space="preserve"> = </w:t>
      </w:r>
      <w:proofErr w:type="gramStart"/>
      <w:r w:rsidRPr="0091521F">
        <w:t>input(</w:t>
      </w:r>
      <w:proofErr w:type="gramEnd"/>
      <w:r w:rsidRPr="0091521F">
        <w:t>"Enter the name of a cyber threat: ")</w:t>
      </w:r>
    </w:p>
    <w:p w14:paraId="3A0BA29A" w14:textId="15555C3A" w:rsidR="0091521F" w:rsidRDefault="0091521F" w:rsidP="0091521F">
      <w:pPr>
        <w:pStyle w:val="L-Numbers"/>
      </w:pPr>
      <w:r w:rsidRPr="0091521F">
        <w:t>Start a separate thread to display the elapsed time while making the API call:</w:t>
      </w:r>
    </w:p>
    <w:p w14:paraId="46ECE50B" w14:textId="77777777" w:rsidR="00B069CB" w:rsidRDefault="00B069CB" w:rsidP="00D7414E">
      <w:pPr>
        <w:pStyle w:val="SC-Source"/>
        <w:ind w:left="720"/>
      </w:pPr>
      <w:proofErr w:type="spellStart"/>
      <w:r>
        <w:t>api_call_completed</w:t>
      </w:r>
      <w:proofErr w:type="spellEnd"/>
      <w:r>
        <w:t xml:space="preserve"> = False</w:t>
      </w:r>
    </w:p>
    <w:p w14:paraId="091BB602" w14:textId="77777777" w:rsidR="00B069CB" w:rsidRDefault="00B069CB" w:rsidP="00D7414E">
      <w:pPr>
        <w:pStyle w:val="SC-Source"/>
        <w:ind w:left="720"/>
      </w:pPr>
      <w:proofErr w:type="spellStart"/>
      <w:r>
        <w:t>elapsed_time_thread</w:t>
      </w:r>
      <w:proofErr w:type="spellEnd"/>
      <w:r>
        <w:t xml:space="preserve"> = </w:t>
      </w:r>
      <w:proofErr w:type="spellStart"/>
      <w:proofErr w:type="gramStart"/>
      <w:r>
        <w:t>threading.Thread</w:t>
      </w:r>
      <w:proofErr w:type="spellEnd"/>
      <w:proofErr w:type="gramEnd"/>
      <w:r>
        <w:t>(target=</w:t>
      </w:r>
      <w:proofErr w:type="spellStart"/>
      <w:r>
        <w:t>display_elapsed_time</w:t>
      </w:r>
      <w:proofErr w:type="spellEnd"/>
      <w:r>
        <w:t>)</w:t>
      </w:r>
    </w:p>
    <w:p w14:paraId="0A485EA9" w14:textId="07222A7F" w:rsidR="0091521F" w:rsidRDefault="00B069CB" w:rsidP="00D7414E">
      <w:pPr>
        <w:pStyle w:val="SC-Source"/>
        <w:ind w:left="720"/>
      </w:pPr>
      <w:proofErr w:type="spellStart"/>
      <w:r>
        <w:t>elapsed_time_</w:t>
      </w:r>
      <w:proofErr w:type="gramStart"/>
      <w:r>
        <w:t>thread.start</w:t>
      </w:r>
      <w:proofErr w:type="spellEnd"/>
      <w:proofErr w:type="gramEnd"/>
      <w:r>
        <w:t>()</w:t>
      </w:r>
    </w:p>
    <w:p w14:paraId="110154A8" w14:textId="0A66A11A" w:rsidR="00B069CB" w:rsidRDefault="00B069CB" w:rsidP="00B069CB">
      <w:pPr>
        <w:pStyle w:val="L-Numbers"/>
      </w:pPr>
      <w:r w:rsidRPr="00B069CB">
        <w:t>Make the API call and handle exceptions:</w:t>
      </w:r>
    </w:p>
    <w:p w14:paraId="4514EF9B" w14:textId="77777777" w:rsidR="00B069CB" w:rsidRDefault="00B069CB" w:rsidP="00D7414E">
      <w:pPr>
        <w:pStyle w:val="SC-Source"/>
        <w:ind w:left="720"/>
      </w:pPr>
      <w:r>
        <w:t>try:</w:t>
      </w:r>
    </w:p>
    <w:p w14:paraId="4F38D803" w14:textId="77777777" w:rsidR="00B069CB" w:rsidRDefault="00B069CB" w:rsidP="00D7414E">
      <w:pPr>
        <w:pStyle w:val="SC-Source"/>
        <w:ind w:left="720"/>
      </w:pPr>
      <w:r>
        <w:t xml:space="preserve">    report = </w:t>
      </w:r>
      <w:proofErr w:type="spellStart"/>
      <w:r>
        <w:t>generate_report</w:t>
      </w:r>
      <w:proofErr w:type="spellEnd"/>
      <w:r>
        <w:t>(</w:t>
      </w:r>
      <w:proofErr w:type="spellStart"/>
      <w:r>
        <w:t>threat_name</w:t>
      </w:r>
      <w:proofErr w:type="spellEnd"/>
      <w:r>
        <w:t>)</w:t>
      </w:r>
    </w:p>
    <w:p w14:paraId="52C3C899" w14:textId="77777777" w:rsidR="00B069CB" w:rsidRDefault="00B069CB" w:rsidP="00D7414E">
      <w:pPr>
        <w:pStyle w:val="SC-Source"/>
        <w:ind w:left="720"/>
      </w:pPr>
      <w:r>
        <w:t xml:space="preserve">    </w:t>
      </w:r>
      <w:proofErr w:type="spellStart"/>
      <w:r>
        <w:t>api_call_completed</w:t>
      </w:r>
      <w:proofErr w:type="spellEnd"/>
      <w:r>
        <w:t xml:space="preserve"> = True</w:t>
      </w:r>
    </w:p>
    <w:p w14:paraId="3BF389CC" w14:textId="77777777" w:rsidR="00B069CB" w:rsidRDefault="00B069CB" w:rsidP="00D7414E">
      <w:pPr>
        <w:pStyle w:val="SC-Source"/>
        <w:ind w:left="720"/>
      </w:pPr>
      <w:r>
        <w:t xml:space="preserve">    </w:t>
      </w:r>
      <w:proofErr w:type="spellStart"/>
      <w:r>
        <w:t>elapsed_time_</w:t>
      </w:r>
      <w:proofErr w:type="gramStart"/>
      <w:r>
        <w:t>thread.join</w:t>
      </w:r>
      <w:proofErr w:type="spellEnd"/>
      <w:proofErr w:type="gramEnd"/>
      <w:r>
        <w:t>()</w:t>
      </w:r>
    </w:p>
    <w:p w14:paraId="08FA2663" w14:textId="77777777" w:rsidR="00B069CB" w:rsidRDefault="00B069CB" w:rsidP="00D7414E">
      <w:pPr>
        <w:pStyle w:val="SC-Source"/>
        <w:ind w:left="720"/>
      </w:pPr>
      <w:r>
        <w:t>except Exception as e:</w:t>
      </w:r>
    </w:p>
    <w:p w14:paraId="7701DBD7" w14:textId="7F9F5E2E" w:rsidR="00B069CB" w:rsidRDefault="00B069CB" w:rsidP="00D7414E">
      <w:pPr>
        <w:pStyle w:val="SC-Source"/>
        <w:ind w:left="720"/>
      </w:pPr>
      <w:r>
        <w:t xml:space="preserve">    ...</w:t>
      </w:r>
    </w:p>
    <w:p w14:paraId="244B0298" w14:textId="6D6E1611" w:rsidR="00B069CB" w:rsidRDefault="006643A9" w:rsidP="00B069CB">
      <w:pPr>
        <w:pStyle w:val="L-Numbers"/>
      </w:pPr>
      <w:r w:rsidRPr="006643A9">
        <w:t>Save the generated report as a Word document:</w:t>
      </w:r>
    </w:p>
    <w:p w14:paraId="5A9DF854" w14:textId="48BD1B3B" w:rsidR="006643A9" w:rsidRDefault="006643A9" w:rsidP="00D7414E">
      <w:pPr>
        <w:pStyle w:val="SC-Source"/>
        <w:ind w:left="720"/>
      </w:pPr>
      <w:proofErr w:type="spellStart"/>
      <w:r w:rsidRPr="006643A9">
        <w:t>docx_output_file</w:t>
      </w:r>
      <w:proofErr w:type="spellEnd"/>
      <w:r w:rsidRPr="006643A9">
        <w:t xml:space="preserve"> = f"{</w:t>
      </w:r>
      <w:proofErr w:type="spellStart"/>
      <w:r w:rsidRPr="006643A9">
        <w:t>threat_</w:t>
      </w:r>
      <w:proofErr w:type="gramStart"/>
      <w:r w:rsidRPr="006643A9">
        <w:t>name</w:t>
      </w:r>
      <w:proofErr w:type="spellEnd"/>
      <w:r w:rsidRPr="006643A9">
        <w:t>}_report.docx</w:t>
      </w:r>
      <w:proofErr w:type="gramEnd"/>
      <w:r w:rsidRPr="006643A9">
        <w:t>"</w:t>
      </w:r>
    </w:p>
    <w:p w14:paraId="07601DD9" w14:textId="0998EBAC" w:rsidR="006643A9" w:rsidRDefault="006643A9" w:rsidP="006643A9">
      <w:pPr>
        <w:pStyle w:val="L-Numbers"/>
      </w:pPr>
      <w:r w:rsidRPr="006643A9">
        <w:t>Generate the report and handle exceptions:</w:t>
      </w:r>
    </w:p>
    <w:p w14:paraId="58B2FEB5" w14:textId="77777777" w:rsidR="006643A9" w:rsidRDefault="006643A9" w:rsidP="00D7414E">
      <w:pPr>
        <w:pStyle w:val="SC-Source"/>
        <w:ind w:left="720"/>
      </w:pPr>
      <w:r>
        <w:t>try:</w:t>
      </w:r>
    </w:p>
    <w:p w14:paraId="65E2388C" w14:textId="77777777" w:rsidR="006643A9" w:rsidRDefault="006643A9" w:rsidP="00D7414E">
      <w:pPr>
        <w:pStyle w:val="SC-Source"/>
        <w:ind w:left="720"/>
      </w:pPr>
      <w:r>
        <w:t xml:space="preserve">    with </w:t>
      </w:r>
      <w:proofErr w:type="spellStart"/>
      <w:proofErr w:type="gramStart"/>
      <w:r>
        <w:t>tqdm</w:t>
      </w:r>
      <w:proofErr w:type="spellEnd"/>
      <w:r>
        <w:t>(</w:t>
      </w:r>
      <w:proofErr w:type="gramEnd"/>
      <w:r>
        <w:t>total=1, desc="Generating report and files") as pbar:</w:t>
      </w:r>
    </w:p>
    <w:p w14:paraId="32A0480C" w14:textId="77777777" w:rsidR="006643A9" w:rsidRDefault="006643A9" w:rsidP="00D7414E">
      <w:pPr>
        <w:pStyle w:val="SC-Source"/>
        <w:ind w:left="720"/>
      </w:pPr>
      <w:r>
        <w:t xml:space="preserve">        </w:t>
      </w:r>
      <w:proofErr w:type="spellStart"/>
      <w:r>
        <w:t>markdown_to_</w:t>
      </w:r>
      <w:proofErr w:type="gramStart"/>
      <w:r>
        <w:t>docx</w:t>
      </w:r>
      <w:proofErr w:type="spellEnd"/>
      <w:r>
        <w:t>(</w:t>
      </w:r>
      <w:proofErr w:type="gramEnd"/>
      <w:r>
        <w:t xml:space="preserve">report, </w:t>
      </w:r>
      <w:proofErr w:type="spellStart"/>
      <w:r>
        <w:t>docx_output_file</w:t>
      </w:r>
      <w:proofErr w:type="spellEnd"/>
      <w:r>
        <w:t>)</w:t>
      </w:r>
    </w:p>
    <w:p w14:paraId="49F8D17F" w14:textId="77777777" w:rsidR="006643A9" w:rsidRDefault="006643A9" w:rsidP="00D7414E">
      <w:pPr>
        <w:pStyle w:val="SC-Source"/>
        <w:ind w:left="720"/>
      </w:pPr>
      <w:r>
        <w:t xml:space="preserve">    </w:t>
      </w:r>
      <w:proofErr w:type="gramStart"/>
      <w:r>
        <w:t>print(</w:t>
      </w:r>
      <w:proofErr w:type="gramEnd"/>
      <w:r>
        <w:t>"\</w:t>
      </w:r>
      <w:proofErr w:type="spellStart"/>
      <w:r>
        <w:t>nReport</w:t>
      </w:r>
      <w:proofErr w:type="spellEnd"/>
      <w:r>
        <w:t xml:space="preserve"> and tables generated successfully!")</w:t>
      </w:r>
    </w:p>
    <w:p w14:paraId="6989C682" w14:textId="77777777" w:rsidR="006643A9" w:rsidRDefault="006643A9" w:rsidP="00D7414E">
      <w:pPr>
        <w:pStyle w:val="SC-Source"/>
        <w:ind w:left="720"/>
      </w:pPr>
      <w:r>
        <w:t>except Exception as e:</w:t>
      </w:r>
    </w:p>
    <w:p w14:paraId="742F4A53" w14:textId="65914D1B" w:rsidR="006643A9" w:rsidRDefault="006643A9" w:rsidP="00D7414E">
      <w:pPr>
        <w:pStyle w:val="SC-Source"/>
        <w:ind w:left="720"/>
      </w:pPr>
      <w:r>
        <w:t xml:space="preserve">    ...</w:t>
      </w:r>
    </w:p>
    <w:p w14:paraId="7EBACCA7" w14:textId="7E664065" w:rsidR="00E46BA9" w:rsidRDefault="00E46BA9" w:rsidP="00446D8E">
      <w:pPr>
        <w:pStyle w:val="P-Regular"/>
      </w:pPr>
      <w:bookmarkStart w:id="3" w:name="_Hlk134383853"/>
      <w:r>
        <w:t>Here is how the completed script should look:</w:t>
      </w:r>
    </w:p>
    <w:bookmarkEnd w:id="3"/>
    <w:p w14:paraId="58C6265D" w14:textId="77777777" w:rsidR="00745959" w:rsidRDefault="00745959" w:rsidP="00745959">
      <w:pPr>
        <w:pStyle w:val="SC-Source"/>
      </w:pPr>
      <w:r>
        <w:t xml:space="preserve">import </w:t>
      </w:r>
      <w:proofErr w:type="spellStart"/>
      <w:proofErr w:type="gramStart"/>
      <w:r>
        <w:t>openai</w:t>
      </w:r>
      <w:proofErr w:type="spellEnd"/>
      <w:proofErr w:type="gramEnd"/>
    </w:p>
    <w:p w14:paraId="44BAB466" w14:textId="77777777" w:rsidR="00745959" w:rsidRDefault="00745959" w:rsidP="00745959">
      <w:pPr>
        <w:pStyle w:val="SC-Source"/>
      </w:pPr>
      <w:r>
        <w:t xml:space="preserve">import </w:t>
      </w:r>
      <w:proofErr w:type="spellStart"/>
      <w:proofErr w:type="gramStart"/>
      <w:r>
        <w:t>os</w:t>
      </w:r>
      <w:proofErr w:type="spellEnd"/>
      <w:proofErr w:type="gramEnd"/>
    </w:p>
    <w:p w14:paraId="49A77523" w14:textId="77777777" w:rsidR="00745959" w:rsidRDefault="00745959" w:rsidP="00745959">
      <w:pPr>
        <w:pStyle w:val="SC-Source"/>
      </w:pPr>
      <w:r>
        <w:t>from docx import Document</w:t>
      </w:r>
    </w:p>
    <w:p w14:paraId="38458F84" w14:textId="77777777" w:rsidR="00745959" w:rsidRDefault="00745959" w:rsidP="00745959">
      <w:pPr>
        <w:pStyle w:val="SC-Source"/>
      </w:pPr>
      <w:r>
        <w:lastRenderedPageBreak/>
        <w:t xml:space="preserve">from </w:t>
      </w:r>
      <w:proofErr w:type="spellStart"/>
      <w:r>
        <w:t>tqdm</w:t>
      </w:r>
      <w:proofErr w:type="spellEnd"/>
      <w:r>
        <w:t xml:space="preserve"> import </w:t>
      </w:r>
      <w:proofErr w:type="spellStart"/>
      <w:r>
        <w:t>tqdm</w:t>
      </w:r>
      <w:proofErr w:type="spellEnd"/>
    </w:p>
    <w:p w14:paraId="5F9F7F96" w14:textId="77777777" w:rsidR="00745959" w:rsidRDefault="00745959" w:rsidP="00745959">
      <w:pPr>
        <w:pStyle w:val="SC-Source"/>
      </w:pPr>
      <w:r>
        <w:t xml:space="preserve">import </w:t>
      </w:r>
      <w:proofErr w:type="gramStart"/>
      <w:r>
        <w:t>threading</w:t>
      </w:r>
      <w:proofErr w:type="gramEnd"/>
    </w:p>
    <w:p w14:paraId="04EE8605" w14:textId="77777777" w:rsidR="00745959" w:rsidRDefault="00745959" w:rsidP="00745959">
      <w:pPr>
        <w:pStyle w:val="SC-Source"/>
      </w:pPr>
      <w:r>
        <w:t xml:space="preserve">import </w:t>
      </w:r>
      <w:proofErr w:type="gramStart"/>
      <w:r>
        <w:t>time</w:t>
      </w:r>
      <w:proofErr w:type="gramEnd"/>
    </w:p>
    <w:p w14:paraId="4D983034" w14:textId="77777777" w:rsidR="00745959" w:rsidRDefault="00745959" w:rsidP="00745959">
      <w:pPr>
        <w:pStyle w:val="SC-Source"/>
      </w:pPr>
    </w:p>
    <w:p w14:paraId="627E122E" w14:textId="77777777" w:rsidR="00745959" w:rsidRDefault="00745959" w:rsidP="00745959">
      <w:pPr>
        <w:pStyle w:val="SC-Source"/>
      </w:pPr>
      <w:r>
        <w:t># Set up the OpenAI API</w:t>
      </w:r>
    </w:p>
    <w:p w14:paraId="198C6001" w14:textId="77777777" w:rsidR="00745959" w:rsidRDefault="00745959" w:rsidP="00745959">
      <w:pPr>
        <w:pStyle w:val="SC-Source"/>
      </w:pPr>
      <w:proofErr w:type="spellStart"/>
      <w:r>
        <w:t>openai.api_key</w:t>
      </w:r>
      <w:proofErr w:type="spellEnd"/>
      <w:r>
        <w:t xml:space="preserve"> = </w:t>
      </w:r>
      <w:proofErr w:type="spellStart"/>
      <w:proofErr w:type="gramStart"/>
      <w:r>
        <w:t>os.getenv</w:t>
      </w:r>
      <w:proofErr w:type="spellEnd"/>
      <w:proofErr w:type="gramEnd"/>
      <w:r>
        <w:t>("OPENAI_API_KEY")</w:t>
      </w:r>
    </w:p>
    <w:p w14:paraId="394BD26B" w14:textId="77777777" w:rsidR="00745959" w:rsidRDefault="00745959" w:rsidP="00745959">
      <w:pPr>
        <w:pStyle w:val="SC-Source"/>
      </w:pPr>
    </w:p>
    <w:p w14:paraId="2CD4145C" w14:textId="77777777" w:rsidR="00745959" w:rsidRDefault="00745959" w:rsidP="00745959">
      <w:pPr>
        <w:pStyle w:val="SC-Source"/>
      </w:pPr>
      <w:r>
        <w:t># Function to generate a report using the OpenAI API</w:t>
      </w:r>
    </w:p>
    <w:p w14:paraId="5F1DDDD2" w14:textId="77777777" w:rsidR="00745959" w:rsidRDefault="00745959" w:rsidP="00745959">
      <w:pPr>
        <w:pStyle w:val="SC-Source"/>
      </w:pPr>
      <w:r>
        <w:t xml:space="preserve">def </w:t>
      </w:r>
      <w:proofErr w:type="spellStart"/>
      <w:r>
        <w:t>generate_</w:t>
      </w:r>
      <w:proofErr w:type="gramStart"/>
      <w:r>
        <w:t>report</w:t>
      </w:r>
      <w:proofErr w:type="spellEnd"/>
      <w:r>
        <w:t>(</w:t>
      </w:r>
      <w:proofErr w:type="spellStart"/>
      <w:proofErr w:type="gramEnd"/>
      <w:r>
        <w:t>threat_name</w:t>
      </w:r>
      <w:proofErr w:type="spellEnd"/>
      <w:r>
        <w:t>: str) -&gt; str:</w:t>
      </w:r>
    </w:p>
    <w:p w14:paraId="17D3974F" w14:textId="77777777" w:rsidR="00745959" w:rsidRDefault="00745959" w:rsidP="00745959">
      <w:pPr>
        <w:pStyle w:val="SC-Source"/>
      </w:pPr>
    </w:p>
    <w:p w14:paraId="2B607942" w14:textId="77777777" w:rsidR="00745959" w:rsidRDefault="00745959" w:rsidP="00745959">
      <w:pPr>
        <w:pStyle w:val="SC-Source"/>
      </w:pPr>
      <w:r>
        <w:t xml:space="preserve">    # Define the conversation messages</w:t>
      </w:r>
    </w:p>
    <w:p w14:paraId="2F189E5D" w14:textId="77777777" w:rsidR="00745959" w:rsidRDefault="00745959" w:rsidP="00745959">
      <w:pPr>
        <w:pStyle w:val="SC-Source"/>
      </w:pPr>
      <w:r>
        <w:t xml:space="preserve">    messages = [</w:t>
      </w:r>
    </w:p>
    <w:p w14:paraId="5E8010E7" w14:textId="77777777" w:rsidR="00745959" w:rsidRDefault="00745959" w:rsidP="00745959">
      <w:pPr>
        <w:pStyle w:val="SC-Source"/>
      </w:pPr>
      <w:r>
        <w:t xml:space="preserve">        {"role": "system", "content": "You are a professional cyber threat analyst and MITRE ATT&amp;CK Framework expert."},</w:t>
      </w:r>
    </w:p>
    <w:p w14:paraId="721553D1" w14:textId="77777777" w:rsidR="00745959" w:rsidRDefault="00745959" w:rsidP="00745959">
      <w:pPr>
        <w:pStyle w:val="SC-Source"/>
      </w:pPr>
      <w:r>
        <w:t xml:space="preserve">        {"role": "user", "content": </w:t>
      </w:r>
      <w:proofErr w:type="spellStart"/>
      <w:r>
        <w:t>f'Provide</w:t>
      </w:r>
      <w:proofErr w:type="spellEnd"/>
      <w:r>
        <w:t xml:space="preserve"> a detailed report about {</w:t>
      </w:r>
      <w:proofErr w:type="spellStart"/>
      <w:r>
        <w:t>threat_name</w:t>
      </w:r>
      <w:proofErr w:type="spellEnd"/>
      <w:r>
        <w:t>}, using the following template (and proper markdown language formatting, headings, bold keywords, tables, etc.</w:t>
      </w:r>
      <w:proofErr w:type="gramStart"/>
      <w:r>
        <w:t>):\n\n\</w:t>
      </w:r>
      <w:proofErr w:type="gramEnd"/>
    </w:p>
    <w:p w14:paraId="373D7A54" w14:textId="77777777" w:rsidR="00745959" w:rsidRDefault="00745959" w:rsidP="00745959">
      <w:pPr>
        <w:pStyle w:val="SC-Source"/>
      </w:pPr>
      <w:r>
        <w:t xml:space="preserve">        Threat Name (Heading </w:t>
      </w:r>
      <w:proofErr w:type="gramStart"/>
      <w:r>
        <w:t>1)\n\n\</w:t>
      </w:r>
      <w:proofErr w:type="gramEnd"/>
    </w:p>
    <w:p w14:paraId="4C8AB6AA" w14:textId="77777777" w:rsidR="00745959" w:rsidRDefault="00745959" w:rsidP="00745959">
      <w:pPr>
        <w:pStyle w:val="SC-Source"/>
      </w:pPr>
      <w:r>
        <w:t xml:space="preserve">        Summary (Heading </w:t>
      </w:r>
      <w:proofErr w:type="gramStart"/>
      <w:r>
        <w:t>2)\n\</w:t>
      </w:r>
      <w:proofErr w:type="gramEnd"/>
    </w:p>
    <w:p w14:paraId="008E82E9" w14:textId="77777777" w:rsidR="00745959" w:rsidRDefault="00745959" w:rsidP="00745959">
      <w:pPr>
        <w:pStyle w:val="SC-Source"/>
      </w:pPr>
      <w:r>
        <w:t xml:space="preserve">        Short executive summary\n\n\</w:t>
      </w:r>
    </w:p>
    <w:p w14:paraId="7640CE60" w14:textId="77777777" w:rsidR="00745959" w:rsidRDefault="00745959" w:rsidP="00745959">
      <w:pPr>
        <w:pStyle w:val="SC-Source"/>
      </w:pPr>
      <w:r>
        <w:t xml:space="preserve">        Details (Heading </w:t>
      </w:r>
      <w:proofErr w:type="gramStart"/>
      <w:r>
        <w:t>2)\n\</w:t>
      </w:r>
      <w:proofErr w:type="gramEnd"/>
    </w:p>
    <w:p w14:paraId="2F3A3FC0" w14:textId="77777777" w:rsidR="00745959" w:rsidRDefault="00745959" w:rsidP="00745959">
      <w:pPr>
        <w:pStyle w:val="SC-Source"/>
      </w:pPr>
      <w:r>
        <w:t xml:space="preserve">        Description and details including history/background, discovery, characteristics and TTPs, known incidents</w:t>
      </w:r>
      <w:proofErr w:type="gramStart"/>
      <w:r>
        <w:t>\n\n\</w:t>
      </w:r>
      <w:proofErr w:type="gramEnd"/>
    </w:p>
    <w:p w14:paraId="68AC65F7" w14:textId="77777777" w:rsidR="00745959" w:rsidRDefault="00745959" w:rsidP="00745959">
      <w:pPr>
        <w:pStyle w:val="SC-Source"/>
      </w:pPr>
      <w:r>
        <w:t xml:space="preserve">        MITRE ATT&amp;CK TTPs (Heading </w:t>
      </w:r>
      <w:proofErr w:type="gramStart"/>
      <w:r>
        <w:t>2)\n\</w:t>
      </w:r>
      <w:proofErr w:type="gramEnd"/>
    </w:p>
    <w:p w14:paraId="38D09DEE" w14:textId="77777777" w:rsidR="00745959" w:rsidRDefault="00745959" w:rsidP="00745959">
      <w:pPr>
        <w:pStyle w:val="SC-Source"/>
      </w:pPr>
      <w:r>
        <w:t xml:space="preserve">        Table containing </w:t>
      </w:r>
      <w:proofErr w:type="gramStart"/>
      <w:r>
        <w:t>all of</w:t>
      </w:r>
      <w:proofErr w:type="gramEnd"/>
      <w:r>
        <w:t xml:space="preserve"> the known MITRE ATT&amp;CK TTPs that the {</w:t>
      </w:r>
      <w:proofErr w:type="spellStart"/>
      <w:r>
        <w:t>threat_name</w:t>
      </w:r>
      <w:proofErr w:type="spellEnd"/>
      <w:r>
        <w:t xml:space="preserve">} attack uses. Include the following </w:t>
      </w:r>
      <w:proofErr w:type="spellStart"/>
      <w:r>
        <w:t>collumns</w:t>
      </w:r>
      <w:proofErr w:type="spellEnd"/>
      <w:r>
        <w:t>: Tactic, Technique ID, Technique Name, Procedure (How {</w:t>
      </w:r>
      <w:proofErr w:type="spellStart"/>
      <w:r>
        <w:t>threat_name</w:t>
      </w:r>
      <w:proofErr w:type="spellEnd"/>
      <w:r>
        <w:t xml:space="preserve">} uses </w:t>
      </w:r>
      <w:proofErr w:type="gramStart"/>
      <w:r>
        <w:t>it)\n\n\</w:t>
      </w:r>
      <w:proofErr w:type="gramEnd"/>
    </w:p>
    <w:p w14:paraId="36478E33" w14:textId="77777777" w:rsidR="00745959" w:rsidRDefault="00745959" w:rsidP="00745959">
      <w:pPr>
        <w:pStyle w:val="SC-Source"/>
      </w:pPr>
      <w:r>
        <w:t xml:space="preserve">        Indicators of Compromise (Heading </w:t>
      </w:r>
      <w:proofErr w:type="gramStart"/>
      <w:r>
        <w:t>2)\n\</w:t>
      </w:r>
      <w:proofErr w:type="gramEnd"/>
    </w:p>
    <w:p w14:paraId="72271317" w14:textId="77777777" w:rsidR="00745959" w:rsidRDefault="00745959" w:rsidP="00745959">
      <w:pPr>
        <w:pStyle w:val="SC-Source"/>
      </w:pPr>
      <w:r>
        <w:lastRenderedPageBreak/>
        <w:t xml:space="preserve">        Table containing </w:t>
      </w:r>
      <w:proofErr w:type="gramStart"/>
      <w:r>
        <w:t>all of</w:t>
      </w:r>
      <w:proofErr w:type="gramEnd"/>
      <w:r>
        <w:t xml:space="preserve"> the known indicators of compromise. Include the following </w:t>
      </w:r>
      <w:proofErr w:type="spellStart"/>
      <w:r>
        <w:t>collumns</w:t>
      </w:r>
      <w:proofErr w:type="spellEnd"/>
      <w:r>
        <w:t>: Type, Value, Description</w:t>
      </w:r>
      <w:proofErr w:type="gramStart"/>
      <w:r>
        <w:t>\n\n\  '</w:t>
      </w:r>
      <w:proofErr w:type="gramEnd"/>
      <w:r>
        <w:t>}</w:t>
      </w:r>
    </w:p>
    <w:p w14:paraId="60144E04" w14:textId="77777777" w:rsidR="00745959" w:rsidRDefault="00745959" w:rsidP="00745959">
      <w:pPr>
        <w:pStyle w:val="SC-Source"/>
      </w:pPr>
      <w:r>
        <w:t xml:space="preserve">    ]</w:t>
      </w:r>
    </w:p>
    <w:p w14:paraId="0601E89E" w14:textId="77777777" w:rsidR="00745959" w:rsidRDefault="00745959" w:rsidP="00745959">
      <w:pPr>
        <w:pStyle w:val="SC-Source"/>
      </w:pPr>
    </w:p>
    <w:p w14:paraId="12459DDD" w14:textId="77777777" w:rsidR="00745959" w:rsidRDefault="00745959" w:rsidP="00745959">
      <w:pPr>
        <w:pStyle w:val="SC-Source"/>
      </w:pPr>
      <w:r>
        <w:t xml:space="preserve">    # Call the OpenAI API</w:t>
      </w:r>
    </w:p>
    <w:p w14:paraId="13C5DE10" w14:textId="77777777" w:rsidR="00745959" w:rsidRDefault="00745959" w:rsidP="00745959">
      <w:pPr>
        <w:pStyle w:val="SC-Source"/>
      </w:pPr>
      <w:r>
        <w:t xml:space="preserve">    response = </w:t>
      </w:r>
      <w:proofErr w:type="spellStart"/>
      <w:proofErr w:type="gramStart"/>
      <w:r>
        <w:t>openai.ChatCompletion.create</w:t>
      </w:r>
      <w:proofErr w:type="spellEnd"/>
      <w:proofErr w:type="gramEnd"/>
      <w:r>
        <w:t>(</w:t>
      </w:r>
    </w:p>
    <w:p w14:paraId="28E4B6D3" w14:textId="77777777" w:rsidR="00745959" w:rsidRDefault="00745959" w:rsidP="00745959">
      <w:pPr>
        <w:pStyle w:val="SC-Source"/>
      </w:pPr>
      <w:r>
        <w:t xml:space="preserve">        model="gpt-3.5-turbo",</w:t>
      </w:r>
    </w:p>
    <w:p w14:paraId="69467A2B" w14:textId="77777777" w:rsidR="00745959" w:rsidRDefault="00745959" w:rsidP="00745959">
      <w:pPr>
        <w:pStyle w:val="SC-Source"/>
      </w:pPr>
      <w:r>
        <w:t xml:space="preserve">        messages=messages,</w:t>
      </w:r>
    </w:p>
    <w:p w14:paraId="4FC9A254" w14:textId="77777777" w:rsidR="00745959" w:rsidRDefault="00745959" w:rsidP="00745959">
      <w:pPr>
        <w:pStyle w:val="SC-Source"/>
      </w:pPr>
      <w:r>
        <w:t xml:space="preserve">        </w:t>
      </w:r>
      <w:proofErr w:type="spellStart"/>
      <w:r>
        <w:t>max_tokens</w:t>
      </w:r>
      <w:proofErr w:type="spellEnd"/>
      <w:r>
        <w:t>=2048,</w:t>
      </w:r>
    </w:p>
    <w:p w14:paraId="05656123" w14:textId="77777777" w:rsidR="00745959" w:rsidRDefault="00745959" w:rsidP="00745959">
      <w:pPr>
        <w:pStyle w:val="SC-Source"/>
      </w:pPr>
      <w:r>
        <w:t xml:space="preserve">        n=1,</w:t>
      </w:r>
    </w:p>
    <w:p w14:paraId="1D4C2F6B" w14:textId="77777777" w:rsidR="00745959" w:rsidRDefault="00745959" w:rsidP="00745959">
      <w:pPr>
        <w:pStyle w:val="SC-Source"/>
      </w:pPr>
      <w:r>
        <w:t xml:space="preserve">        stop=None,</w:t>
      </w:r>
    </w:p>
    <w:p w14:paraId="0EC3DC17" w14:textId="77777777" w:rsidR="00745959" w:rsidRDefault="00745959" w:rsidP="00745959">
      <w:pPr>
        <w:pStyle w:val="SC-Source"/>
      </w:pPr>
      <w:r>
        <w:t xml:space="preserve">        temperature=0.7,</w:t>
      </w:r>
    </w:p>
    <w:p w14:paraId="0ADF0506" w14:textId="77777777" w:rsidR="00745959" w:rsidRDefault="00745959" w:rsidP="00745959">
      <w:pPr>
        <w:pStyle w:val="SC-Source"/>
      </w:pPr>
      <w:r>
        <w:t xml:space="preserve">    )</w:t>
      </w:r>
    </w:p>
    <w:p w14:paraId="28D0602B" w14:textId="77777777" w:rsidR="00745959" w:rsidRDefault="00745959" w:rsidP="00745959">
      <w:pPr>
        <w:pStyle w:val="SC-Source"/>
      </w:pPr>
    </w:p>
    <w:p w14:paraId="5D0612CF" w14:textId="77777777" w:rsidR="00745959" w:rsidRDefault="00745959" w:rsidP="00745959">
      <w:pPr>
        <w:pStyle w:val="SC-Source"/>
      </w:pPr>
      <w:r>
        <w:t xml:space="preserve">    # Return the generated text</w:t>
      </w:r>
    </w:p>
    <w:p w14:paraId="4D0C6A16" w14:textId="77777777" w:rsidR="00745959" w:rsidRDefault="00745959" w:rsidP="00745959">
      <w:pPr>
        <w:pStyle w:val="SC-Source"/>
      </w:pPr>
      <w:r>
        <w:t xml:space="preserve">    return response['choices'][</w:t>
      </w:r>
      <w:proofErr w:type="gramStart"/>
      <w:r>
        <w:t>0][</w:t>
      </w:r>
      <w:proofErr w:type="gramEnd"/>
      <w:r>
        <w:t>'message']['content'].strip()</w:t>
      </w:r>
    </w:p>
    <w:p w14:paraId="704EB47E" w14:textId="77777777" w:rsidR="00745959" w:rsidRDefault="00745959" w:rsidP="00745959">
      <w:pPr>
        <w:pStyle w:val="SC-Source"/>
      </w:pPr>
    </w:p>
    <w:p w14:paraId="166F3233" w14:textId="77777777" w:rsidR="00745959" w:rsidRDefault="00745959" w:rsidP="00745959">
      <w:pPr>
        <w:pStyle w:val="SC-Source"/>
      </w:pPr>
      <w:r>
        <w:t># Function to convert markdown text to a Word document</w:t>
      </w:r>
    </w:p>
    <w:p w14:paraId="42E57BB6" w14:textId="77777777" w:rsidR="00745959" w:rsidRDefault="00745959" w:rsidP="00745959">
      <w:pPr>
        <w:pStyle w:val="SC-Source"/>
      </w:pPr>
      <w:r>
        <w:t xml:space="preserve">def </w:t>
      </w:r>
      <w:proofErr w:type="spellStart"/>
      <w:r>
        <w:t>markdown_to_</w:t>
      </w:r>
      <w:proofErr w:type="gramStart"/>
      <w:r>
        <w:t>docx</w:t>
      </w:r>
      <w:proofErr w:type="spellEnd"/>
      <w:r>
        <w:t>(</w:t>
      </w:r>
      <w:proofErr w:type="spellStart"/>
      <w:proofErr w:type="gramEnd"/>
      <w:r>
        <w:t>markdown_text</w:t>
      </w:r>
      <w:proofErr w:type="spellEnd"/>
      <w:r>
        <w:t xml:space="preserve">: str, </w:t>
      </w:r>
      <w:proofErr w:type="spellStart"/>
      <w:r>
        <w:t>output_file</w:t>
      </w:r>
      <w:proofErr w:type="spellEnd"/>
      <w:r>
        <w:t>: str):</w:t>
      </w:r>
    </w:p>
    <w:p w14:paraId="78C7BCE5" w14:textId="77777777" w:rsidR="00745959" w:rsidRDefault="00745959" w:rsidP="00745959">
      <w:pPr>
        <w:pStyle w:val="SC-Source"/>
      </w:pPr>
      <w:r>
        <w:t xml:space="preserve">    document = </w:t>
      </w:r>
      <w:proofErr w:type="gramStart"/>
      <w:r>
        <w:t>Document(</w:t>
      </w:r>
      <w:proofErr w:type="gramEnd"/>
      <w:r>
        <w:t>)</w:t>
      </w:r>
    </w:p>
    <w:p w14:paraId="21A69DD8" w14:textId="77777777" w:rsidR="00745959" w:rsidRDefault="00745959" w:rsidP="00745959">
      <w:pPr>
        <w:pStyle w:val="SC-Source"/>
      </w:pPr>
    </w:p>
    <w:p w14:paraId="10023CAA" w14:textId="77777777" w:rsidR="00745959" w:rsidRDefault="00745959" w:rsidP="00745959">
      <w:pPr>
        <w:pStyle w:val="SC-Source"/>
      </w:pPr>
      <w:r>
        <w:t xml:space="preserve">    # Variables to keep track of the current table</w:t>
      </w:r>
    </w:p>
    <w:p w14:paraId="40DE0D64" w14:textId="77777777" w:rsidR="00745959" w:rsidRDefault="00745959" w:rsidP="00745959">
      <w:pPr>
        <w:pStyle w:val="SC-Source"/>
      </w:pPr>
      <w:r>
        <w:t xml:space="preserve">    table = None</w:t>
      </w:r>
    </w:p>
    <w:p w14:paraId="21B481AF" w14:textId="77777777" w:rsidR="00745959" w:rsidRDefault="00745959" w:rsidP="00745959">
      <w:pPr>
        <w:pStyle w:val="SC-Source"/>
      </w:pPr>
      <w:r>
        <w:t xml:space="preserve">    </w:t>
      </w:r>
      <w:proofErr w:type="spellStart"/>
      <w:r>
        <w:t>in_table</w:t>
      </w:r>
      <w:proofErr w:type="spellEnd"/>
      <w:r>
        <w:t xml:space="preserve"> = False</w:t>
      </w:r>
    </w:p>
    <w:p w14:paraId="24DFCD93" w14:textId="77777777" w:rsidR="00745959" w:rsidRDefault="00745959" w:rsidP="00745959">
      <w:pPr>
        <w:pStyle w:val="SC-Source"/>
      </w:pPr>
    </w:p>
    <w:p w14:paraId="38DE4051" w14:textId="77777777" w:rsidR="00745959" w:rsidRDefault="00745959" w:rsidP="00745959">
      <w:pPr>
        <w:pStyle w:val="SC-Source"/>
      </w:pPr>
      <w:r>
        <w:t xml:space="preserve">    # Iterate through the lines of the markdown text</w:t>
      </w:r>
    </w:p>
    <w:p w14:paraId="41563AF1" w14:textId="77777777" w:rsidR="00745959" w:rsidRDefault="00745959" w:rsidP="00745959">
      <w:pPr>
        <w:pStyle w:val="SC-Source"/>
      </w:pPr>
      <w:r>
        <w:t xml:space="preserve">    for line in </w:t>
      </w:r>
      <w:proofErr w:type="spellStart"/>
      <w:r>
        <w:t>markdown_</w:t>
      </w:r>
      <w:proofErr w:type="gramStart"/>
      <w:r>
        <w:t>text.split</w:t>
      </w:r>
      <w:proofErr w:type="spellEnd"/>
      <w:proofErr w:type="gramEnd"/>
      <w:r>
        <w:t>('\n'):</w:t>
      </w:r>
    </w:p>
    <w:p w14:paraId="24200F63" w14:textId="77777777" w:rsidR="00745959" w:rsidRDefault="00745959" w:rsidP="00745959">
      <w:pPr>
        <w:pStyle w:val="SC-Source"/>
      </w:pPr>
    </w:p>
    <w:p w14:paraId="7CFB08A7" w14:textId="77777777" w:rsidR="00745959" w:rsidRDefault="00745959" w:rsidP="00745959">
      <w:pPr>
        <w:pStyle w:val="SC-Source"/>
      </w:pPr>
      <w:r>
        <w:t xml:space="preserve">        # Add headings based on the markdown heading levels</w:t>
      </w:r>
    </w:p>
    <w:p w14:paraId="4587D7A4" w14:textId="77777777" w:rsidR="00745959" w:rsidRDefault="00745959" w:rsidP="00745959">
      <w:pPr>
        <w:pStyle w:val="SC-Source"/>
      </w:pPr>
      <w:r>
        <w:t xml:space="preserve">        if </w:t>
      </w:r>
      <w:proofErr w:type="spellStart"/>
      <w:proofErr w:type="gramStart"/>
      <w:r>
        <w:t>line.startswith</w:t>
      </w:r>
      <w:proofErr w:type="spellEnd"/>
      <w:proofErr w:type="gramEnd"/>
      <w:r>
        <w:t>('# '):</w:t>
      </w:r>
    </w:p>
    <w:p w14:paraId="07689ADA" w14:textId="77777777" w:rsidR="00745959" w:rsidRDefault="00745959" w:rsidP="00745959">
      <w:pPr>
        <w:pStyle w:val="SC-Source"/>
      </w:pPr>
      <w:r>
        <w:t xml:space="preserve">            </w:t>
      </w:r>
      <w:proofErr w:type="spellStart"/>
      <w:r>
        <w:t>document.add_heading</w:t>
      </w:r>
      <w:proofErr w:type="spellEnd"/>
      <w:r>
        <w:t>(</w:t>
      </w:r>
      <w:proofErr w:type="gramStart"/>
      <w:r>
        <w:t>line[</w:t>
      </w:r>
      <w:proofErr w:type="gramEnd"/>
      <w:r>
        <w:t>2:], level=1)</w:t>
      </w:r>
    </w:p>
    <w:p w14:paraId="530962BA" w14:textId="77777777" w:rsidR="00745959" w:rsidRDefault="00745959" w:rsidP="00745959">
      <w:pPr>
        <w:pStyle w:val="SC-Source"/>
      </w:pPr>
      <w:r>
        <w:t xml:space="preserve">        </w:t>
      </w:r>
      <w:proofErr w:type="spellStart"/>
      <w:r>
        <w:t>elif</w:t>
      </w:r>
      <w:proofErr w:type="spellEnd"/>
      <w:r>
        <w:t xml:space="preserve"> </w:t>
      </w:r>
      <w:proofErr w:type="spellStart"/>
      <w:proofErr w:type="gramStart"/>
      <w:r>
        <w:t>line.startswith</w:t>
      </w:r>
      <w:proofErr w:type="spellEnd"/>
      <w:proofErr w:type="gramEnd"/>
      <w:r>
        <w:t>('## '):</w:t>
      </w:r>
    </w:p>
    <w:p w14:paraId="2A1D68FE" w14:textId="77777777" w:rsidR="00745959" w:rsidRDefault="00745959" w:rsidP="00745959">
      <w:pPr>
        <w:pStyle w:val="SC-Source"/>
      </w:pPr>
      <w:r>
        <w:t xml:space="preserve">            </w:t>
      </w:r>
      <w:proofErr w:type="spellStart"/>
      <w:r>
        <w:t>document.add_heading</w:t>
      </w:r>
      <w:proofErr w:type="spellEnd"/>
      <w:r>
        <w:t>(</w:t>
      </w:r>
      <w:proofErr w:type="gramStart"/>
      <w:r>
        <w:t>line[</w:t>
      </w:r>
      <w:proofErr w:type="gramEnd"/>
      <w:r>
        <w:t>3:], level=2)</w:t>
      </w:r>
    </w:p>
    <w:p w14:paraId="45518F92" w14:textId="77777777" w:rsidR="00745959" w:rsidRDefault="00745959" w:rsidP="00745959">
      <w:pPr>
        <w:pStyle w:val="SC-Source"/>
      </w:pPr>
      <w:r>
        <w:t xml:space="preserve">        </w:t>
      </w:r>
      <w:proofErr w:type="spellStart"/>
      <w:r>
        <w:t>elif</w:t>
      </w:r>
      <w:proofErr w:type="spellEnd"/>
      <w:r>
        <w:t xml:space="preserve"> </w:t>
      </w:r>
      <w:proofErr w:type="spellStart"/>
      <w:proofErr w:type="gramStart"/>
      <w:r>
        <w:t>line.startswith</w:t>
      </w:r>
      <w:proofErr w:type="spellEnd"/>
      <w:proofErr w:type="gramEnd"/>
      <w:r>
        <w:t>('### '):</w:t>
      </w:r>
    </w:p>
    <w:p w14:paraId="64FDAFD3" w14:textId="77777777" w:rsidR="00745959" w:rsidRDefault="00745959" w:rsidP="00745959">
      <w:pPr>
        <w:pStyle w:val="SC-Source"/>
      </w:pPr>
      <w:r>
        <w:t xml:space="preserve">            </w:t>
      </w:r>
      <w:proofErr w:type="spellStart"/>
      <w:r>
        <w:t>document.add_heading</w:t>
      </w:r>
      <w:proofErr w:type="spellEnd"/>
      <w:r>
        <w:t>(</w:t>
      </w:r>
      <w:proofErr w:type="gramStart"/>
      <w:r>
        <w:t>line[</w:t>
      </w:r>
      <w:proofErr w:type="gramEnd"/>
      <w:r>
        <w:t>4:], level=3)</w:t>
      </w:r>
    </w:p>
    <w:p w14:paraId="734F1F0B" w14:textId="77777777" w:rsidR="00745959" w:rsidRDefault="00745959" w:rsidP="00745959">
      <w:pPr>
        <w:pStyle w:val="SC-Source"/>
      </w:pPr>
      <w:r>
        <w:t xml:space="preserve">        </w:t>
      </w:r>
      <w:proofErr w:type="spellStart"/>
      <w:r>
        <w:t>elif</w:t>
      </w:r>
      <w:proofErr w:type="spellEnd"/>
      <w:r>
        <w:t xml:space="preserve"> </w:t>
      </w:r>
      <w:proofErr w:type="spellStart"/>
      <w:proofErr w:type="gramStart"/>
      <w:r>
        <w:t>line.startswith</w:t>
      </w:r>
      <w:proofErr w:type="spellEnd"/>
      <w:proofErr w:type="gramEnd"/>
      <w:r>
        <w:t>('#### '):</w:t>
      </w:r>
    </w:p>
    <w:p w14:paraId="3D66F0B1" w14:textId="77777777" w:rsidR="00745959" w:rsidRDefault="00745959" w:rsidP="00745959">
      <w:pPr>
        <w:pStyle w:val="SC-Source"/>
      </w:pPr>
      <w:r>
        <w:t xml:space="preserve">            </w:t>
      </w:r>
      <w:proofErr w:type="spellStart"/>
      <w:r>
        <w:t>document.add_heading</w:t>
      </w:r>
      <w:proofErr w:type="spellEnd"/>
      <w:r>
        <w:t>(</w:t>
      </w:r>
      <w:proofErr w:type="gramStart"/>
      <w:r>
        <w:t>line[</w:t>
      </w:r>
      <w:proofErr w:type="gramEnd"/>
      <w:r>
        <w:t>5:], level=4)</w:t>
      </w:r>
    </w:p>
    <w:p w14:paraId="312C8E58" w14:textId="77777777" w:rsidR="00745959" w:rsidRDefault="00745959" w:rsidP="00745959">
      <w:pPr>
        <w:pStyle w:val="SC-Source"/>
      </w:pPr>
      <w:r>
        <w:t xml:space="preserve">        # Handle tables in the markdown text</w:t>
      </w:r>
    </w:p>
    <w:p w14:paraId="155D89DB" w14:textId="77777777" w:rsidR="00745959" w:rsidRDefault="00745959" w:rsidP="00745959">
      <w:pPr>
        <w:pStyle w:val="SC-Source"/>
      </w:pPr>
      <w:r>
        <w:t xml:space="preserve">        </w:t>
      </w:r>
      <w:proofErr w:type="spellStart"/>
      <w:r>
        <w:t>elif</w:t>
      </w:r>
      <w:proofErr w:type="spellEnd"/>
      <w:r>
        <w:t xml:space="preserve"> </w:t>
      </w:r>
      <w:proofErr w:type="spellStart"/>
      <w:proofErr w:type="gramStart"/>
      <w:r>
        <w:t>line.startswith</w:t>
      </w:r>
      <w:proofErr w:type="spellEnd"/>
      <w:proofErr w:type="gramEnd"/>
      <w:r>
        <w:t>('|'):</w:t>
      </w:r>
    </w:p>
    <w:p w14:paraId="407E5FC4" w14:textId="77777777" w:rsidR="00745959" w:rsidRDefault="00745959" w:rsidP="00745959">
      <w:pPr>
        <w:pStyle w:val="SC-Source"/>
      </w:pPr>
      <w:r>
        <w:t xml:space="preserve">            row = [</w:t>
      </w:r>
      <w:proofErr w:type="spellStart"/>
      <w:proofErr w:type="gramStart"/>
      <w:r>
        <w:t>cell.strip</w:t>
      </w:r>
      <w:proofErr w:type="spellEnd"/>
      <w:proofErr w:type="gramEnd"/>
      <w:r>
        <w:t xml:space="preserve">() for cell in </w:t>
      </w:r>
      <w:proofErr w:type="spellStart"/>
      <w:r>
        <w:t>line.split</w:t>
      </w:r>
      <w:proofErr w:type="spellEnd"/>
      <w:r>
        <w:t>('|')[1:-1]]</w:t>
      </w:r>
    </w:p>
    <w:p w14:paraId="4B2CA770" w14:textId="77777777" w:rsidR="00745959" w:rsidRDefault="00745959" w:rsidP="00745959">
      <w:pPr>
        <w:pStyle w:val="SC-Source"/>
      </w:pPr>
      <w:r>
        <w:t xml:space="preserve">            if not </w:t>
      </w:r>
      <w:proofErr w:type="spellStart"/>
      <w:r>
        <w:t>in_table</w:t>
      </w:r>
      <w:proofErr w:type="spellEnd"/>
      <w:r>
        <w:t>:</w:t>
      </w:r>
    </w:p>
    <w:p w14:paraId="0B20473C" w14:textId="77777777" w:rsidR="00745959" w:rsidRDefault="00745959" w:rsidP="00745959">
      <w:pPr>
        <w:pStyle w:val="SC-Source"/>
      </w:pPr>
      <w:r>
        <w:t xml:space="preserve">                </w:t>
      </w:r>
      <w:proofErr w:type="spellStart"/>
      <w:r>
        <w:t>in_table</w:t>
      </w:r>
      <w:proofErr w:type="spellEnd"/>
      <w:r>
        <w:t xml:space="preserve"> = True</w:t>
      </w:r>
    </w:p>
    <w:p w14:paraId="70599093" w14:textId="77777777" w:rsidR="00745959" w:rsidRDefault="00745959" w:rsidP="00745959">
      <w:pPr>
        <w:pStyle w:val="SC-Source"/>
      </w:pPr>
      <w:r>
        <w:t xml:space="preserve">                table = </w:t>
      </w:r>
      <w:proofErr w:type="spellStart"/>
      <w:r>
        <w:t>document.add_</w:t>
      </w:r>
      <w:proofErr w:type="gramStart"/>
      <w:r>
        <w:t>table</w:t>
      </w:r>
      <w:proofErr w:type="spellEnd"/>
      <w:r>
        <w:t>(</w:t>
      </w:r>
      <w:proofErr w:type="gramEnd"/>
      <w:r>
        <w:t>rows=1, cols=</w:t>
      </w:r>
      <w:proofErr w:type="spellStart"/>
      <w:r>
        <w:t>len</w:t>
      </w:r>
      <w:proofErr w:type="spellEnd"/>
      <w:r>
        <w:t>(row), style='Table Grid')</w:t>
      </w:r>
    </w:p>
    <w:p w14:paraId="370C580E" w14:textId="77777777" w:rsidR="00745959" w:rsidRDefault="00745959" w:rsidP="00745959">
      <w:pPr>
        <w:pStyle w:val="SC-Source"/>
      </w:pPr>
      <w:r>
        <w:t xml:space="preserve">                for </w:t>
      </w:r>
      <w:proofErr w:type="spellStart"/>
      <w:r>
        <w:t>i</w:t>
      </w:r>
      <w:proofErr w:type="spellEnd"/>
      <w:r>
        <w:t>, cell in enumerate(row):</w:t>
      </w:r>
    </w:p>
    <w:p w14:paraId="6F9AE647" w14:textId="77777777" w:rsidR="00745959" w:rsidRDefault="00745959" w:rsidP="00745959">
      <w:pPr>
        <w:pStyle w:val="SC-Source"/>
      </w:pPr>
      <w:r>
        <w:t xml:space="preserve">                    </w:t>
      </w:r>
      <w:proofErr w:type="spellStart"/>
      <w:proofErr w:type="gramStart"/>
      <w:r>
        <w:t>table.cell</w:t>
      </w:r>
      <w:proofErr w:type="spellEnd"/>
      <w:proofErr w:type="gramEnd"/>
      <w:r>
        <w:t xml:space="preserve">(0, </w:t>
      </w:r>
      <w:proofErr w:type="spellStart"/>
      <w:r>
        <w:t>i</w:t>
      </w:r>
      <w:proofErr w:type="spellEnd"/>
      <w:r>
        <w:t>).text = cell</w:t>
      </w:r>
    </w:p>
    <w:p w14:paraId="24811FCA" w14:textId="77777777" w:rsidR="00745959" w:rsidRDefault="00745959" w:rsidP="00745959">
      <w:pPr>
        <w:pStyle w:val="SC-Source"/>
      </w:pPr>
      <w:r>
        <w:t xml:space="preserve">            else:</w:t>
      </w:r>
    </w:p>
    <w:p w14:paraId="08AD54BD" w14:textId="77777777" w:rsidR="00745959" w:rsidRDefault="00745959" w:rsidP="00745959">
      <w:pPr>
        <w:pStyle w:val="SC-Source"/>
      </w:pPr>
      <w:r>
        <w:t xml:space="preserve">                if </w:t>
      </w:r>
      <w:proofErr w:type="spellStart"/>
      <w:r>
        <w:t>len</w:t>
      </w:r>
      <w:proofErr w:type="spellEnd"/>
      <w:r>
        <w:t>(row</w:t>
      </w:r>
      <w:proofErr w:type="gramStart"/>
      <w:r>
        <w:t>) !</w:t>
      </w:r>
      <w:proofErr w:type="gramEnd"/>
      <w:r>
        <w:t xml:space="preserve">= </w:t>
      </w:r>
      <w:proofErr w:type="spellStart"/>
      <w:r>
        <w:t>len</w:t>
      </w:r>
      <w:proofErr w:type="spellEnd"/>
      <w:r>
        <w:t>(</w:t>
      </w:r>
      <w:proofErr w:type="spellStart"/>
      <w:r>
        <w:t>table.columns</w:t>
      </w:r>
      <w:proofErr w:type="spellEnd"/>
      <w:r>
        <w:t>):  # If row length doesn't match table, it's a separator</w:t>
      </w:r>
    </w:p>
    <w:p w14:paraId="7C988DA7" w14:textId="77777777" w:rsidR="00745959" w:rsidRDefault="00745959" w:rsidP="00745959">
      <w:pPr>
        <w:pStyle w:val="SC-Source"/>
      </w:pPr>
      <w:r>
        <w:t xml:space="preserve">                    continue</w:t>
      </w:r>
    </w:p>
    <w:p w14:paraId="037F4C50" w14:textId="77777777" w:rsidR="00745959" w:rsidRDefault="00745959" w:rsidP="00745959">
      <w:pPr>
        <w:pStyle w:val="SC-Source"/>
      </w:pPr>
      <w:r>
        <w:t xml:space="preserve">                </w:t>
      </w:r>
      <w:proofErr w:type="spellStart"/>
      <w:r>
        <w:t>new_row</w:t>
      </w:r>
      <w:proofErr w:type="spellEnd"/>
      <w:r>
        <w:t xml:space="preserve"> = </w:t>
      </w:r>
      <w:proofErr w:type="spellStart"/>
      <w:r>
        <w:t>table.add_</w:t>
      </w:r>
      <w:proofErr w:type="gramStart"/>
      <w:r>
        <w:t>row</w:t>
      </w:r>
      <w:proofErr w:type="spellEnd"/>
      <w:r>
        <w:t>(</w:t>
      </w:r>
      <w:proofErr w:type="gramEnd"/>
      <w:r>
        <w:t>)</w:t>
      </w:r>
    </w:p>
    <w:p w14:paraId="459F4A4A" w14:textId="77777777" w:rsidR="00745959" w:rsidRDefault="00745959" w:rsidP="00745959">
      <w:pPr>
        <w:pStyle w:val="SC-Source"/>
      </w:pPr>
      <w:r>
        <w:t xml:space="preserve">                for </w:t>
      </w:r>
      <w:proofErr w:type="spellStart"/>
      <w:r>
        <w:t>i</w:t>
      </w:r>
      <w:proofErr w:type="spellEnd"/>
      <w:r>
        <w:t>, cell in enumerate(row):</w:t>
      </w:r>
    </w:p>
    <w:p w14:paraId="0AF1DFB0" w14:textId="77777777" w:rsidR="00745959" w:rsidRDefault="00745959" w:rsidP="00745959">
      <w:pPr>
        <w:pStyle w:val="SC-Source"/>
      </w:pPr>
      <w:r>
        <w:t xml:space="preserve">                    </w:t>
      </w:r>
      <w:proofErr w:type="spellStart"/>
      <w:r>
        <w:t>new_</w:t>
      </w:r>
      <w:proofErr w:type="gramStart"/>
      <w:r>
        <w:t>row.cells</w:t>
      </w:r>
      <w:proofErr w:type="spellEnd"/>
      <w:proofErr w:type="gramEnd"/>
      <w:r>
        <w:t>[</w:t>
      </w:r>
      <w:proofErr w:type="spellStart"/>
      <w:r>
        <w:t>i</w:t>
      </w:r>
      <w:proofErr w:type="spellEnd"/>
      <w:r>
        <w:t>].text = cell</w:t>
      </w:r>
    </w:p>
    <w:p w14:paraId="7C1F1E81" w14:textId="77777777" w:rsidR="00745959" w:rsidRDefault="00745959" w:rsidP="00745959">
      <w:pPr>
        <w:pStyle w:val="SC-Source"/>
      </w:pPr>
      <w:r>
        <w:t xml:space="preserve">        # Add paragraphs for other text</w:t>
      </w:r>
    </w:p>
    <w:p w14:paraId="50E22436" w14:textId="77777777" w:rsidR="00745959" w:rsidRDefault="00745959" w:rsidP="00745959">
      <w:pPr>
        <w:pStyle w:val="SC-Source"/>
      </w:pPr>
      <w:r>
        <w:t xml:space="preserve">        else:</w:t>
      </w:r>
    </w:p>
    <w:p w14:paraId="0E941472" w14:textId="77777777" w:rsidR="00745959" w:rsidRDefault="00745959" w:rsidP="00745959">
      <w:pPr>
        <w:pStyle w:val="SC-Source"/>
      </w:pPr>
      <w:r>
        <w:lastRenderedPageBreak/>
        <w:t xml:space="preserve">            if </w:t>
      </w:r>
      <w:proofErr w:type="spellStart"/>
      <w:r>
        <w:t>in_table</w:t>
      </w:r>
      <w:proofErr w:type="spellEnd"/>
      <w:r>
        <w:t>:</w:t>
      </w:r>
    </w:p>
    <w:p w14:paraId="61E1114F" w14:textId="77777777" w:rsidR="00745959" w:rsidRDefault="00745959" w:rsidP="00745959">
      <w:pPr>
        <w:pStyle w:val="SC-Source"/>
      </w:pPr>
      <w:r>
        <w:t xml:space="preserve">                </w:t>
      </w:r>
      <w:proofErr w:type="spellStart"/>
      <w:r>
        <w:t>in_table</w:t>
      </w:r>
      <w:proofErr w:type="spellEnd"/>
      <w:r>
        <w:t xml:space="preserve"> = False</w:t>
      </w:r>
    </w:p>
    <w:p w14:paraId="1261F0DF" w14:textId="77777777" w:rsidR="00745959" w:rsidRDefault="00745959" w:rsidP="00745959">
      <w:pPr>
        <w:pStyle w:val="SC-Source"/>
      </w:pPr>
      <w:r>
        <w:t xml:space="preserve">                table = None</w:t>
      </w:r>
    </w:p>
    <w:p w14:paraId="52626770" w14:textId="77777777" w:rsidR="00745959" w:rsidRDefault="00745959" w:rsidP="00745959">
      <w:pPr>
        <w:pStyle w:val="SC-Source"/>
      </w:pPr>
      <w:r>
        <w:t xml:space="preserve">            </w:t>
      </w:r>
      <w:proofErr w:type="spellStart"/>
      <w:r>
        <w:t>document.add_paragraph</w:t>
      </w:r>
      <w:proofErr w:type="spellEnd"/>
      <w:r>
        <w:t>(line)</w:t>
      </w:r>
    </w:p>
    <w:p w14:paraId="24271805" w14:textId="77777777" w:rsidR="00745959" w:rsidRDefault="00745959" w:rsidP="00745959">
      <w:pPr>
        <w:pStyle w:val="SC-Source"/>
      </w:pPr>
    </w:p>
    <w:p w14:paraId="0AD1339D" w14:textId="77777777" w:rsidR="00745959" w:rsidRDefault="00745959" w:rsidP="00745959">
      <w:pPr>
        <w:pStyle w:val="SC-Source"/>
      </w:pPr>
      <w:r>
        <w:t xml:space="preserve">    # Save the Word document</w:t>
      </w:r>
    </w:p>
    <w:p w14:paraId="16B5BF91" w14:textId="77777777" w:rsidR="00745959" w:rsidRDefault="00745959" w:rsidP="00745959">
      <w:pPr>
        <w:pStyle w:val="SC-Source"/>
      </w:pPr>
      <w:r>
        <w:t xml:space="preserve">    </w:t>
      </w:r>
      <w:proofErr w:type="spellStart"/>
      <w:proofErr w:type="gramStart"/>
      <w:r>
        <w:t>document.save</w:t>
      </w:r>
      <w:proofErr w:type="spellEnd"/>
      <w:proofErr w:type="gramEnd"/>
      <w:r>
        <w:t>(</w:t>
      </w:r>
      <w:proofErr w:type="spellStart"/>
      <w:r>
        <w:t>output_file</w:t>
      </w:r>
      <w:proofErr w:type="spellEnd"/>
      <w:r>
        <w:t>)</w:t>
      </w:r>
    </w:p>
    <w:p w14:paraId="5582D3A0" w14:textId="77777777" w:rsidR="00745959" w:rsidRDefault="00745959" w:rsidP="00745959">
      <w:pPr>
        <w:pStyle w:val="SC-Source"/>
      </w:pPr>
    </w:p>
    <w:p w14:paraId="16FD7293" w14:textId="77777777" w:rsidR="00745959" w:rsidRDefault="00745959" w:rsidP="00745959">
      <w:pPr>
        <w:pStyle w:val="SC-Source"/>
      </w:pPr>
      <w:r>
        <w:t># Function to extract tables from the markdown text</w:t>
      </w:r>
    </w:p>
    <w:p w14:paraId="142135E4" w14:textId="77777777" w:rsidR="00745959" w:rsidRDefault="00745959" w:rsidP="00745959">
      <w:pPr>
        <w:pStyle w:val="SC-Source"/>
      </w:pPr>
      <w:r>
        <w:t xml:space="preserve">def </w:t>
      </w:r>
      <w:proofErr w:type="spellStart"/>
      <w:r>
        <w:t>extract_</w:t>
      </w:r>
      <w:proofErr w:type="gramStart"/>
      <w:r>
        <w:t>tables</w:t>
      </w:r>
      <w:proofErr w:type="spellEnd"/>
      <w:r>
        <w:t>(</w:t>
      </w:r>
      <w:proofErr w:type="spellStart"/>
      <w:proofErr w:type="gramEnd"/>
      <w:r>
        <w:t>markdown_text</w:t>
      </w:r>
      <w:proofErr w:type="spellEnd"/>
      <w:r>
        <w:t>: str):</w:t>
      </w:r>
    </w:p>
    <w:p w14:paraId="591D200D" w14:textId="77777777" w:rsidR="00745959" w:rsidRDefault="00745959" w:rsidP="00745959">
      <w:pPr>
        <w:pStyle w:val="SC-Source"/>
      </w:pPr>
      <w:r>
        <w:t xml:space="preserve">    tables = []</w:t>
      </w:r>
    </w:p>
    <w:p w14:paraId="4D6383B7" w14:textId="77777777" w:rsidR="00745959" w:rsidRDefault="00745959" w:rsidP="00745959">
      <w:pPr>
        <w:pStyle w:val="SC-Source"/>
      </w:pPr>
      <w:r>
        <w:t xml:space="preserve">    </w:t>
      </w:r>
      <w:proofErr w:type="spellStart"/>
      <w:r>
        <w:t>current_table</w:t>
      </w:r>
      <w:proofErr w:type="spellEnd"/>
      <w:r>
        <w:t xml:space="preserve"> = []</w:t>
      </w:r>
    </w:p>
    <w:p w14:paraId="7DC0DA05" w14:textId="77777777" w:rsidR="00745959" w:rsidRDefault="00745959" w:rsidP="00745959">
      <w:pPr>
        <w:pStyle w:val="SC-Source"/>
      </w:pPr>
    </w:p>
    <w:p w14:paraId="6A78EA26" w14:textId="77777777" w:rsidR="00745959" w:rsidRDefault="00745959" w:rsidP="00745959">
      <w:pPr>
        <w:pStyle w:val="SC-Source"/>
      </w:pPr>
      <w:r>
        <w:t xml:space="preserve">    # Iterate through the lines of the markdown text</w:t>
      </w:r>
    </w:p>
    <w:p w14:paraId="3BBBA938" w14:textId="77777777" w:rsidR="00745959" w:rsidRDefault="00745959" w:rsidP="00745959">
      <w:pPr>
        <w:pStyle w:val="SC-Source"/>
      </w:pPr>
      <w:r>
        <w:t xml:space="preserve">    for line in </w:t>
      </w:r>
      <w:proofErr w:type="spellStart"/>
      <w:r>
        <w:t>markdown_</w:t>
      </w:r>
      <w:proofErr w:type="gramStart"/>
      <w:r>
        <w:t>text.split</w:t>
      </w:r>
      <w:proofErr w:type="spellEnd"/>
      <w:proofErr w:type="gramEnd"/>
      <w:r>
        <w:t>('\n'):</w:t>
      </w:r>
    </w:p>
    <w:p w14:paraId="29579506" w14:textId="77777777" w:rsidR="00745959" w:rsidRDefault="00745959" w:rsidP="00745959">
      <w:pPr>
        <w:pStyle w:val="SC-Source"/>
      </w:pPr>
      <w:r>
        <w:t xml:space="preserve">        # Check if the line is part of a table</w:t>
      </w:r>
    </w:p>
    <w:p w14:paraId="1FFCCC31" w14:textId="77777777" w:rsidR="00745959" w:rsidRDefault="00745959" w:rsidP="00745959">
      <w:pPr>
        <w:pStyle w:val="SC-Source"/>
      </w:pPr>
      <w:r>
        <w:t xml:space="preserve">        if </w:t>
      </w:r>
      <w:proofErr w:type="spellStart"/>
      <w:proofErr w:type="gramStart"/>
      <w:r>
        <w:t>line.startswith</w:t>
      </w:r>
      <w:proofErr w:type="spellEnd"/>
      <w:proofErr w:type="gramEnd"/>
      <w:r>
        <w:t>('|'):</w:t>
      </w:r>
    </w:p>
    <w:p w14:paraId="40323271" w14:textId="77777777" w:rsidR="00745959" w:rsidRDefault="00745959" w:rsidP="00745959">
      <w:pPr>
        <w:pStyle w:val="SC-Source"/>
      </w:pPr>
      <w:r>
        <w:t xml:space="preserve">            </w:t>
      </w:r>
      <w:proofErr w:type="spellStart"/>
      <w:r>
        <w:t>current_</w:t>
      </w:r>
      <w:proofErr w:type="gramStart"/>
      <w:r>
        <w:t>table.append</w:t>
      </w:r>
      <w:proofErr w:type="spellEnd"/>
      <w:proofErr w:type="gramEnd"/>
      <w:r>
        <w:t>(line)</w:t>
      </w:r>
    </w:p>
    <w:p w14:paraId="60C5ED32" w14:textId="77777777" w:rsidR="00745959" w:rsidRDefault="00745959" w:rsidP="00745959">
      <w:pPr>
        <w:pStyle w:val="SC-Source"/>
      </w:pPr>
      <w:r>
        <w:t xml:space="preserve">        # If the table ends, save it to the tables list</w:t>
      </w:r>
    </w:p>
    <w:p w14:paraId="24297055" w14:textId="77777777" w:rsidR="00745959" w:rsidRDefault="00745959" w:rsidP="00745959">
      <w:pPr>
        <w:pStyle w:val="SC-Source"/>
      </w:pPr>
      <w:r>
        <w:t xml:space="preserve">        </w:t>
      </w:r>
      <w:proofErr w:type="spellStart"/>
      <w:r>
        <w:t>elif</w:t>
      </w:r>
      <w:proofErr w:type="spellEnd"/>
      <w:r>
        <w:t xml:space="preserve"> </w:t>
      </w:r>
      <w:proofErr w:type="spellStart"/>
      <w:r>
        <w:t>current_table</w:t>
      </w:r>
      <w:proofErr w:type="spellEnd"/>
      <w:r>
        <w:t>:</w:t>
      </w:r>
    </w:p>
    <w:p w14:paraId="64C72632" w14:textId="77777777" w:rsidR="00745959" w:rsidRDefault="00745959" w:rsidP="00745959">
      <w:pPr>
        <w:pStyle w:val="SC-Source"/>
      </w:pPr>
      <w:r>
        <w:t xml:space="preserve">            </w:t>
      </w:r>
      <w:proofErr w:type="spellStart"/>
      <w:proofErr w:type="gramStart"/>
      <w:r>
        <w:t>tables.append</w:t>
      </w:r>
      <w:proofErr w:type="spellEnd"/>
      <w:proofErr w:type="gramEnd"/>
      <w:r>
        <w:t>('\</w:t>
      </w:r>
      <w:proofErr w:type="spellStart"/>
      <w:r>
        <w:t>n'.join</w:t>
      </w:r>
      <w:proofErr w:type="spellEnd"/>
      <w:r>
        <w:t>(</w:t>
      </w:r>
      <w:proofErr w:type="spellStart"/>
      <w:r>
        <w:t>current_table</w:t>
      </w:r>
      <w:proofErr w:type="spellEnd"/>
      <w:r>
        <w:t>))</w:t>
      </w:r>
    </w:p>
    <w:p w14:paraId="47114AA5" w14:textId="77777777" w:rsidR="00745959" w:rsidRDefault="00745959" w:rsidP="00745959">
      <w:pPr>
        <w:pStyle w:val="SC-Source"/>
      </w:pPr>
      <w:r>
        <w:t xml:space="preserve">            </w:t>
      </w:r>
      <w:proofErr w:type="spellStart"/>
      <w:r>
        <w:t>current_table</w:t>
      </w:r>
      <w:proofErr w:type="spellEnd"/>
      <w:r>
        <w:t xml:space="preserve"> = []</w:t>
      </w:r>
    </w:p>
    <w:p w14:paraId="7D6966CB" w14:textId="77777777" w:rsidR="00745959" w:rsidRDefault="00745959" w:rsidP="00745959">
      <w:pPr>
        <w:pStyle w:val="SC-Source"/>
      </w:pPr>
    </w:p>
    <w:p w14:paraId="4F996531" w14:textId="77777777" w:rsidR="00745959" w:rsidRDefault="00745959" w:rsidP="00745959">
      <w:pPr>
        <w:pStyle w:val="SC-Source"/>
      </w:pPr>
      <w:r>
        <w:t xml:space="preserve">    return </w:t>
      </w:r>
      <w:proofErr w:type="gramStart"/>
      <w:r>
        <w:t>tables</w:t>
      </w:r>
      <w:proofErr w:type="gramEnd"/>
    </w:p>
    <w:p w14:paraId="4ACBF4EC" w14:textId="77777777" w:rsidR="00745959" w:rsidRDefault="00745959" w:rsidP="00745959">
      <w:pPr>
        <w:pStyle w:val="SC-Source"/>
      </w:pPr>
    </w:p>
    <w:p w14:paraId="0D7FDFB3" w14:textId="77777777" w:rsidR="00745959" w:rsidRDefault="00745959" w:rsidP="00745959">
      <w:pPr>
        <w:pStyle w:val="SC-Source"/>
      </w:pPr>
      <w:r>
        <w:t># Function to display elapsed time while waiting for the API call</w:t>
      </w:r>
    </w:p>
    <w:p w14:paraId="7DB580F5" w14:textId="77777777" w:rsidR="00745959" w:rsidRDefault="00745959" w:rsidP="00745959">
      <w:pPr>
        <w:pStyle w:val="SC-Source"/>
      </w:pPr>
      <w:r>
        <w:t xml:space="preserve">def </w:t>
      </w:r>
      <w:proofErr w:type="spellStart"/>
      <w:r>
        <w:t>display_elapsed_</w:t>
      </w:r>
      <w:proofErr w:type="gramStart"/>
      <w:r>
        <w:t>time</w:t>
      </w:r>
      <w:proofErr w:type="spellEnd"/>
      <w:r>
        <w:t>(</w:t>
      </w:r>
      <w:proofErr w:type="gramEnd"/>
      <w:r>
        <w:t>):</w:t>
      </w:r>
    </w:p>
    <w:p w14:paraId="37213A47" w14:textId="77777777" w:rsidR="00745959" w:rsidRDefault="00745959" w:rsidP="00745959">
      <w:pPr>
        <w:pStyle w:val="SC-Source"/>
      </w:pPr>
      <w:r>
        <w:lastRenderedPageBreak/>
        <w:t xml:space="preserve">    </w:t>
      </w:r>
      <w:proofErr w:type="spellStart"/>
      <w:r>
        <w:t>start_time</w:t>
      </w:r>
      <w:proofErr w:type="spellEnd"/>
      <w:r>
        <w:t xml:space="preserve"> = </w:t>
      </w:r>
      <w:proofErr w:type="spellStart"/>
      <w:proofErr w:type="gramStart"/>
      <w:r>
        <w:t>time.time</w:t>
      </w:r>
      <w:proofErr w:type="spellEnd"/>
      <w:proofErr w:type="gramEnd"/>
      <w:r>
        <w:t>()</w:t>
      </w:r>
    </w:p>
    <w:p w14:paraId="10C598A0" w14:textId="77777777" w:rsidR="00745959" w:rsidRDefault="00745959" w:rsidP="00745959">
      <w:pPr>
        <w:pStyle w:val="SC-Source"/>
      </w:pPr>
      <w:r>
        <w:t xml:space="preserve">    while not </w:t>
      </w:r>
      <w:proofErr w:type="spellStart"/>
      <w:r>
        <w:t>api_call_completed</w:t>
      </w:r>
      <w:proofErr w:type="spellEnd"/>
      <w:r>
        <w:t>:</w:t>
      </w:r>
    </w:p>
    <w:p w14:paraId="077CFC02" w14:textId="77777777" w:rsidR="00745959" w:rsidRDefault="00745959" w:rsidP="00745959">
      <w:pPr>
        <w:pStyle w:val="SC-Source"/>
      </w:pPr>
      <w:r>
        <w:t xml:space="preserve">        </w:t>
      </w:r>
      <w:proofErr w:type="spellStart"/>
      <w:r>
        <w:t>elapsed_time</w:t>
      </w:r>
      <w:proofErr w:type="spellEnd"/>
      <w:r>
        <w:t xml:space="preserve"> = </w:t>
      </w:r>
      <w:proofErr w:type="spellStart"/>
      <w:proofErr w:type="gramStart"/>
      <w:r>
        <w:t>time.time</w:t>
      </w:r>
      <w:proofErr w:type="spellEnd"/>
      <w:proofErr w:type="gramEnd"/>
      <w:r>
        <w:t xml:space="preserve">() - </w:t>
      </w:r>
      <w:proofErr w:type="spellStart"/>
      <w:r>
        <w:t>start_time</w:t>
      </w:r>
      <w:proofErr w:type="spellEnd"/>
    </w:p>
    <w:p w14:paraId="60DC8FF2" w14:textId="77777777" w:rsidR="00745959" w:rsidRDefault="00745959" w:rsidP="00745959">
      <w:pPr>
        <w:pStyle w:val="SC-Source"/>
      </w:pPr>
      <w:r>
        <w:t xml:space="preserve">        </w:t>
      </w:r>
      <w:proofErr w:type="gramStart"/>
      <w:r>
        <w:t>print(</w:t>
      </w:r>
      <w:proofErr w:type="gramEnd"/>
      <w:r>
        <w:t>f"\</w:t>
      </w:r>
      <w:proofErr w:type="spellStart"/>
      <w:r>
        <w:t>rCommunicating</w:t>
      </w:r>
      <w:proofErr w:type="spellEnd"/>
      <w:r>
        <w:t xml:space="preserve"> with the API - Elapsed time: {elapsed_time:.2f} seconds", end="")</w:t>
      </w:r>
    </w:p>
    <w:p w14:paraId="088B321A" w14:textId="77777777" w:rsidR="00745959" w:rsidRDefault="00745959" w:rsidP="00745959">
      <w:pPr>
        <w:pStyle w:val="SC-Source"/>
      </w:pPr>
      <w:r>
        <w:t xml:space="preserve">        </w:t>
      </w:r>
      <w:proofErr w:type="spellStart"/>
      <w:proofErr w:type="gramStart"/>
      <w:r>
        <w:t>time.sleep</w:t>
      </w:r>
      <w:proofErr w:type="spellEnd"/>
      <w:proofErr w:type="gramEnd"/>
      <w:r>
        <w:t>(1)</w:t>
      </w:r>
    </w:p>
    <w:p w14:paraId="5F0DB43C" w14:textId="77777777" w:rsidR="00745959" w:rsidRDefault="00745959" w:rsidP="00745959">
      <w:pPr>
        <w:pStyle w:val="SC-Source"/>
      </w:pPr>
    </w:p>
    <w:p w14:paraId="2BC842C1" w14:textId="77777777" w:rsidR="00745959" w:rsidRDefault="00745959" w:rsidP="00745959">
      <w:pPr>
        <w:pStyle w:val="SC-Source"/>
      </w:pPr>
      <w:r>
        <w:t># Get user input</w:t>
      </w:r>
    </w:p>
    <w:p w14:paraId="3CB5C19A" w14:textId="77777777" w:rsidR="00745959" w:rsidRDefault="00745959" w:rsidP="00745959">
      <w:pPr>
        <w:pStyle w:val="SC-Source"/>
      </w:pPr>
      <w:proofErr w:type="spellStart"/>
      <w:r>
        <w:t>threat_name</w:t>
      </w:r>
      <w:proofErr w:type="spellEnd"/>
      <w:r>
        <w:t xml:space="preserve"> = </w:t>
      </w:r>
      <w:proofErr w:type="gramStart"/>
      <w:r>
        <w:t>input(</w:t>
      </w:r>
      <w:proofErr w:type="gramEnd"/>
      <w:r>
        <w:t>"Enter the name of a cyber threat: ")</w:t>
      </w:r>
    </w:p>
    <w:p w14:paraId="23D10278" w14:textId="77777777" w:rsidR="00745959" w:rsidRDefault="00745959" w:rsidP="00745959">
      <w:pPr>
        <w:pStyle w:val="SC-Source"/>
      </w:pPr>
    </w:p>
    <w:p w14:paraId="2458810C" w14:textId="77777777" w:rsidR="00745959" w:rsidRDefault="00745959" w:rsidP="00745959">
      <w:pPr>
        <w:pStyle w:val="SC-Source"/>
      </w:pPr>
      <w:proofErr w:type="spellStart"/>
      <w:r>
        <w:t>api_call_completed</w:t>
      </w:r>
      <w:proofErr w:type="spellEnd"/>
      <w:r>
        <w:t xml:space="preserve"> = False</w:t>
      </w:r>
    </w:p>
    <w:p w14:paraId="725B7FD3" w14:textId="77777777" w:rsidR="00745959" w:rsidRDefault="00745959" w:rsidP="00745959">
      <w:pPr>
        <w:pStyle w:val="SC-Source"/>
      </w:pPr>
      <w:proofErr w:type="spellStart"/>
      <w:r>
        <w:t>elapsed_time_thread</w:t>
      </w:r>
      <w:proofErr w:type="spellEnd"/>
      <w:r>
        <w:t xml:space="preserve"> = </w:t>
      </w:r>
      <w:proofErr w:type="spellStart"/>
      <w:proofErr w:type="gramStart"/>
      <w:r>
        <w:t>threading.Thread</w:t>
      </w:r>
      <w:proofErr w:type="spellEnd"/>
      <w:proofErr w:type="gramEnd"/>
      <w:r>
        <w:t>(target=</w:t>
      </w:r>
      <w:proofErr w:type="spellStart"/>
      <w:r>
        <w:t>display_elapsed_time</w:t>
      </w:r>
      <w:proofErr w:type="spellEnd"/>
      <w:r>
        <w:t>)</w:t>
      </w:r>
    </w:p>
    <w:p w14:paraId="3B43B305" w14:textId="77777777" w:rsidR="00745959" w:rsidRDefault="00745959" w:rsidP="00745959">
      <w:pPr>
        <w:pStyle w:val="SC-Source"/>
      </w:pPr>
      <w:proofErr w:type="spellStart"/>
      <w:r>
        <w:t>elapsed_time_</w:t>
      </w:r>
      <w:proofErr w:type="gramStart"/>
      <w:r>
        <w:t>thread.start</w:t>
      </w:r>
      <w:proofErr w:type="spellEnd"/>
      <w:proofErr w:type="gramEnd"/>
      <w:r>
        <w:t>()</w:t>
      </w:r>
    </w:p>
    <w:p w14:paraId="2F3799EA" w14:textId="77777777" w:rsidR="00745959" w:rsidRDefault="00745959" w:rsidP="00745959">
      <w:pPr>
        <w:pStyle w:val="SC-Source"/>
      </w:pPr>
    </w:p>
    <w:p w14:paraId="03186A59" w14:textId="77777777" w:rsidR="00745959" w:rsidRDefault="00745959" w:rsidP="00745959">
      <w:pPr>
        <w:pStyle w:val="SC-Source"/>
      </w:pPr>
      <w:r>
        <w:t># Handle exceptions during the API call</w:t>
      </w:r>
    </w:p>
    <w:p w14:paraId="5AB47E9E" w14:textId="77777777" w:rsidR="00745959" w:rsidRDefault="00745959" w:rsidP="00745959">
      <w:pPr>
        <w:pStyle w:val="SC-Source"/>
      </w:pPr>
      <w:r>
        <w:t>try:</w:t>
      </w:r>
    </w:p>
    <w:p w14:paraId="596A6CA2" w14:textId="77777777" w:rsidR="00745959" w:rsidRDefault="00745959" w:rsidP="00745959">
      <w:pPr>
        <w:pStyle w:val="SC-Source"/>
      </w:pPr>
      <w:r>
        <w:t xml:space="preserve">    # Generate the report using the OpenAI API</w:t>
      </w:r>
    </w:p>
    <w:p w14:paraId="62D66FA5" w14:textId="77777777" w:rsidR="00745959" w:rsidRDefault="00745959" w:rsidP="00745959">
      <w:pPr>
        <w:pStyle w:val="SC-Source"/>
      </w:pPr>
      <w:r>
        <w:t xml:space="preserve">    report = </w:t>
      </w:r>
      <w:proofErr w:type="spellStart"/>
      <w:r>
        <w:t>generate_report</w:t>
      </w:r>
      <w:proofErr w:type="spellEnd"/>
      <w:r>
        <w:t>(</w:t>
      </w:r>
      <w:proofErr w:type="spellStart"/>
      <w:r>
        <w:t>threat_name</w:t>
      </w:r>
      <w:proofErr w:type="spellEnd"/>
      <w:r>
        <w:t>)</w:t>
      </w:r>
    </w:p>
    <w:p w14:paraId="57860341" w14:textId="77777777" w:rsidR="00745959" w:rsidRDefault="00745959" w:rsidP="00745959">
      <w:pPr>
        <w:pStyle w:val="SC-Source"/>
      </w:pPr>
      <w:r>
        <w:t xml:space="preserve">    </w:t>
      </w:r>
      <w:proofErr w:type="spellStart"/>
      <w:r>
        <w:t>api_call_completed</w:t>
      </w:r>
      <w:proofErr w:type="spellEnd"/>
      <w:r>
        <w:t xml:space="preserve"> = True</w:t>
      </w:r>
    </w:p>
    <w:p w14:paraId="4B37A72F" w14:textId="77777777" w:rsidR="00745959" w:rsidRDefault="00745959" w:rsidP="00745959">
      <w:pPr>
        <w:pStyle w:val="SC-Source"/>
      </w:pPr>
      <w:r>
        <w:t xml:space="preserve">    </w:t>
      </w:r>
      <w:proofErr w:type="spellStart"/>
      <w:r>
        <w:t>elapsed_time_</w:t>
      </w:r>
      <w:proofErr w:type="gramStart"/>
      <w:r>
        <w:t>thread.join</w:t>
      </w:r>
      <w:proofErr w:type="spellEnd"/>
      <w:proofErr w:type="gramEnd"/>
      <w:r>
        <w:t>()</w:t>
      </w:r>
    </w:p>
    <w:p w14:paraId="3115965C" w14:textId="77777777" w:rsidR="00745959" w:rsidRDefault="00745959" w:rsidP="00745959">
      <w:pPr>
        <w:pStyle w:val="SC-Source"/>
      </w:pPr>
      <w:r>
        <w:t>except Exception as e:</w:t>
      </w:r>
    </w:p>
    <w:p w14:paraId="24360A8F" w14:textId="77777777" w:rsidR="00745959" w:rsidRDefault="00745959" w:rsidP="00745959">
      <w:pPr>
        <w:pStyle w:val="SC-Source"/>
      </w:pPr>
      <w:r>
        <w:t xml:space="preserve">    </w:t>
      </w:r>
      <w:proofErr w:type="spellStart"/>
      <w:r>
        <w:t>api_call_completed</w:t>
      </w:r>
      <w:proofErr w:type="spellEnd"/>
      <w:r>
        <w:t xml:space="preserve"> = True</w:t>
      </w:r>
    </w:p>
    <w:p w14:paraId="483FE032" w14:textId="77777777" w:rsidR="00745959" w:rsidRDefault="00745959" w:rsidP="00745959">
      <w:pPr>
        <w:pStyle w:val="SC-Source"/>
      </w:pPr>
      <w:r>
        <w:t xml:space="preserve">    </w:t>
      </w:r>
      <w:proofErr w:type="spellStart"/>
      <w:r>
        <w:t>elapsed_time_</w:t>
      </w:r>
      <w:proofErr w:type="gramStart"/>
      <w:r>
        <w:t>thread.join</w:t>
      </w:r>
      <w:proofErr w:type="spellEnd"/>
      <w:proofErr w:type="gramEnd"/>
      <w:r>
        <w:t>()</w:t>
      </w:r>
    </w:p>
    <w:p w14:paraId="5588CC9B" w14:textId="77777777" w:rsidR="00745959" w:rsidRDefault="00745959" w:rsidP="00745959">
      <w:pPr>
        <w:pStyle w:val="SC-Source"/>
      </w:pPr>
      <w:r>
        <w:t xml:space="preserve">    </w:t>
      </w:r>
      <w:proofErr w:type="gramStart"/>
      <w:r>
        <w:t>print(</w:t>
      </w:r>
      <w:proofErr w:type="gramEnd"/>
      <w:r>
        <w:t>f"\</w:t>
      </w:r>
      <w:proofErr w:type="spellStart"/>
      <w:r>
        <w:t>nAn</w:t>
      </w:r>
      <w:proofErr w:type="spellEnd"/>
      <w:r>
        <w:t xml:space="preserve"> error occurred during the API call: {e}")</w:t>
      </w:r>
    </w:p>
    <w:p w14:paraId="7C1E4C78" w14:textId="77777777" w:rsidR="00745959" w:rsidRDefault="00745959" w:rsidP="00745959">
      <w:pPr>
        <w:pStyle w:val="SC-Source"/>
      </w:pPr>
      <w:r>
        <w:t xml:space="preserve">    </w:t>
      </w:r>
      <w:proofErr w:type="gramStart"/>
      <w:r>
        <w:t>exit(</w:t>
      </w:r>
      <w:proofErr w:type="gramEnd"/>
      <w:r>
        <w:t>)</w:t>
      </w:r>
    </w:p>
    <w:p w14:paraId="31688298" w14:textId="77777777" w:rsidR="00745959" w:rsidRDefault="00745959" w:rsidP="00745959">
      <w:pPr>
        <w:pStyle w:val="SC-Source"/>
      </w:pPr>
    </w:p>
    <w:p w14:paraId="1166C362" w14:textId="77777777" w:rsidR="00745959" w:rsidRDefault="00745959" w:rsidP="00745959">
      <w:pPr>
        <w:pStyle w:val="SC-Source"/>
      </w:pPr>
      <w:r>
        <w:t># Save the report as a Word document</w:t>
      </w:r>
    </w:p>
    <w:p w14:paraId="2E6248FD" w14:textId="77777777" w:rsidR="00745959" w:rsidRDefault="00745959" w:rsidP="00745959">
      <w:pPr>
        <w:pStyle w:val="SC-Source"/>
      </w:pPr>
      <w:proofErr w:type="spellStart"/>
      <w:r>
        <w:lastRenderedPageBreak/>
        <w:t>docx_output_file</w:t>
      </w:r>
      <w:proofErr w:type="spellEnd"/>
      <w:r>
        <w:t xml:space="preserve"> = f"{</w:t>
      </w:r>
      <w:proofErr w:type="spellStart"/>
      <w:r>
        <w:t>threat_</w:t>
      </w:r>
      <w:proofErr w:type="gramStart"/>
      <w:r>
        <w:t>name</w:t>
      </w:r>
      <w:proofErr w:type="spellEnd"/>
      <w:r>
        <w:t>}_report.docx</w:t>
      </w:r>
      <w:proofErr w:type="gramEnd"/>
      <w:r>
        <w:t>"</w:t>
      </w:r>
    </w:p>
    <w:p w14:paraId="0B96E935" w14:textId="77777777" w:rsidR="00745959" w:rsidRDefault="00745959" w:rsidP="00745959">
      <w:pPr>
        <w:pStyle w:val="SC-Source"/>
      </w:pPr>
    </w:p>
    <w:p w14:paraId="377D3AD2" w14:textId="77777777" w:rsidR="00745959" w:rsidRDefault="00745959" w:rsidP="00745959">
      <w:pPr>
        <w:pStyle w:val="SC-Source"/>
      </w:pPr>
      <w:r>
        <w:t># Handle exceptions during the report generation</w:t>
      </w:r>
    </w:p>
    <w:p w14:paraId="5A465657" w14:textId="77777777" w:rsidR="00745959" w:rsidRDefault="00745959" w:rsidP="00745959">
      <w:pPr>
        <w:pStyle w:val="SC-Source"/>
      </w:pPr>
      <w:r>
        <w:t>try:</w:t>
      </w:r>
    </w:p>
    <w:p w14:paraId="576B2F74" w14:textId="77777777" w:rsidR="00745959" w:rsidRDefault="00745959" w:rsidP="00745959">
      <w:pPr>
        <w:pStyle w:val="SC-Source"/>
      </w:pPr>
      <w:r>
        <w:t xml:space="preserve">    with </w:t>
      </w:r>
      <w:proofErr w:type="spellStart"/>
      <w:proofErr w:type="gramStart"/>
      <w:r>
        <w:t>tqdm</w:t>
      </w:r>
      <w:proofErr w:type="spellEnd"/>
      <w:r>
        <w:t>(</w:t>
      </w:r>
      <w:proofErr w:type="gramEnd"/>
      <w:r>
        <w:t>total=1, desc="Generating report and files") as pbar:</w:t>
      </w:r>
    </w:p>
    <w:p w14:paraId="46086BE7" w14:textId="77777777" w:rsidR="00745959" w:rsidRDefault="00745959" w:rsidP="00745959">
      <w:pPr>
        <w:pStyle w:val="SC-Source"/>
      </w:pPr>
      <w:r>
        <w:t xml:space="preserve">        </w:t>
      </w:r>
      <w:proofErr w:type="spellStart"/>
      <w:r>
        <w:t>markdown_to_</w:t>
      </w:r>
      <w:proofErr w:type="gramStart"/>
      <w:r>
        <w:t>docx</w:t>
      </w:r>
      <w:proofErr w:type="spellEnd"/>
      <w:r>
        <w:t>(</w:t>
      </w:r>
      <w:proofErr w:type="gramEnd"/>
      <w:r>
        <w:t xml:space="preserve">report, </w:t>
      </w:r>
      <w:proofErr w:type="spellStart"/>
      <w:r>
        <w:t>docx_output_file</w:t>
      </w:r>
      <w:proofErr w:type="spellEnd"/>
      <w:r>
        <w:t>)</w:t>
      </w:r>
    </w:p>
    <w:p w14:paraId="4C2052EF" w14:textId="77777777" w:rsidR="00745959" w:rsidRDefault="00745959" w:rsidP="00745959">
      <w:pPr>
        <w:pStyle w:val="SC-Source"/>
      </w:pPr>
      <w:r>
        <w:t xml:space="preserve">    </w:t>
      </w:r>
      <w:proofErr w:type="gramStart"/>
      <w:r>
        <w:t>print(</w:t>
      </w:r>
      <w:proofErr w:type="gramEnd"/>
      <w:r>
        <w:t>"\</w:t>
      </w:r>
      <w:proofErr w:type="spellStart"/>
      <w:r>
        <w:t>nReport</w:t>
      </w:r>
      <w:proofErr w:type="spellEnd"/>
      <w:r>
        <w:t xml:space="preserve"> and tables generated successfully!")</w:t>
      </w:r>
    </w:p>
    <w:p w14:paraId="0F1A88BF" w14:textId="77777777" w:rsidR="00745959" w:rsidRDefault="00745959" w:rsidP="00745959">
      <w:pPr>
        <w:pStyle w:val="SC-Source"/>
      </w:pPr>
      <w:r>
        <w:t>except Exception as e:</w:t>
      </w:r>
    </w:p>
    <w:p w14:paraId="1994C40D" w14:textId="07FCCCC6" w:rsidR="00E46BA9" w:rsidRDefault="00745959" w:rsidP="00745959">
      <w:pPr>
        <w:pStyle w:val="SC-Source"/>
      </w:pPr>
      <w:r>
        <w:t xml:space="preserve">    </w:t>
      </w:r>
      <w:proofErr w:type="gramStart"/>
      <w:r>
        <w:t>print(</w:t>
      </w:r>
      <w:proofErr w:type="gramEnd"/>
      <w:r>
        <w:t>f"\</w:t>
      </w:r>
      <w:proofErr w:type="spellStart"/>
      <w:r>
        <w:t>nAn</w:t>
      </w:r>
      <w:proofErr w:type="spellEnd"/>
      <w:r>
        <w:t xml:space="preserve"> error occurred during the report generation: {e}")</w:t>
      </w:r>
    </w:p>
    <w:p w14:paraId="61F8AB62" w14:textId="5F4A0BDE" w:rsidR="00446D8E" w:rsidRDefault="00446D8E" w:rsidP="00446D8E">
      <w:pPr>
        <w:pStyle w:val="P-Regular"/>
      </w:pPr>
      <w:r w:rsidRPr="00446D8E">
        <w:t xml:space="preserve">After executing this script, you will have a threat report in a Word document format, which is </w:t>
      </w:r>
      <w:proofErr w:type="gramStart"/>
      <w:r w:rsidRPr="00446D8E">
        <w:t>similar to</w:t>
      </w:r>
      <w:proofErr w:type="gramEnd"/>
      <w:r w:rsidRPr="00446D8E">
        <w:t xml:space="preserve"> the output generated using the ChatGPT web UI. The script demonstrates how you can adapt the techniques learned in the "</w:t>
      </w:r>
      <w:r w:rsidRPr="00446D8E">
        <w:rPr>
          <w:rStyle w:val="P-Italics"/>
        </w:rPr>
        <w:t>How to do it...</w:t>
      </w:r>
      <w:r w:rsidRPr="00446D8E">
        <w:t>" section to work with the OpenAI API in a Python script.</w:t>
      </w:r>
    </w:p>
    <w:p w14:paraId="59C74DAF" w14:textId="094281A8" w:rsidR="00D84AAB" w:rsidRDefault="00D84AAB" w:rsidP="00D84AAB">
      <w:pPr>
        <w:pStyle w:val="P-CalloutHeading"/>
      </w:pPr>
      <w:r>
        <w:t>Hint</w:t>
      </w:r>
    </w:p>
    <w:p w14:paraId="36A7DE1A" w14:textId="38E9D8B9" w:rsidR="00D84AAB" w:rsidRDefault="00D84AAB" w:rsidP="00D84AAB">
      <w:pPr>
        <w:pStyle w:val="P-Callout"/>
      </w:pPr>
      <w:r>
        <w:t xml:space="preserve">You can swap out the </w:t>
      </w:r>
      <w:r w:rsidR="000842C2" w:rsidRPr="00DE4927">
        <w:rPr>
          <w:rStyle w:val="P-Keyword"/>
        </w:rPr>
        <w:t>chat-3.5-turbo</w:t>
      </w:r>
      <w:r w:rsidR="000842C2">
        <w:t xml:space="preserve"> model with the </w:t>
      </w:r>
      <w:r w:rsidR="000842C2" w:rsidRPr="00DE4927">
        <w:rPr>
          <w:rStyle w:val="P-Keyword"/>
        </w:rPr>
        <w:t>GPT-4</w:t>
      </w:r>
      <w:r w:rsidR="000842C2">
        <w:t xml:space="preserve"> model, if you are a </w:t>
      </w:r>
      <w:r w:rsidR="00934C51">
        <w:t xml:space="preserve">ChatGPT Plus subscriber, for often improved results. Just keep in mind that </w:t>
      </w:r>
      <w:r w:rsidR="00DE4927">
        <w:t>the GPT-4 model is a bit more expensive than the chat-3.5-turbo model.</w:t>
      </w:r>
    </w:p>
    <w:p w14:paraId="39F2409D" w14:textId="112F6C41" w:rsidR="00C8417B" w:rsidRPr="00C8417B" w:rsidRDefault="00C8417B" w:rsidP="00C8417B">
      <w:pPr>
        <w:pStyle w:val="P-Callout"/>
      </w:pPr>
      <w:r>
        <w:t xml:space="preserve">You can also improve accuracy and get a more consistent output by </w:t>
      </w:r>
      <w:proofErr w:type="gramStart"/>
      <w:r>
        <w:t>lowing</w:t>
      </w:r>
      <w:proofErr w:type="gramEnd"/>
      <w:r>
        <w:t xml:space="preserve"> the </w:t>
      </w:r>
      <w:r w:rsidRPr="00C8417B">
        <w:rPr>
          <w:rStyle w:val="P-Code"/>
        </w:rPr>
        <w:t>temperature</w:t>
      </w:r>
      <w:r>
        <w:t xml:space="preserve"> value.</w:t>
      </w:r>
    </w:p>
    <w:p w14:paraId="7FDCDF24" w14:textId="67911A89" w:rsidR="0042479F" w:rsidRDefault="00213444" w:rsidP="0042479F">
      <w:pPr>
        <w:pStyle w:val="H1-Section"/>
        <w:rPr>
          <w:lang w:val="en"/>
        </w:rPr>
      </w:pPr>
      <w:r w:rsidRPr="00213444">
        <w:rPr>
          <w:lang w:val="en"/>
        </w:rPr>
        <w:t>GPT-assisted vulnerability scanning (API)</w:t>
      </w:r>
    </w:p>
    <w:p w14:paraId="47A09618" w14:textId="77777777" w:rsidR="00213444" w:rsidRPr="00213444" w:rsidRDefault="00213444" w:rsidP="00213444">
      <w:pPr>
        <w:pStyle w:val="P-Regular"/>
      </w:pPr>
    </w:p>
    <w:p w14:paraId="52C4AEEA" w14:textId="77777777" w:rsidR="00B01FC7" w:rsidRPr="00B01FC7" w:rsidRDefault="00B01FC7" w:rsidP="00B01FC7">
      <w:pPr>
        <w:pStyle w:val="P-Regular"/>
        <w:rPr>
          <w:lang w:val="en-US"/>
        </w:rPr>
      </w:pPr>
    </w:p>
    <w:sectPr w:rsidR="00B01FC7" w:rsidRPr="00B01FC7" w:rsidSect="008F7FC4">
      <w:pgSz w:w="12240" w:h="15840" w:code="1"/>
      <w:pgMar w:top="1985" w:right="1985" w:bottom="1985" w:left="1985" w:header="706" w:footer="706"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urier">
    <w:altName w:val="Courier New"/>
    <w:panose1 w:val="02070409020205020404"/>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AFF" w:usb1="5000217F" w:usb2="00000021" w:usb3="00000000" w:csb0="0000019F"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5D6D2C"/>
    <w:multiLevelType w:val="hybridMultilevel"/>
    <w:tmpl w:val="6C0454FA"/>
    <w:lvl w:ilvl="0" w:tplc="753E2DC0">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EA731A8"/>
    <w:multiLevelType w:val="multilevel"/>
    <w:tmpl w:val="5360F1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92E1568"/>
    <w:multiLevelType w:val="multilevel"/>
    <w:tmpl w:val="F87C56F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BC5570E"/>
    <w:multiLevelType w:val="multilevel"/>
    <w:tmpl w:val="DFF68C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CA13C70"/>
    <w:multiLevelType w:val="hybridMultilevel"/>
    <w:tmpl w:val="DCB0E642"/>
    <w:lvl w:ilvl="0" w:tplc="9FFC0A5C">
      <w:start w:val="1"/>
      <w:numFmt w:val="bullet"/>
      <w:pStyle w:val="L-Bullets"/>
      <w:lvlText w:val=""/>
      <w:lvlJc w:val="left"/>
      <w:pPr>
        <w:ind w:left="717"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1517919"/>
    <w:multiLevelType w:val="multilevel"/>
    <w:tmpl w:val="F8A6A0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EEC78A4"/>
    <w:multiLevelType w:val="multilevel"/>
    <w:tmpl w:val="ECB0B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2315A51"/>
    <w:multiLevelType w:val="multilevel"/>
    <w:tmpl w:val="41D0226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90F57DF"/>
    <w:multiLevelType w:val="hybridMultilevel"/>
    <w:tmpl w:val="61CE7150"/>
    <w:lvl w:ilvl="0" w:tplc="D7465182">
      <w:start w:val="1"/>
      <w:numFmt w:val="decimal"/>
      <w:pStyle w:val="L-Numbers"/>
      <w:lvlText w:val="%1."/>
      <w:lvlJc w:val="left"/>
      <w:pPr>
        <w:ind w:left="717" w:hanging="360"/>
      </w:pPr>
      <w:rPr>
        <w:rFonts w:ascii="Arial" w:hAnsi="Arial" w:hint="default"/>
        <w:b w:val="0"/>
        <w:i w:val="0"/>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4BB26E2"/>
    <w:multiLevelType w:val="multilevel"/>
    <w:tmpl w:val="E5F0DD0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D6038D8"/>
    <w:multiLevelType w:val="multilevel"/>
    <w:tmpl w:val="0EE4B0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0233AF8"/>
    <w:multiLevelType w:val="hybridMultilevel"/>
    <w:tmpl w:val="F1A4D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2531B0A"/>
    <w:multiLevelType w:val="multilevel"/>
    <w:tmpl w:val="F4063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60500B0"/>
    <w:multiLevelType w:val="multilevel"/>
    <w:tmpl w:val="2F9CF01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DE87B18"/>
    <w:multiLevelType w:val="multilevel"/>
    <w:tmpl w:val="259C2F7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E5E2580"/>
    <w:multiLevelType w:val="multilevel"/>
    <w:tmpl w:val="94981C0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64617115">
    <w:abstractNumId w:val="4"/>
  </w:num>
  <w:num w:numId="2" w16cid:durableId="978337388">
    <w:abstractNumId w:val="8"/>
  </w:num>
  <w:num w:numId="3" w16cid:durableId="1960641077">
    <w:abstractNumId w:val="8"/>
    <w:lvlOverride w:ilvl="0">
      <w:startOverride w:val="1"/>
    </w:lvlOverride>
  </w:num>
  <w:num w:numId="4" w16cid:durableId="813833495">
    <w:abstractNumId w:val="8"/>
    <w:lvlOverride w:ilvl="0">
      <w:startOverride w:val="1"/>
    </w:lvlOverride>
  </w:num>
  <w:num w:numId="5" w16cid:durableId="1681615726">
    <w:abstractNumId w:val="8"/>
    <w:lvlOverride w:ilvl="0">
      <w:startOverride w:val="1"/>
    </w:lvlOverride>
  </w:num>
  <w:num w:numId="6" w16cid:durableId="1831477698">
    <w:abstractNumId w:val="8"/>
    <w:lvlOverride w:ilvl="0">
      <w:startOverride w:val="1"/>
    </w:lvlOverride>
  </w:num>
  <w:num w:numId="7" w16cid:durableId="1604922958">
    <w:abstractNumId w:val="8"/>
    <w:lvlOverride w:ilvl="0">
      <w:startOverride w:val="1"/>
    </w:lvlOverride>
  </w:num>
  <w:num w:numId="8" w16cid:durableId="55200734">
    <w:abstractNumId w:val="8"/>
    <w:lvlOverride w:ilvl="0">
      <w:startOverride w:val="1"/>
    </w:lvlOverride>
  </w:num>
  <w:num w:numId="9" w16cid:durableId="2075082429">
    <w:abstractNumId w:val="8"/>
    <w:lvlOverride w:ilvl="0">
      <w:startOverride w:val="1"/>
    </w:lvlOverride>
  </w:num>
  <w:num w:numId="10" w16cid:durableId="354311703">
    <w:abstractNumId w:val="8"/>
    <w:lvlOverride w:ilvl="0">
      <w:startOverride w:val="1"/>
    </w:lvlOverride>
  </w:num>
  <w:num w:numId="11" w16cid:durableId="1136603409">
    <w:abstractNumId w:val="8"/>
    <w:lvlOverride w:ilvl="0">
      <w:startOverride w:val="1"/>
    </w:lvlOverride>
  </w:num>
  <w:num w:numId="12" w16cid:durableId="222176935">
    <w:abstractNumId w:val="8"/>
    <w:lvlOverride w:ilvl="0">
      <w:startOverride w:val="1"/>
    </w:lvlOverride>
  </w:num>
  <w:num w:numId="13" w16cid:durableId="472600046">
    <w:abstractNumId w:val="8"/>
    <w:lvlOverride w:ilvl="0">
      <w:startOverride w:val="1"/>
    </w:lvlOverride>
  </w:num>
  <w:num w:numId="14" w16cid:durableId="2108693145">
    <w:abstractNumId w:val="0"/>
  </w:num>
  <w:num w:numId="15" w16cid:durableId="929392728">
    <w:abstractNumId w:val="8"/>
    <w:lvlOverride w:ilvl="0">
      <w:startOverride w:val="1"/>
    </w:lvlOverride>
  </w:num>
  <w:num w:numId="16" w16cid:durableId="480269704">
    <w:abstractNumId w:val="7"/>
  </w:num>
  <w:num w:numId="17" w16cid:durableId="1804039950">
    <w:abstractNumId w:val="12"/>
  </w:num>
  <w:num w:numId="18" w16cid:durableId="38284990">
    <w:abstractNumId w:val="8"/>
    <w:lvlOverride w:ilvl="0">
      <w:startOverride w:val="1"/>
    </w:lvlOverride>
  </w:num>
  <w:num w:numId="19" w16cid:durableId="540358567">
    <w:abstractNumId w:val="14"/>
  </w:num>
  <w:num w:numId="20" w16cid:durableId="596914333">
    <w:abstractNumId w:val="8"/>
    <w:lvlOverride w:ilvl="0">
      <w:startOverride w:val="1"/>
    </w:lvlOverride>
  </w:num>
  <w:num w:numId="21" w16cid:durableId="600601549">
    <w:abstractNumId w:val="15"/>
  </w:num>
  <w:num w:numId="22" w16cid:durableId="1835147175">
    <w:abstractNumId w:val="2"/>
  </w:num>
  <w:num w:numId="23" w16cid:durableId="1603950508">
    <w:abstractNumId w:val="10"/>
  </w:num>
  <w:num w:numId="24" w16cid:durableId="1728800407">
    <w:abstractNumId w:val="8"/>
    <w:lvlOverride w:ilvl="0">
      <w:startOverride w:val="1"/>
    </w:lvlOverride>
  </w:num>
  <w:num w:numId="25" w16cid:durableId="2037728354">
    <w:abstractNumId w:val="1"/>
  </w:num>
  <w:num w:numId="26" w16cid:durableId="2125230496">
    <w:abstractNumId w:val="8"/>
    <w:lvlOverride w:ilvl="0">
      <w:startOverride w:val="1"/>
    </w:lvlOverride>
  </w:num>
  <w:num w:numId="27" w16cid:durableId="34931384">
    <w:abstractNumId w:val="13"/>
  </w:num>
  <w:num w:numId="28" w16cid:durableId="862673066">
    <w:abstractNumId w:val="9"/>
  </w:num>
  <w:num w:numId="29" w16cid:durableId="307517913">
    <w:abstractNumId w:val="3"/>
  </w:num>
  <w:num w:numId="30" w16cid:durableId="1710304820">
    <w:abstractNumId w:val="8"/>
    <w:lvlOverride w:ilvl="0">
      <w:startOverride w:val="1"/>
    </w:lvlOverride>
  </w:num>
  <w:num w:numId="31" w16cid:durableId="959840422">
    <w:abstractNumId w:val="6"/>
  </w:num>
  <w:num w:numId="32" w16cid:durableId="2045790635">
    <w:abstractNumId w:val="8"/>
    <w:lvlOverride w:ilvl="0">
      <w:startOverride w:val="1"/>
    </w:lvlOverride>
  </w:num>
  <w:num w:numId="33" w16cid:durableId="1935506706">
    <w:abstractNumId w:val="5"/>
  </w:num>
  <w:num w:numId="34" w16cid:durableId="504516716">
    <w:abstractNumId w:val="8"/>
    <w:lvlOverride w:ilvl="0">
      <w:startOverride w:val="1"/>
    </w:lvlOverride>
  </w:num>
  <w:num w:numId="35" w16cid:durableId="2063552666">
    <w:abstractNumId w:val="11"/>
  </w:num>
  <w:num w:numId="36" w16cid:durableId="578055566">
    <w:abstractNumId w:val="8"/>
    <w:lvlOverride w:ilvl="0">
      <w:startOverride w:val="1"/>
    </w:lvlOverride>
  </w:num>
  <w:num w:numId="37" w16cid:durableId="2023436543">
    <w:abstractNumId w:val="8"/>
    <w:lvlOverride w:ilvl="0">
      <w:startOverride w:val="1"/>
    </w:lvlOverride>
  </w:num>
  <w:num w:numId="38" w16cid:durableId="897980628">
    <w:abstractNumId w:val="8"/>
    <w:lvlOverride w:ilvl="0">
      <w:startOverride w:val="1"/>
    </w:lvlOverride>
  </w:num>
  <w:num w:numId="39" w16cid:durableId="1653212483">
    <w:abstractNumId w:val="8"/>
    <w:lvlOverride w:ilvl="0">
      <w:startOverride w:val="1"/>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hideGrammaticalErrors/>
  <w:proofState w:spelling="clean" w:grammar="clean"/>
  <w:attachedTemplate r:id="rId1"/>
  <w:stylePaneFormatFilter w:val="1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IysDCwMDSyMDMxNDNQ0lEKTi0uzszPAykwrQUA1yxJcCwAAAA="/>
  </w:docVars>
  <w:rsids>
    <w:rsidRoot w:val="00625848"/>
    <w:rsid w:val="00000414"/>
    <w:rsid w:val="0000043C"/>
    <w:rsid w:val="00002908"/>
    <w:rsid w:val="00003C17"/>
    <w:rsid w:val="00003D2B"/>
    <w:rsid w:val="00005C68"/>
    <w:rsid w:val="0000756C"/>
    <w:rsid w:val="00007621"/>
    <w:rsid w:val="00010667"/>
    <w:rsid w:val="00011A33"/>
    <w:rsid w:val="000130DE"/>
    <w:rsid w:val="000132F7"/>
    <w:rsid w:val="00013B34"/>
    <w:rsid w:val="00023372"/>
    <w:rsid w:val="00025400"/>
    <w:rsid w:val="00026C22"/>
    <w:rsid w:val="000326CF"/>
    <w:rsid w:val="00035535"/>
    <w:rsid w:val="0003675B"/>
    <w:rsid w:val="000373E9"/>
    <w:rsid w:val="00040FA2"/>
    <w:rsid w:val="00042F71"/>
    <w:rsid w:val="0004373F"/>
    <w:rsid w:val="00045C48"/>
    <w:rsid w:val="0004679C"/>
    <w:rsid w:val="0004751D"/>
    <w:rsid w:val="000526A6"/>
    <w:rsid w:val="00053575"/>
    <w:rsid w:val="00054701"/>
    <w:rsid w:val="00055738"/>
    <w:rsid w:val="0006085D"/>
    <w:rsid w:val="00063C4B"/>
    <w:rsid w:val="00064CF7"/>
    <w:rsid w:val="00066939"/>
    <w:rsid w:val="0006743D"/>
    <w:rsid w:val="000676E7"/>
    <w:rsid w:val="000716A2"/>
    <w:rsid w:val="00072FB4"/>
    <w:rsid w:val="0007599B"/>
    <w:rsid w:val="000774F9"/>
    <w:rsid w:val="00081CCF"/>
    <w:rsid w:val="00082976"/>
    <w:rsid w:val="000842C2"/>
    <w:rsid w:val="00086DB5"/>
    <w:rsid w:val="0009265C"/>
    <w:rsid w:val="00095D68"/>
    <w:rsid w:val="000A2424"/>
    <w:rsid w:val="000A2761"/>
    <w:rsid w:val="000A400C"/>
    <w:rsid w:val="000A40AA"/>
    <w:rsid w:val="000A4FDF"/>
    <w:rsid w:val="000A518D"/>
    <w:rsid w:val="000A7432"/>
    <w:rsid w:val="000B4451"/>
    <w:rsid w:val="000B6564"/>
    <w:rsid w:val="000B6AB7"/>
    <w:rsid w:val="000B6F5D"/>
    <w:rsid w:val="000B7770"/>
    <w:rsid w:val="000C065B"/>
    <w:rsid w:val="000C1D7B"/>
    <w:rsid w:val="000C2746"/>
    <w:rsid w:val="000C4BE3"/>
    <w:rsid w:val="000C54B3"/>
    <w:rsid w:val="000C7211"/>
    <w:rsid w:val="000D25E2"/>
    <w:rsid w:val="000D455A"/>
    <w:rsid w:val="000D6ED4"/>
    <w:rsid w:val="000E1188"/>
    <w:rsid w:val="000E2288"/>
    <w:rsid w:val="000E393D"/>
    <w:rsid w:val="000E4BF3"/>
    <w:rsid w:val="000E5112"/>
    <w:rsid w:val="000F0BF1"/>
    <w:rsid w:val="000F41BE"/>
    <w:rsid w:val="000F47C2"/>
    <w:rsid w:val="000F4DB8"/>
    <w:rsid w:val="000F5C65"/>
    <w:rsid w:val="000F66DB"/>
    <w:rsid w:val="000F673A"/>
    <w:rsid w:val="000F6BB1"/>
    <w:rsid w:val="0010046C"/>
    <w:rsid w:val="001072DD"/>
    <w:rsid w:val="001115F2"/>
    <w:rsid w:val="0011268B"/>
    <w:rsid w:val="00113012"/>
    <w:rsid w:val="00116F60"/>
    <w:rsid w:val="0012107F"/>
    <w:rsid w:val="0012128A"/>
    <w:rsid w:val="00122A4B"/>
    <w:rsid w:val="001232A8"/>
    <w:rsid w:val="00123A1A"/>
    <w:rsid w:val="00124EB6"/>
    <w:rsid w:val="00126007"/>
    <w:rsid w:val="00127453"/>
    <w:rsid w:val="00131586"/>
    <w:rsid w:val="001339FD"/>
    <w:rsid w:val="00135B35"/>
    <w:rsid w:val="00136066"/>
    <w:rsid w:val="0013729F"/>
    <w:rsid w:val="00137964"/>
    <w:rsid w:val="0014021A"/>
    <w:rsid w:val="00141836"/>
    <w:rsid w:val="00141DDD"/>
    <w:rsid w:val="00142634"/>
    <w:rsid w:val="00143565"/>
    <w:rsid w:val="001449F2"/>
    <w:rsid w:val="0014594B"/>
    <w:rsid w:val="00147E87"/>
    <w:rsid w:val="001503BD"/>
    <w:rsid w:val="00150ACB"/>
    <w:rsid w:val="001563C0"/>
    <w:rsid w:val="00156C18"/>
    <w:rsid w:val="0015718F"/>
    <w:rsid w:val="0015759A"/>
    <w:rsid w:val="00162008"/>
    <w:rsid w:val="001640A7"/>
    <w:rsid w:val="0016456A"/>
    <w:rsid w:val="00164F7B"/>
    <w:rsid w:val="00171A05"/>
    <w:rsid w:val="00171D20"/>
    <w:rsid w:val="00171F18"/>
    <w:rsid w:val="00175159"/>
    <w:rsid w:val="00180B9B"/>
    <w:rsid w:val="001814F5"/>
    <w:rsid w:val="00183E51"/>
    <w:rsid w:val="001855FB"/>
    <w:rsid w:val="00185A61"/>
    <w:rsid w:val="00186A86"/>
    <w:rsid w:val="00190318"/>
    <w:rsid w:val="0019159D"/>
    <w:rsid w:val="001928DA"/>
    <w:rsid w:val="00193364"/>
    <w:rsid w:val="00196C2D"/>
    <w:rsid w:val="001975EE"/>
    <w:rsid w:val="00197D68"/>
    <w:rsid w:val="00197EA5"/>
    <w:rsid w:val="001A1877"/>
    <w:rsid w:val="001A1CBD"/>
    <w:rsid w:val="001A2E94"/>
    <w:rsid w:val="001A40AD"/>
    <w:rsid w:val="001A44E6"/>
    <w:rsid w:val="001A6CBC"/>
    <w:rsid w:val="001A6DBF"/>
    <w:rsid w:val="001A7088"/>
    <w:rsid w:val="001B0351"/>
    <w:rsid w:val="001B059A"/>
    <w:rsid w:val="001B0E43"/>
    <w:rsid w:val="001B1048"/>
    <w:rsid w:val="001B1300"/>
    <w:rsid w:val="001B185C"/>
    <w:rsid w:val="001B1A8B"/>
    <w:rsid w:val="001B267B"/>
    <w:rsid w:val="001B3122"/>
    <w:rsid w:val="001B3289"/>
    <w:rsid w:val="001B66DB"/>
    <w:rsid w:val="001B7921"/>
    <w:rsid w:val="001C38EB"/>
    <w:rsid w:val="001C3FF1"/>
    <w:rsid w:val="001C481D"/>
    <w:rsid w:val="001C4895"/>
    <w:rsid w:val="001C4DAD"/>
    <w:rsid w:val="001C4EBB"/>
    <w:rsid w:val="001D2063"/>
    <w:rsid w:val="001D5E3B"/>
    <w:rsid w:val="001D7A25"/>
    <w:rsid w:val="001E0C5B"/>
    <w:rsid w:val="001E1FF2"/>
    <w:rsid w:val="001E5D7E"/>
    <w:rsid w:val="001E5FAB"/>
    <w:rsid w:val="001F1380"/>
    <w:rsid w:val="001F148A"/>
    <w:rsid w:val="001F3B18"/>
    <w:rsid w:val="001F51B8"/>
    <w:rsid w:val="001F6743"/>
    <w:rsid w:val="001F72A0"/>
    <w:rsid w:val="001F764E"/>
    <w:rsid w:val="001F7E71"/>
    <w:rsid w:val="0020073A"/>
    <w:rsid w:val="00201942"/>
    <w:rsid w:val="00202078"/>
    <w:rsid w:val="002039C7"/>
    <w:rsid w:val="00204BA3"/>
    <w:rsid w:val="00206D8E"/>
    <w:rsid w:val="002070B9"/>
    <w:rsid w:val="0021030F"/>
    <w:rsid w:val="002118F7"/>
    <w:rsid w:val="00211BB8"/>
    <w:rsid w:val="00211F42"/>
    <w:rsid w:val="00212253"/>
    <w:rsid w:val="00213444"/>
    <w:rsid w:val="00214F2A"/>
    <w:rsid w:val="00217116"/>
    <w:rsid w:val="00217A7E"/>
    <w:rsid w:val="00217B96"/>
    <w:rsid w:val="00224F9B"/>
    <w:rsid w:val="002258D3"/>
    <w:rsid w:val="00225F24"/>
    <w:rsid w:val="00226B01"/>
    <w:rsid w:val="00226EDD"/>
    <w:rsid w:val="0022774B"/>
    <w:rsid w:val="002308FB"/>
    <w:rsid w:val="002341F8"/>
    <w:rsid w:val="00235DDE"/>
    <w:rsid w:val="00236CC0"/>
    <w:rsid w:val="002400D4"/>
    <w:rsid w:val="00240190"/>
    <w:rsid w:val="002416DB"/>
    <w:rsid w:val="0024245B"/>
    <w:rsid w:val="002456D9"/>
    <w:rsid w:val="0025053C"/>
    <w:rsid w:val="002507CE"/>
    <w:rsid w:val="00251F34"/>
    <w:rsid w:val="00252606"/>
    <w:rsid w:val="00260A52"/>
    <w:rsid w:val="00264DFA"/>
    <w:rsid w:val="0026530B"/>
    <w:rsid w:val="002714B1"/>
    <w:rsid w:val="0027196C"/>
    <w:rsid w:val="00274524"/>
    <w:rsid w:val="00275018"/>
    <w:rsid w:val="00275753"/>
    <w:rsid w:val="002820C1"/>
    <w:rsid w:val="00283AA0"/>
    <w:rsid w:val="00283D6D"/>
    <w:rsid w:val="00286ABC"/>
    <w:rsid w:val="00290E3F"/>
    <w:rsid w:val="00291FAA"/>
    <w:rsid w:val="00292C44"/>
    <w:rsid w:val="0029515F"/>
    <w:rsid w:val="00297867"/>
    <w:rsid w:val="002A17B7"/>
    <w:rsid w:val="002A4A06"/>
    <w:rsid w:val="002A5C0A"/>
    <w:rsid w:val="002A6B10"/>
    <w:rsid w:val="002A7053"/>
    <w:rsid w:val="002A751F"/>
    <w:rsid w:val="002A7ACC"/>
    <w:rsid w:val="002B151C"/>
    <w:rsid w:val="002B1561"/>
    <w:rsid w:val="002B1F36"/>
    <w:rsid w:val="002B3E85"/>
    <w:rsid w:val="002B4172"/>
    <w:rsid w:val="002B575F"/>
    <w:rsid w:val="002B7F26"/>
    <w:rsid w:val="002C0D14"/>
    <w:rsid w:val="002C568E"/>
    <w:rsid w:val="002C66AC"/>
    <w:rsid w:val="002C6855"/>
    <w:rsid w:val="002D04C2"/>
    <w:rsid w:val="002D3634"/>
    <w:rsid w:val="002D4ACC"/>
    <w:rsid w:val="002D553A"/>
    <w:rsid w:val="002E0DDB"/>
    <w:rsid w:val="002E0F06"/>
    <w:rsid w:val="002E2C12"/>
    <w:rsid w:val="002E4735"/>
    <w:rsid w:val="002E5952"/>
    <w:rsid w:val="002E778E"/>
    <w:rsid w:val="002E78B4"/>
    <w:rsid w:val="002F0EEE"/>
    <w:rsid w:val="002F1270"/>
    <w:rsid w:val="002F1811"/>
    <w:rsid w:val="002F19B5"/>
    <w:rsid w:val="002F2E49"/>
    <w:rsid w:val="002F3DD3"/>
    <w:rsid w:val="002F40CE"/>
    <w:rsid w:val="002F53A4"/>
    <w:rsid w:val="002F590B"/>
    <w:rsid w:val="002F62C4"/>
    <w:rsid w:val="002F7263"/>
    <w:rsid w:val="00300406"/>
    <w:rsid w:val="0030242F"/>
    <w:rsid w:val="00305C89"/>
    <w:rsid w:val="003121DB"/>
    <w:rsid w:val="00313CE9"/>
    <w:rsid w:val="00314783"/>
    <w:rsid w:val="0031511E"/>
    <w:rsid w:val="0031575B"/>
    <w:rsid w:val="0031578B"/>
    <w:rsid w:val="003165FF"/>
    <w:rsid w:val="003169D2"/>
    <w:rsid w:val="00321D4F"/>
    <w:rsid w:val="00322CC2"/>
    <w:rsid w:val="00323484"/>
    <w:rsid w:val="003257B6"/>
    <w:rsid w:val="0032776A"/>
    <w:rsid w:val="00331486"/>
    <w:rsid w:val="00343454"/>
    <w:rsid w:val="003466B4"/>
    <w:rsid w:val="00346ADF"/>
    <w:rsid w:val="00347F9F"/>
    <w:rsid w:val="00350CB9"/>
    <w:rsid w:val="003546EE"/>
    <w:rsid w:val="00354B8F"/>
    <w:rsid w:val="00354E86"/>
    <w:rsid w:val="00355965"/>
    <w:rsid w:val="00360495"/>
    <w:rsid w:val="00360D2C"/>
    <w:rsid w:val="0036732E"/>
    <w:rsid w:val="00370CE2"/>
    <w:rsid w:val="003714A4"/>
    <w:rsid w:val="00371F75"/>
    <w:rsid w:val="00372235"/>
    <w:rsid w:val="00372A6E"/>
    <w:rsid w:val="0037376D"/>
    <w:rsid w:val="00375F02"/>
    <w:rsid w:val="00376E1A"/>
    <w:rsid w:val="0038246C"/>
    <w:rsid w:val="00383FB4"/>
    <w:rsid w:val="00385920"/>
    <w:rsid w:val="00385A45"/>
    <w:rsid w:val="00385FC0"/>
    <w:rsid w:val="00386256"/>
    <w:rsid w:val="0038787B"/>
    <w:rsid w:val="00387901"/>
    <w:rsid w:val="003907FE"/>
    <w:rsid w:val="00393B94"/>
    <w:rsid w:val="003950C9"/>
    <w:rsid w:val="003A0F3D"/>
    <w:rsid w:val="003A1CFB"/>
    <w:rsid w:val="003A2AB9"/>
    <w:rsid w:val="003A3A65"/>
    <w:rsid w:val="003A3ED4"/>
    <w:rsid w:val="003A48A3"/>
    <w:rsid w:val="003A4AD1"/>
    <w:rsid w:val="003A50B7"/>
    <w:rsid w:val="003A69EB"/>
    <w:rsid w:val="003A7E89"/>
    <w:rsid w:val="003B2620"/>
    <w:rsid w:val="003B29AD"/>
    <w:rsid w:val="003B29DB"/>
    <w:rsid w:val="003B4B56"/>
    <w:rsid w:val="003B6E22"/>
    <w:rsid w:val="003C45C6"/>
    <w:rsid w:val="003D0965"/>
    <w:rsid w:val="003D157E"/>
    <w:rsid w:val="003D4D2F"/>
    <w:rsid w:val="003D5495"/>
    <w:rsid w:val="003D6686"/>
    <w:rsid w:val="003D70CA"/>
    <w:rsid w:val="003E066D"/>
    <w:rsid w:val="003E2583"/>
    <w:rsid w:val="003E3B70"/>
    <w:rsid w:val="003E43E8"/>
    <w:rsid w:val="003E71CB"/>
    <w:rsid w:val="003F0814"/>
    <w:rsid w:val="003F3B13"/>
    <w:rsid w:val="003F467A"/>
    <w:rsid w:val="003F4729"/>
    <w:rsid w:val="00402832"/>
    <w:rsid w:val="00403188"/>
    <w:rsid w:val="004040D6"/>
    <w:rsid w:val="004044BC"/>
    <w:rsid w:val="0040462F"/>
    <w:rsid w:val="004072D5"/>
    <w:rsid w:val="0040788E"/>
    <w:rsid w:val="00411389"/>
    <w:rsid w:val="00411A76"/>
    <w:rsid w:val="00411D51"/>
    <w:rsid w:val="00416990"/>
    <w:rsid w:val="00417608"/>
    <w:rsid w:val="00417844"/>
    <w:rsid w:val="0042030E"/>
    <w:rsid w:val="00424131"/>
    <w:rsid w:val="0042479F"/>
    <w:rsid w:val="0042668C"/>
    <w:rsid w:val="0042682B"/>
    <w:rsid w:val="0043035F"/>
    <w:rsid w:val="0043140C"/>
    <w:rsid w:val="0043235D"/>
    <w:rsid w:val="004365BF"/>
    <w:rsid w:val="0043775F"/>
    <w:rsid w:val="00443210"/>
    <w:rsid w:val="00444F3C"/>
    <w:rsid w:val="0044578A"/>
    <w:rsid w:val="00446D8E"/>
    <w:rsid w:val="004526B8"/>
    <w:rsid w:val="00453516"/>
    <w:rsid w:val="00455266"/>
    <w:rsid w:val="00455F18"/>
    <w:rsid w:val="004562F3"/>
    <w:rsid w:val="004570D0"/>
    <w:rsid w:val="00457F94"/>
    <w:rsid w:val="00460757"/>
    <w:rsid w:val="00460857"/>
    <w:rsid w:val="00464D91"/>
    <w:rsid w:val="004659F0"/>
    <w:rsid w:val="004702A8"/>
    <w:rsid w:val="004710E5"/>
    <w:rsid w:val="00471B5A"/>
    <w:rsid w:val="0047308D"/>
    <w:rsid w:val="004732A5"/>
    <w:rsid w:val="004747BC"/>
    <w:rsid w:val="00476EF5"/>
    <w:rsid w:val="00477C1C"/>
    <w:rsid w:val="00484C1D"/>
    <w:rsid w:val="00491381"/>
    <w:rsid w:val="0049397E"/>
    <w:rsid w:val="00493F20"/>
    <w:rsid w:val="00494444"/>
    <w:rsid w:val="00495488"/>
    <w:rsid w:val="0049757F"/>
    <w:rsid w:val="00497ABA"/>
    <w:rsid w:val="00497E61"/>
    <w:rsid w:val="004A170E"/>
    <w:rsid w:val="004A2B12"/>
    <w:rsid w:val="004A37EB"/>
    <w:rsid w:val="004A7A4D"/>
    <w:rsid w:val="004B0216"/>
    <w:rsid w:val="004B35AC"/>
    <w:rsid w:val="004B6F80"/>
    <w:rsid w:val="004B6FC9"/>
    <w:rsid w:val="004B7CD6"/>
    <w:rsid w:val="004C0374"/>
    <w:rsid w:val="004C0B8C"/>
    <w:rsid w:val="004C143E"/>
    <w:rsid w:val="004C4473"/>
    <w:rsid w:val="004C45FF"/>
    <w:rsid w:val="004D0647"/>
    <w:rsid w:val="004D0928"/>
    <w:rsid w:val="004D4600"/>
    <w:rsid w:val="004D6861"/>
    <w:rsid w:val="004D74F4"/>
    <w:rsid w:val="004D7938"/>
    <w:rsid w:val="004E11BB"/>
    <w:rsid w:val="004E1D6D"/>
    <w:rsid w:val="004E1F43"/>
    <w:rsid w:val="004E2D36"/>
    <w:rsid w:val="004E2EB7"/>
    <w:rsid w:val="004F2299"/>
    <w:rsid w:val="004F25B2"/>
    <w:rsid w:val="004F35D5"/>
    <w:rsid w:val="004F3737"/>
    <w:rsid w:val="004F4477"/>
    <w:rsid w:val="0050372D"/>
    <w:rsid w:val="0051039C"/>
    <w:rsid w:val="00511551"/>
    <w:rsid w:val="0051437D"/>
    <w:rsid w:val="0051564A"/>
    <w:rsid w:val="00517B36"/>
    <w:rsid w:val="00523C7F"/>
    <w:rsid w:val="00526D7C"/>
    <w:rsid w:val="00534AB6"/>
    <w:rsid w:val="00534ED3"/>
    <w:rsid w:val="00541FEA"/>
    <w:rsid w:val="00544950"/>
    <w:rsid w:val="00545655"/>
    <w:rsid w:val="00547269"/>
    <w:rsid w:val="00547E13"/>
    <w:rsid w:val="00551227"/>
    <w:rsid w:val="005514F2"/>
    <w:rsid w:val="00553978"/>
    <w:rsid w:val="00562B5D"/>
    <w:rsid w:val="00563379"/>
    <w:rsid w:val="005647E7"/>
    <w:rsid w:val="0056503D"/>
    <w:rsid w:val="00567437"/>
    <w:rsid w:val="00570370"/>
    <w:rsid w:val="00571842"/>
    <w:rsid w:val="0057455A"/>
    <w:rsid w:val="005748ED"/>
    <w:rsid w:val="00574F75"/>
    <w:rsid w:val="005758B7"/>
    <w:rsid w:val="0058015A"/>
    <w:rsid w:val="00580AAC"/>
    <w:rsid w:val="00583CDE"/>
    <w:rsid w:val="0058642C"/>
    <w:rsid w:val="005866DA"/>
    <w:rsid w:val="00587818"/>
    <w:rsid w:val="00591E20"/>
    <w:rsid w:val="005923C2"/>
    <w:rsid w:val="00593496"/>
    <w:rsid w:val="00593560"/>
    <w:rsid w:val="00595A30"/>
    <w:rsid w:val="00596999"/>
    <w:rsid w:val="00597E45"/>
    <w:rsid w:val="005A22F4"/>
    <w:rsid w:val="005A2F82"/>
    <w:rsid w:val="005A3063"/>
    <w:rsid w:val="005A3262"/>
    <w:rsid w:val="005A64D6"/>
    <w:rsid w:val="005A7803"/>
    <w:rsid w:val="005B4283"/>
    <w:rsid w:val="005B460A"/>
    <w:rsid w:val="005B4DDF"/>
    <w:rsid w:val="005B5C16"/>
    <w:rsid w:val="005B6798"/>
    <w:rsid w:val="005B6F99"/>
    <w:rsid w:val="005B71A0"/>
    <w:rsid w:val="005B7B06"/>
    <w:rsid w:val="005D033B"/>
    <w:rsid w:val="005D3593"/>
    <w:rsid w:val="005D3A56"/>
    <w:rsid w:val="005D5CD0"/>
    <w:rsid w:val="005D5EFE"/>
    <w:rsid w:val="005D6EEC"/>
    <w:rsid w:val="005D7104"/>
    <w:rsid w:val="005E2E2D"/>
    <w:rsid w:val="005E4B7C"/>
    <w:rsid w:val="005E73F6"/>
    <w:rsid w:val="005F2743"/>
    <w:rsid w:val="005F610B"/>
    <w:rsid w:val="005F7B99"/>
    <w:rsid w:val="00600DDB"/>
    <w:rsid w:val="00601A92"/>
    <w:rsid w:val="006029AE"/>
    <w:rsid w:val="006034D3"/>
    <w:rsid w:val="00605548"/>
    <w:rsid w:val="0060629A"/>
    <w:rsid w:val="006076BE"/>
    <w:rsid w:val="006117A6"/>
    <w:rsid w:val="00611FE5"/>
    <w:rsid w:val="006136C1"/>
    <w:rsid w:val="00621B50"/>
    <w:rsid w:val="00623184"/>
    <w:rsid w:val="006237FB"/>
    <w:rsid w:val="00624A0A"/>
    <w:rsid w:val="00625700"/>
    <w:rsid w:val="00625848"/>
    <w:rsid w:val="00625E7B"/>
    <w:rsid w:val="006262ED"/>
    <w:rsid w:val="0062648A"/>
    <w:rsid w:val="0063358F"/>
    <w:rsid w:val="00634D53"/>
    <w:rsid w:val="0063545A"/>
    <w:rsid w:val="006402A5"/>
    <w:rsid w:val="006419BE"/>
    <w:rsid w:val="00641D62"/>
    <w:rsid w:val="00643131"/>
    <w:rsid w:val="0064468E"/>
    <w:rsid w:val="00644B2B"/>
    <w:rsid w:val="006501BE"/>
    <w:rsid w:val="00650B06"/>
    <w:rsid w:val="00651F39"/>
    <w:rsid w:val="006543B9"/>
    <w:rsid w:val="006547D6"/>
    <w:rsid w:val="00660B91"/>
    <w:rsid w:val="006622A9"/>
    <w:rsid w:val="006643A9"/>
    <w:rsid w:val="0066494D"/>
    <w:rsid w:val="006668A1"/>
    <w:rsid w:val="0066737C"/>
    <w:rsid w:val="006715CD"/>
    <w:rsid w:val="00671894"/>
    <w:rsid w:val="00672264"/>
    <w:rsid w:val="00672516"/>
    <w:rsid w:val="00672F8C"/>
    <w:rsid w:val="006730C0"/>
    <w:rsid w:val="006732BE"/>
    <w:rsid w:val="00673506"/>
    <w:rsid w:val="00673562"/>
    <w:rsid w:val="00673824"/>
    <w:rsid w:val="006739BB"/>
    <w:rsid w:val="006812E7"/>
    <w:rsid w:val="00681352"/>
    <w:rsid w:val="00683CCE"/>
    <w:rsid w:val="00683D19"/>
    <w:rsid w:val="00685191"/>
    <w:rsid w:val="006867F1"/>
    <w:rsid w:val="00691194"/>
    <w:rsid w:val="00693FD4"/>
    <w:rsid w:val="006944CC"/>
    <w:rsid w:val="006957BB"/>
    <w:rsid w:val="0069612D"/>
    <w:rsid w:val="006A17FA"/>
    <w:rsid w:val="006A18BF"/>
    <w:rsid w:val="006A3C97"/>
    <w:rsid w:val="006A59D7"/>
    <w:rsid w:val="006A6C2C"/>
    <w:rsid w:val="006A7356"/>
    <w:rsid w:val="006A7ECA"/>
    <w:rsid w:val="006B11FE"/>
    <w:rsid w:val="006B2E47"/>
    <w:rsid w:val="006B3637"/>
    <w:rsid w:val="006C0612"/>
    <w:rsid w:val="006C266C"/>
    <w:rsid w:val="006C2972"/>
    <w:rsid w:val="006C2B88"/>
    <w:rsid w:val="006C4ED0"/>
    <w:rsid w:val="006C6007"/>
    <w:rsid w:val="006C73E5"/>
    <w:rsid w:val="006D1E8C"/>
    <w:rsid w:val="006D6656"/>
    <w:rsid w:val="006D7509"/>
    <w:rsid w:val="006E176B"/>
    <w:rsid w:val="006E253F"/>
    <w:rsid w:val="006E3857"/>
    <w:rsid w:val="006F2003"/>
    <w:rsid w:val="006F2143"/>
    <w:rsid w:val="006F29C8"/>
    <w:rsid w:val="006F45FA"/>
    <w:rsid w:val="006F4DDE"/>
    <w:rsid w:val="006F565D"/>
    <w:rsid w:val="006F7401"/>
    <w:rsid w:val="0070010C"/>
    <w:rsid w:val="00710074"/>
    <w:rsid w:val="0071024F"/>
    <w:rsid w:val="007124E8"/>
    <w:rsid w:val="0071450F"/>
    <w:rsid w:val="00714E28"/>
    <w:rsid w:val="00715E0E"/>
    <w:rsid w:val="00716295"/>
    <w:rsid w:val="007176EE"/>
    <w:rsid w:val="0072165E"/>
    <w:rsid w:val="007221B5"/>
    <w:rsid w:val="00724D15"/>
    <w:rsid w:val="00725009"/>
    <w:rsid w:val="0072708A"/>
    <w:rsid w:val="0072735D"/>
    <w:rsid w:val="00727B18"/>
    <w:rsid w:val="007325B8"/>
    <w:rsid w:val="00733CC1"/>
    <w:rsid w:val="0073721A"/>
    <w:rsid w:val="00737AE0"/>
    <w:rsid w:val="00741C62"/>
    <w:rsid w:val="00743E86"/>
    <w:rsid w:val="00744978"/>
    <w:rsid w:val="0074534C"/>
    <w:rsid w:val="00745959"/>
    <w:rsid w:val="0074691D"/>
    <w:rsid w:val="00746E3B"/>
    <w:rsid w:val="007471F0"/>
    <w:rsid w:val="00752825"/>
    <w:rsid w:val="00752D6F"/>
    <w:rsid w:val="007534B3"/>
    <w:rsid w:val="00757BA6"/>
    <w:rsid w:val="00760A21"/>
    <w:rsid w:val="00761705"/>
    <w:rsid w:val="00761BBF"/>
    <w:rsid w:val="00766B8B"/>
    <w:rsid w:val="00772EEF"/>
    <w:rsid w:val="00774381"/>
    <w:rsid w:val="0077457B"/>
    <w:rsid w:val="00775EB8"/>
    <w:rsid w:val="0077603D"/>
    <w:rsid w:val="0077680E"/>
    <w:rsid w:val="00780C03"/>
    <w:rsid w:val="00781174"/>
    <w:rsid w:val="00784057"/>
    <w:rsid w:val="00784916"/>
    <w:rsid w:val="007874D3"/>
    <w:rsid w:val="00790330"/>
    <w:rsid w:val="0079326F"/>
    <w:rsid w:val="00794157"/>
    <w:rsid w:val="007A7805"/>
    <w:rsid w:val="007B20A9"/>
    <w:rsid w:val="007B2966"/>
    <w:rsid w:val="007B5075"/>
    <w:rsid w:val="007B6176"/>
    <w:rsid w:val="007C01A7"/>
    <w:rsid w:val="007C38EE"/>
    <w:rsid w:val="007C7E9A"/>
    <w:rsid w:val="007D26E7"/>
    <w:rsid w:val="007D6F3B"/>
    <w:rsid w:val="007D6FA3"/>
    <w:rsid w:val="007E5DD4"/>
    <w:rsid w:val="007E6541"/>
    <w:rsid w:val="007E7C0B"/>
    <w:rsid w:val="007E7C90"/>
    <w:rsid w:val="007F5D66"/>
    <w:rsid w:val="007F7A33"/>
    <w:rsid w:val="0080224B"/>
    <w:rsid w:val="00802B1F"/>
    <w:rsid w:val="00804006"/>
    <w:rsid w:val="00805409"/>
    <w:rsid w:val="008074BC"/>
    <w:rsid w:val="00807779"/>
    <w:rsid w:val="00811005"/>
    <w:rsid w:val="00812245"/>
    <w:rsid w:val="0081474C"/>
    <w:rsid w:val="00821925"/>
    <w:rsid w:val="00821C50"/>
    <w:rsid w:val="008226DA"/>
    <w:rsid w:val="00827878"/>
    <w:rsid w:val="00834DA8"/>
    <w:rsid w:val="00836A85"/>
    <w:rsid w:val="00837C4C"/>
    <w:rsid w:val="00842676"/>
    <w:rsid w:val="00843F6B"/>
    <w:rsid w:val="008445D6"/>
    <w:rsid w:val="00845F44"/>
    <w:rsid w:val="00850656"/>
    <w:rsid w:val="00850939"/>
    <w:rsid w:val="0085175B"/>
    <w:rsid w:val="00852EA2"/>
    <w:rsid w:val="00853381"/>
    <w:rsid w:val="008562AF"/>
    <w:rsid w:val="0086189B"/>
    <w:rsid w:val="00861FAC"/>
    <w:rsid w:val="00862107"/>
    <w:rsid w:val="0086452F"/>
    <w:rsid w:val="00865CAC"/>
    <w:rsid w:val="00870A0C"/>
    <w:rsid w:val="00871DA8"/>
    <w:rsid w:val="00871DF0"/>
    <w:rsid w:val="00873D06"/>
    <w:rsid w:val="00873FE1"/>
    <w:rsid w:val="00874AD2"/>
    <w:rsid w:val="00875272"/>
    <w:rsid w:val="0087594E"/>
    <w:rsid w:val="00876D8A"/>
    <w:rsid w:val="00881767"/>
    <w:rsid w:val="00882100"/>
    <w:rsid w:val="00882259"/>
    <w:rsid w:val="00884261"/>
    <w:rsid w:val="00884DC1"/>
    <w:rsid w:val="00886A7F"/>
    <w:rsid w:val="00886F64"/>
    <w:rsid w:val="00887018"/>
    <w:rsid w:val="0088711B"/>
    <w:rsid w:val="00887581"/>
    <w:rsid w:val="0089201C"/>
    <w:rsid w:val="008933A0"/>
    <w:rsid w:val="0089451A"/>
    <w:rsid w:val="008979E7"/>
    <w:rsid w:val="008A0785"/>
    <w:rsid w:val="008A1712"/>
    <w:rsid w:val="008A1D8A"/>
    <w:rsid w:val="008A2844"/>
    <w:rsid w:val="008A3A49"/>
    <w:rsid w:val="008A3F12"/>
    <w:rsid w:val="008A597E"/>
    <w:rsid w:val="008A717D"/>
    <w:rsid w:val="008A7DF7"/>
    <w:rsid w:val="008B483B"/>
    <w:rsid w:val="008B4C37"/>
    <w:rsid w:val="008B4C48"/>
    <w:rsid w:val="008B628E"/>
    <w:rsid w:val="008B6FC1"/>
    <w:rsid w:val="008C69AD"/>
    <w:rsid w:val="008C7E6C"/>
    <w:rsid w:val="008D000C"/>
    <w:rsid w:val="008D05FD"/>
    <w:rsid w:val="008D061B"/>
    <w:rsid w:val="008D0781"/>
    <w:rsid w:val="008D0B73"/>
    <w:rsid w:val="008D2218"/>
    <w:rsid w:val="008D2BF4"/>
    <w:rsid w:val="008D55E5"/>
    <w:rsid w:val="008D58F3"/>
    <w:rsid w:val="008D5F23"/>
    <w:rsid w:val="008D6214"/>
    <w:rsid w:val="008D66A3"/>
    <w:rsid w:val="008D6BE4"/>
    <w:rsid w:val="008D7CD6"/>
    <w:rsid w:val="008E2A1C"/>
    <w:rsid w:val="008E45B3"/>
    <w:rsid w:val="008E5B6C"/>
    <w:rsid w:val="008E5BD5"/>
    <w:rsid w:val="008E7AC4"/>
    <w:rsid w:val="008F0B87"/>
    <w:rsid w:val="008F2060"/>
    <w:rsid w:val="008F2FCD"/>
    <w:rsid w:val="008F7F05"/>
    <w:rsid w:val="008F7FC4"/>
    <w:rsid w:val="009016F4"/>
    <w:rsid w:val="009022B5"/>
    <w:rsid w:val="00902CE8"/>
    <w:rsid w:val="00903207"/>
    <w:rsid w:val="009037E6"/>
    <w:rsid w:val="0090482A"/>
    <w:rsid w:val="00904A15"/>
    <w:rsid w:val="00906A35"/>
    <w:rsid w:val="00907D8B"/>
    <w:rsid w:val="0091152F"/>
    <w:rsid w:val="00912033"/>
    <w:rsid w:val="0091521F"/>
    <w:rsid w:val="00915F90"/>
    <w:rsid w:val="00916667"/>
    <w:rsid w:val="009169A4"/>
    <w:rsid w:val="00920293"/>
    <w:rsid w:val="00920FDC"/>
    <w:rsid w:val="00921260"/>
    <w:rsid w:val="00923B9A"/>
    <w:rsid w:val="00924106"/>
    <w:rsid w:val="00924CF9"/>
    <w:rsid w:val="009258DE"/>
    <w:rsid w:val="00925D09"/>
    <w:rsid w:val="00927ED9"/>
    <w:rsid w:val="00931446"/>
    <w:rsid w:val="009339BF"/>
    <w:rsid w:val="00933C22"/>
    <w:rsid w:val="00934C51"/>
    <w:rsid w:val="00935E3B"/>
    <w:rsid w:val="00936909"/>
    <w:rsid w:val="00937E04"/>
    <w:rsid w:val="00940E1A"/>
    <w:rsid w:val="0094109B"/>
    <w:rsid w:val="00941DFF"/>
    <w:rsid w:val="00942353"/>
    <w:rsid w:val="00943D90"/>
    <w:rsid w:val="0094478B"/>
    <w:rsid w:val="00945E0A"/>
    <w:rsid w:val="009467E6"/>
    <w:rsid w:val="0095465D"/>
    <w:rsid w:val="00956561"/>
    <w:rsid w:val="009608C0"/>
    <w:rsid w:val="0096189B"/>
    <w:rsid w:val="00962872"/>
    <w:rsid w:val="00963558"/>
    <w:rsid w:val="00966759"/>
    <w:rsid w:val="00967BA4"/>
    <w:rsid w:val="00967DCC"/>
    <w:rsid w:val="00971316"/>
    <w:rsid w:val="00971789"/>
    <w:rsid w:val="009750AA"/>
    <w:rsid w:val="00977245"/>
    <w:rsid w:val="00977B40"/>
    <w:rsid w:val="009821F5"/>
    <w:rsid w:val="00982AA4"/>
    <w:rsid w:val="00985C03"/>
    <w:rsid w:val="0098632F"/>
    <w:rsid w:val="00986520"/>
    <w:rsid w:val="0098756F"/>
    <w:rsid w:val="009878ED"/>
    <w:rsid w:val="00987E7F"/>
    <w:rsid w:val="00991ADD"/>
    <w:rsid w:val="00993159"/>
    <w:rsid w:val="0099716E"/>
    <w:rsid w:val="009A0455"/>
    <w:rsid w:val="009A1CD1"/>
    <w:rsid w:val="009A305E"/>
    <w:rsid w:val="009A5666"/>
    <w:rsid w:val="009A7692"/>
    <w:rsid w:val="009B09E6"/>
    <w:rsid w:val="009B14E1"/>
    <w:rsid w:val="009B3060"/>
    <w:rsid w:val="009B30C6"/>
    <w:rsid w:val="009C0CF5"/>
    <w:rsid w:val="009C15FF"/>
    <w:rsid w:val="009C1EC4"/>
    <w:rsid w:val="009C2FC4"/>
    <w:rsid w:val="009C3A64"/>
    <w:rsid w:val="009C55FA"/>
    <w:rsid w:val="009C7831"/>
    <w:rsid w:val="009D0553"/>
    <w:rsid w:val="009D081F"/>
    <w:rsid w:val="009D1927"/>
    <w:rsid w:val="009D429E"/>
    <w:rsid w:val="009D4D38"/>
    <w:rsid w:val="009D6022"/>
    <w:rsid w:val="009D626D"/>
    <w:rsid w:val="009D6D28"/>
    <w:rsid w:val="009D7D7A"/>
    <w:rsid w:val="009E242F"/>
    <w:rsid w:val="009E25D4"/>
    <w:rsid w:val="009E27B0"/>
    <w:rsid w:val="009E515C"/>
    <w:rsid w:val="009E7D41"/>
    <w:rsid w:val="009F01A2"/>
    <w:rsid w:val="009F301F"/>
    <w:rsid w:val="009F3ECD"/>
    <w:rsid w:val="009F7446"/>
    <w:rsid w:val="00A0321A"/>
    <w:rsid w:val="00A0349E"/>
    <w:rsid w:val="00A10682"/>
    <w:rsid w:val="00A1172C"/>
    <w:rsid w:val="00A12077"/>
    <w:rsid w:val="00A12085"/>
    <w:rsid w:val="00A14F90"/>
    <w:rsid w:val="00A16DAE"/>
    <w:rsid w:val="00A20734"/>
    <w:rsid w:val="00A2298E"/>
    <w:rsid w:val="00A231BC"/>
    <w:rsid w:val="00A25044"/>
    <w:rsid w:val="00A252AA"/>
    <w:rsid w:val="00A2530C"/>
    <w:rsid w:val="00A26BB6"/>
    <w:rsid w:val="00A27060"/>
    <w:rsid w:val="00A27769"/>
    <w:rsid w:val="00A3500C"/>
    <w:rsid w:val="00A37C29"/>
    <w:rsid w:val="00A42540"/>
    <w:rsid w:val="00A445BA"/>
    <w:rsid w:val="00A44E9F"/>
    <w:rsid w:val="00A461D9"/>
    <w:rsid w:val="00A462EB"/>
    <w:rsid w:val="00A46FE0"/>
    <w:rsid w:val="00A52EF4"/>
    <w:rsid w:val="00A548A8"/>
    <w:rsid w:val="00A55F8D"/>
    <w:rsid w:val="00A56DEB"/>
    <w:rsid w:val="00A60424"/>
    <w:rsid w:val="00A617F7"/>
    <w:rsid w:val="00A62A8C"/>
    <w:rsid w:val="00A63349"/>
    <w:rsid w:val="00A6433C"/>
    <w:rsid w:val="00A67619"/>
    <w:rsid w:val="00A72386"/>
    <w:rsid w:val="00A736CF"/>
    <w:rsid w:val="00A73891"/>
    <w:rsid w:val="00A74E93"/>
    <w:rsid w:val="00A7516F"/>
    <w:rsid w:val="00A81169"/>
    <w:rsid w:val="00A815E3"/>
    <w:rsid w:val="00A81734"/>
    <w:rsid w:val="00A828AC"/>
    <w:rsid w:val="00A833A5"/>
    <w:rsid w:val="00A839F3"/>
    <w:rsid w:val="00A84E97"/>
    <w:rsid w:val="00A8586E"/>
    <w:rsid w:val="00A87D36"/>
    <w:rsid w:val="00A92895"/>
    <w:rsid w:val="00A96CF8"/>
    <w:rsid w:val="00AA1096"/>
    <w:rsid w:val="00AA179C"/>
    <w:rsid w:val="00AA1BDD"/>
    <w:rsid w:val="00AA49B8"/>
    <w:rsid w:val="00AB1AEC"/>
    <w:rsid w:val="00AB2362"/>
    <w:rsid w:val="00AC34B1"/>
    <w:rsid w:val="00AC474B"/>
    <w:rsid w:val="00AC51F3"/>
    <w:rsid w:val="00AC5BD9"/>
    <w:rsid w:val="00AC5F10"/>
    <w:rsid w:val="00AC6D06"/>
    <w:rsid w:val="00AD09B7"/>
    <w:rsid w:val="00AD6471"/>
    <w:rsid w:val="00AD7A0E"/>
    <w:rsid w:val="00AE259F"/>
    <w:rsid w:val="00AE2A3F"/>
    <w:rsid w:val="00AE3DD2"/>
    <w:rsid w:val="00AE5C3E"/>
    <w:rsid w:val="00AE6947"/>
    <w:rsid w:val="00AF0058"/>
    <w:rsid w:val="00AF5A20"/>
    <w:rsid w:val="00AF5B31"/>
    <w:rsid w:val="00B014CE"/>
    <w:rsid w:val="00B01FC7"/>
    <w:rsid w:val="00B02DCE"/>
    <w:rsid w:val="00B05CEB"/>
    <w:rsid w:val="00B05FC9"/>
    <w:rsid w:val="00B069CB"/>
    <w:rsid w:val="00B10A9F"/>
    <w:rsid w:val="00B117C8"/>
    <w:rsid w:val="00B131F4"/>
    <w:rsid w:val="00B14F91"/>
    <w:rsid w:val="00B16B90"/>
    <w:rsid w:val="00B17472"/>
    <w:rsid w:val="00B204A3"/>
    <w:rsid w:val="00B20919"/>
    <w:rsid w:val="00B21C47"/>
    <w:rsid w:val="00B27F1F"/>
    <w:rsid w:val="00B32664"/>
    <w:rsid w:val="00B34934"/>
    <w:rsid w:val="00B34F97"/>
    <w:rsid w:val="00B35114"/>
    <w:rsid w:val="00B3511B"/>
    <w:rsid w:val="00B36037"/>
    <w:rsid w:val="00B422BB"/>
    <w:rsid w:val="00B442B2"/>
    <w:rsid w:val="00B56FBB"/>
    <w:rsid w:val="00B57D8B"/>
    <w:rsid w:val="00B57EA2"/>
    <w:rsid w:val="00B62217"/>
    <w:rsid w:val="00B643E2"/>
    <w:rsid w:val="00B64E18"/>
    <w:rsid w:val="00B70CFD"/>
    <w:rsid w:val="00B72559"/>
    <w:rsid w:val="00B74929"/>
    <w:rsid w:val="00B74EE2"/>
    <w:rsid w:val="00B82BF7"/>
    <w:rsid w:val="00B82FE7"/>
    <w:rsid w:val="00B83D29"/>
    <w:rsid w:val="00B859D8"/>
    <w:rsid w:val="00B85B97"/>
    <w:rsid w:val="00B86ADB"/>
    <w:rsid w:val="00B876CE"/>
    <w:rsid w:val="00B87AEA"/>
    <w:rsid w:val="00B92BD6"/>
    <w:rsid w:val="00B9470F"/>
    <w:rsid w:val="00B9642B"/>
    <w:rsid w:val="00BA086B"/>
    <w:rsid w:val="00BA195F"/>
    <w:rsid w:val="00BA4CB9"/>
    <w:rsid w:val="00BA7F42"/>
    <w:rsid w:val="00BB1052"/>
    <w:rsid w:val="00BB1076"/>
    <w:rsid w:val="00BB12A8"/>
    <w:rsid w:val="00BB14B4"/>
    <w:rsid w:val="00BB155C"/>
    <w:rsid w:val="00BB21B7"/>
    <w:rsid w:val="00BB3396"/>
    <w:rsid w:val="00BB35DA"/>
    <w:rsid w:val="00BB535F"/>
    <w:rsid w:val="00BB5D43"/>
    <w:rsid w:val="00BC34AE"/>
    <w:rsid w:val="00BC3DCA"/>
    <w:rsid w:val="00BC4242"/>
    <w:rsid w:val="00BC58BA"/>
    <w:rsid w:val="00BC637F"/>
    <w:rsid w:val="00BD0117"/>
    <w:rsid w:val="00BD0C70"/>
    <w:rsid w:val="00BD0CEA"/>
    <w:rsid w:val="00BD2EE6"/>
    <w:rsid w:val="00BD3288"/>
    <w:rsid w:val="00BD64B8"/>
    <w:rsid w:val="00BD7F34"/>
    <w:rsid w:val="00BE0076"/>
    <w:rsid w:val="00BE23D4"/>
    <w:rsid w:val="00BE433B"/>
    <w:rsid w:val="00BE43D0"/>
    <w:rsid w:val="00BE48BA"/>
    <w:rsid w:val="00BE607D"/>
    <w:rsid w:val="00BF0868"/>
    <w:rsid w:val="00BF4962"/>
    <w:rsid w:val="00BF585B"/>
    <w:rsid w:val="00C033D7"/>
    <w:rsid w:val="00C03D39"/>
    <w:rsid w:val="00C054CE"/>
    <w:rsid w:val="00C16029"/>
    <w:rsid w:val="00C1653F"/>
    <w:rsid w:val="00C216A7"/>
    <w:rsid w:val="00C24217"/>
    <w:rsid w:val="00C25774"/>
    <w:rsid w:val="00C261D2"/>
    <w:rsid w:val="00C27CC2"/>
    <w:rsid w:val="00C3275D"/>
    <w:rsid w:val="00C330B2"/>
    <w:rsid w:val="00C405F1"/>
    <w:rsid w:val="00C44B86"/>
    <w:rsid w:val="00C45434"/>
    <w:rsid w:val="00C50150"/>
    <w:rsid w:val="00C507E8"/>
    <w:rsid w:val="00C51522"/>
    <w:rsid w:val="00C52E23"/>
    <w:rsid w:val="00C54105"/>
    <w:rsid w:val="00C556AD"/>
    <w:rsid w:val="00C57C13"/>
    <w:rsid w:val="00C631AF"/>
    <w:rsid w:val="00C6386D"/>
    <w:rsid w:val="00C64254"/>
    <w:rsid w:val="00C65387"/>
    <w:rsid w:val="00C65505"/>
    <w:rsid w:val="00C7274D"/>
    <w:rsid w:val="00C75C9E"/>
    <w:rsid w:val="00C7618F"/>
    <w:rsid w:val="00C77FFC"/>
    <w:rsid w:val="00C80B8A"/>
    <w:rsid w:val="00C8299B"/>
    <w:rsid w:val="00C8417B"/>
    <w:rsid w:val="00C84C90"/>
    <w:rsid w:val="00C8641D"/>
    <w:rsid w:val="00C90443"/>
    <w:rsid w:val="00C91826"/>
    <w:rsid w:val="00C91A3B"/>
    <w:rsid w:val="00C92A0C"/>
    <w:rsid w:val="00C9479A"/>
    <w:rsid w:val="00C976FE"/>
    <w:rsid w:val="00CA0ADA"/>
    <w:rsid w:val="00CA1874"/>
    <w:rsid w:val="00CA2F4F"/>
    <w:rsid w:val="00CA4763"/>
    <w:rsid w:val="00CA5D71"/>
    <w:rsid w:val="00CA6204"/>
    <w:rsid w:val="00CA6394"/>
    <w:rsid w:val="00CA7B1A"/>
    <w:rsid w:val="00CB0F34"/>
    <w:rsid w:val="00CB14DE"/>
    <w:rsid w:val="00CB1717"/>
    <w:rsid w:val="00CB2CD5"/>
    <w:rsid w:val="00CB4088"/>
    <w:rsid w:val="00CB5D27"/>
    <w:rsid w:val="00CB672A"/>
    <w:rsid w:val="00CB75DA"/>
    <w:rsid w:val="00CC1B41"/>
    <w:rsid w:val="00CC2486"/>
    <w:rsid w:val="00CC37B2"/>
    <w:rsid w:val="00CC503A"/>
    <w:rsid w:val="00CC53DA"/>
    <w:rsid w:val="00CC77FD"/>
    <w:rsid w:val="00CD4443"/>
    <w:rsid w:val="00CD5A54"/>
    <w:rsid w:val="00CD5BF1"/>
    <w:rsid w:val="00CD5C0E"/>
    <w:rsid w:val="00CD6A8B"/>
    <w:rsid w:val="00CD7433"/>
    <w:rsid w:val="00CE3890"/>
    <w:rsid w:val="00CE7C50"/>
    <w:rsid w:val="00CF07CB"/>
    <w:rsid w:val="00CF2BDC"/>
    <w:rsid w:val="00CF4FAD"/>
    <w:rsid w:val="00CF6FC1"/>
    <w:rsid w:val="00D01274"/>
    <w:rsid w:val="00D0165F"/>
    <w:rsid w:val="00D01F0F"/>
    <w:rsid w:val="00D01F8D"/>
    <w:rsid w:val="00D0215B"/>
    <w:rsid w:val="00D03B3D"/>
    <w:rsid w:val="00D04E2B"/>
    <w:rsid w:val="00D04E35"/>
    <w:rsid w:val="00D07078"/>
    <w:rsid w:val="00D070F1"/>
    <w:rsid w:val="00D128A6"/>
    <w:rsid w:val="00D12C0F"/>
    <w:rsid w:val="00D13417"/>
    <w:rsid w:val="00D13CF5"/>
    <w:rsid w:val="00D22D0E"/>
    <w:rsid w:val="00D23F78"/>
    <w:rsid w:val="00D24475"/>
    <w:rsid w:val="00D24E88"/>
    <w:rsid w:val="00D25114"/>
    <w:rsid w:val="00D27D32"/>
    <w:rsid w:val="00D313A7"/>
    <w:rsid w:val="00D33A26"/>
    <w:rsid w:val="00D347E1"/>
    <w:rsid w:val="00D36027"/>
    <w:rsid w:val="00D3605D"/>
    <w:rsid w:val="00D40F15"/>
    <w:rsid w:val="00D43D1A"/>
    <w:rsid w:val="00D469DC"/>
    <w:rsid w:val="00D5035F"/>
    <w:rsid w:val="00D531C1"/>
    <w:rsid w:val="00D53DF5"/>
    <w:rsid w:val="00D543A4"/>
    <w:rsid w:val="00D54A3F"/>
    <w:rsid w:val="00D5505B"/>
    <w:rsid w:val="00D56B98"/>
    <w:rsid w:val="00D61381"/>
    <w:rsid w:val="00D61752"/>
    <w:rsid w:val="00D62D2A"/>
    <w:rsid w:val="00D63245"/>
    <w:rsid w:val="00D64C83"/>
    <w:rsid w:val="00D64F5F"/>
    <w:rsid w:val="00D651AC"/>
    <w:rsid w:val="00D669CA"/>
    <w:rsid w:val="00D67B6C"/>
    <w:rsid w:val="00D70F8D"/>
    <w:rsid w:val="00D71FE5"/>
    <w:rsid w:val="00D7414E"/>
    <w:rsid w:val="00D75CF7"/>
    <w:rsid w:val="00D76B01"/>
    <w:rsid w:val="00D77347"/>
    <w:rsid w:val="00D84AAB"/>
    <w:rsid w:val="00D91C8E"/>
    <w:rsid w:val="00D94212"/>
    <w:rsid w:val="00D96133"/>
    <w:rsid w:val="00DA2230"/>
    <w:rsid w:val="00DA27A9"/>
    <w:rsid w:val="00DA3D44"/>
    <w:rsid w:val="00DA43E4"/>
    <w:rsid w:val="00DA6B7F"/>
    <w:rsid w:val="00DA789B"/>
    <w:rsid w:val="00DB0C69"/>
    <w:rsid w:val="00DB10EB"/>
    <w:rsid w:val="00DB4227"/>
    <w:rsid w:val="00DB5D0B"/>
    <w:rsid w:val="00DB66E3"/>
    <w:rsid w:val="00DC1853"/>
    <w:rsid w:val="00DC2CD8"/>
    <w:rsid w:val="00DC3B49"/>
    <w:rsid w:val="00DC4A59"/>
    <w:rsid w:val="00DC59D0"/>
    <w:rsid w:val="00DD15D2"/>
    <w:rsid w:val="00DD470B"/>
    <w:rsid w:val="00DD51A0"/>
    <w:rsid w:val="00DD6C3E"/>
    <w:rsid w:val="00DD749B"/>
    <w:rsid w:val="00DE0CF6"/>
    <w:rsid w:val="00DE2BF4"/>
    <w:rsid w:val="00DE46A8"/>
    <w:rsid w:val="00DE4927"/>
    <w:rsid w:val="00DE591E"/>
    <w:rsid w:val="00DE7B0C"/>
    <w:rsid w:val="00DF18BB"/>
    <w:rsid w:val="00DF1D2F"/>
    <w:rsid w:val="00DF3235"/>
    <w:rsid w:val="00DF367B"/>
    <w:rsid w:val="00DF3838"/>
    <w:rsid w:val="00DF459A"/>
    <w:rsid w:val="00DF50DB"/>
    <w:rsid w:val="00DF6652"/>
    <w:rsid w:val="00DF67A7"/>
    <w:rsid w:val="00DF6808"/>
    <w:rsid w:val="00DF6E0F"/>
    <w:rsid w:val="00DF7ABF"/>
    <w:rsid w:val="00E05090"/>
    <w:rsid w:val="00E06308"/>
    <w:rsid w:val="00E07234"/>
    <w:rsid w:val="00E07968"/>
    <w:rsid w:val="00E07FEB"/>
    <w:rsid w:val="00E10036"/>
    <w:rsid w:val="00E11423"/>
    <w:rsid w:val="00E12356"/>
    <w:rsid w:val="00E13606"/>
    <w:rsid w:val="00E1381A"/>
    <w:rsid w:val="00E14315"/>
    <w:rsid w:val="00E14BDB"/>
    <w:rsid w:val="00E15C4A"/>
    <w:rsid w:val="00E17E18"/>
    <w:rsid w:val="00E20017"/>
    <w:rsid w:val="00E230ED"/>
    <w:rsid w:val="00E24FDA"/>
    <w:rsid w:val="00E306FB"/>
    <w:rsid w:val="00E30CCC"/>
    <w:rsid w:val="00E32E2E"/>
    <w:rsid w:val="00E403F0"/>
    <w:rsid w:val="00E40C79"/>
    <w:rsid w:val="00E41F05"/>
    <w:rsid w:val="00E4356D"/>
    <w:rsid w:val="00E44BC1"/>
    <w:rsid w:val="00E4589C"/>
    <w:rsid w:val="00E468A4"/>
    <w:rsid w:val="00E46BA9"/>
    <w:rsid w:val="00E47594"/>
    <w:rsid w:val="00E5038F"/>
    <w:rsid w:val="00E5523A"/>
    <w:rsid w:val="00E63A98"/>
    <w:rsid w:val="00E66B02"/>
    <w:rsid w:val="00E67123"/>
    <w:rsid w:val="00E71026"/>
    <w:rsid w:val="00E710F2"/>
    <w:rsid w:val="00E747A4"/>
    <w:rsid w:val="00E7597F"/>
    <w:rsid w:val="00E764C6"/>
    <w:rsid w:val="00E8077C"/>
    <w:rsid w:val="00E81F40"/>
    <w:rsid w:val="00E84743"/>
    <w:rsid w:val="00E8630F"/>
    <w:rsid w:val="00E86D24"/>
    <w:rsid w:val="00E900F3"/>
    <w:rsid w:val="00E9094C"/>
    <w:rsid w:val="00E90E41"/>
    <w:rsid w:val="00E9159E"/>
    <w:rsid w:val="00E950A5"/>
    <w:rsid w:val="00EA19C9"/>
    <w:rsid w:val="00EA1DB6"/>
    <w:rsid w:val="00EA2560"/>
    <w:rsid w:val="00EA270F"/>
    <w:rsid w:val="00EA2935"/>
    <w:rsid w:val="00EA376C"/>
    <w:rsid w:val="00EA3F97"/>
    <w:rsid w:val="00EA4F12"/>
    <w:rsid w:val="00EA640D"/>
    <w:rsid w:val="00EA68BB"/>
    <w:rsid w:val="00EA7397"/>
    <w:rsid w:val="00EB0283"/>
    <w:rsid w:val="00EB1725"/>
    <w:rsid w:val="00EB28FE"/>
    <w:rsid w:val="00EB4024"/>
    <w:rsid w:val="00EC0475"/>
    <w:rsid w:val="00EC0650"/>
    <w:rsid w:val="00EC1C51"/>
    <w:rsid w:val="00EC2E11"/>
    <w:rsid w:val="00EC3C97"/>
    <w:rsid w:val="00EC6114"/>
    <w:rsid w:val="00EC7C28"/>
    <w:rsid w:val="00ED0B76"/>
    <w:rsid w:val="00ED27C6"/>
    <w:rsid w:val="00ED301D"/>
    <w:rsid w:val="00ED4B72"/>
    <w:rsid w:val="00ED6843"/>
    <w:rsid w:val="00ED7ED9"/>
    <w:rsid w:val="00EE346E"/>
    <w:rsid w:val="00EE4BC1"/>
    <w:rsid w:val="00EE627B"/>
    <w:rsid w:val="00EE6726"/>
    <w:rsid w:val="00EE7CCE"/>
    <w:rsid w:val="00F00B2D"/>
    <w:rsid w:val="00F02CF8"/>
    <w:rsid w:val="00F03CD0"/>
    <w:rsid w:val="00F04E76"/>
    <w:rsid w:val="00F068B4"/>
    <w:rsid w:val="00F106B1"/>
    <w:rsid w:val="00F10B90"/>
    <w:rsid w:val="00F1282D"/>
    <w:rsid w:val="00F14DAB"/>
    <w:rsid w:val="00F1621B"/>
    <w:rsid w:val="00F16517"/>
    <w:rsid w:val="00F1773F"/>
    <w:rsid w:val="00F221E9"/>
    <w:rsid w:val="00F22829"/>
    <w:rsid w:val="00F26070"/>
    <w:rsid w:val="00F26228"/>
    <w:rsid w:val="00F27C00"/>
    <w:rsid w:val="00F27CD6"/>
    <w:rsid w:val="00F3004D"/>
    <w:rsid w:val="00F3794D"/>
    <w:rsid w:val="00F40A78"/>
    <w:rsid w:val="00F45428"/>
    <w:rsid w:val="00F47AB3"/>
    <w:rsid w:val="00F513A7"/>
    <w:rsid w:val="00F520C9"/>
    <w:rsid w:val="00F543EA"/>
    <w:rsid w:val="00F5490A"/>
    <w:rsid w:val="00F54E38"/>
    <w:rsid w:val="00F552CF"/>
    <w:rsid w:val="00F602E2"/>
    <w:rsid w:val="00F63FC9"/>
    <w:rsid w:val="00F647D2"/>
    <w:rsid w:val="00F661EF"/>
    <w:rsid w:val="00F66887"/>
    <w:rsid w:val="00F67581"/>
    <w:rsid w:val="00F67FCB"/>
    <w:rsid w:val="00F71CB5"/>
    <w:rsid w:val="00F81914"/>
    <w:rsid w:val="00F82FCC"/>
    <w:rsid w:val="00F8327D"/>
    <w:rsid w:val="00F83905"/>
    <w:rsid w:val="00F858CD"/>
    <w:rsid w:val="00F85D3B"/>
    <w:rsid w:val="00F904DC"/>
    <w:rsid w:val="00F912CC"/>
    <w:rsid w:val="00F92B7B"/>
    <w:rsid w:val="00F95240"/>
    <w:rsid w:val="00F961D2"/>
    <w:rsid w:val="00F975C4"/>
    <w:rsid w:val="00F97880"/>
    <w:rsid w:val="00F979F3"/>
    <w:rsid w:val="00FA0235"/>
    <w:rsid w:val="00FA04A9"/>
    <w:rsid w:val="00FA06DE"/>
    <w:rsid w:val="00FA16AB"/>
    <w:rsid w:val="00FA3129"/>
    <w:rsid w:val="00FA63E6"/>
    <w:rsid w:val="00FA7809"/>
    <w:rsid w:val="00FB193A"/>
    <w:rsid w:val="00FB40F8"/>
    <w:rsid w:val="00FB452B"/>
    <w:rsid w:val="00FB4881"/>
    <w:rsid w:val="00FB4F80"/>
    <w:rsid w:val="00FC1052"/>
    <w:rsid w:val="00FC2913"/>
    <w:rsid w:val="00FC4EE3"/>
    <w:rsid w:val="00FD38C9"/>
    <w:rsid w:val="00FD3BD8"/>
    <w:rsid w:val="00FD4077"/>
    <w:rsid w:val="00FD57E0"/>
    <w:rsid w:val="00FD649B"/>
    <w:rsid w:val="00FD74C8"/>
    <w:rsid w:val="00FD7FE1"/>
    <w:rsid w:val="00FE2D69"/>
    <w:rsid w:val="00FE2E2A"/>
    <w:rsid w:val="00FE39F1"/>
    <w:rsid w:val="00FE44CC"/>
    <w:rsid w:val="00FE70FD"/>
    <w:rsid w:val="00FF1DF3"/>
    <w:rsid w:val="00FF387B"/>
    <w:rsid w:val="00FF4899"/>
    <w:rsid w:val="00FF492C"/>
    <w:rsid w:val="00FF54C6"/>
    <w:rsid w:val="220381DB"/>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75C4EA"/>
  <w15:chartTrackingRefBased/>
  <w15:docId w15:val="{C4DBF809-E063-4ABB-B7C6-0C355E85BA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lsdException w:name="heading 8" w:semiHidden="1" w:uiPriority="9" w:unhideWhenUsed="1" w:qFormat="1"/>
    <w:lsdException w:name="heading 9" w:semiHidden="1" w:uiPriority="9" w:unhideWhenUsed="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unhideWhenUsed="1"/>
    <w:lsdException w:name="header" w:semiHidden="1"/>
    <w:lsdException w:name="footer" w:semiHidden="1"/>
    <w:lsdException w:name="index heading" w:semiHidden="1"/>
    <w:lsdException w:name="caption" w:semiHidden="1" w:uiPriority="35" w:unhideWhenUsed="1" w:qFormat="1"/>
    <w:lsdException w:name="table of figures" w:semiHidden="1"/>
    <w:lsdException w:name="envelope address" w:semiHidden="1"/>
    <w:lsdException w:name="envelope return" w:semiHidden="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unhideWhenUsed="1"/>
    <w:lsdException w:name="Subtitle" w:uiPriority="1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unhideWhenUsed="1"/>
    <w:lsdException w:name="Hyperlink" w:semiHidden="1" w:unhideWhenUsed="1"/>
    <w:lsdException w:name="FollowedHyperlink" w:semiHidden="1"/>
    <w:lsdException w:name="Strong" w:uiPriority="22"/>
    <w:lsdException w:name="Emphasis" w:semiHidden="1" w:uiPriority="20"/>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latentStyles>
  <w:style w:type="paragraph" w:default="1" w:styleId="Normal">
    <w:name w:val="Normal"/>
    <w:qFormat/>
    <w:rsid w:val="006867F1"/>
    <w:pPr>
      <w:spacing w:line="256" w:lineRule="auto"/>
    </w:pPr>
    <w:rPr>
      <w:lang w:val="en-US"/>
    </w:rPr>
  </w:style>
  <w:style w:type="paragraph" w:styleId="Heading1">
    <w:name w:val="heading 1"/>
    <w:basedOn w:val="Normal"/>
    <w:next w:val="Normal"/>
    <w:link w:val="Heading1Char"/>
    <w:uiPriority w:val="9"/>
    <w:rsid w:val="006867F1"/>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rsid w:val="006867F1"/>
    <w:pPr>
      <w:keepNext/>
      <w:keepLines/>
      <w:spacing w:before="40" w:after="0" w:line="259"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rsid w:val="006867F1"/>
    <w:pPr>
      <w:keepNext/>
      <w:keepLines/>
      <w:spacing w:before="40" w:after="0" w:line="259" w:lineRule="auto"/>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rsid w:val="006867F1"/>
    <w:pPr>
      <w:keepNext/>
      <w:keepLines/>
      <w:spacing w:before="40" w:after="0" w:line="259" w:lineRule="auto"/>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rsid w:val="006867F1"/>
    <w:pPr>
      <w:keepNext/>
      <w:keepLines/>
      <w:spacing w:before="240" w:after="80" w:line="259" w:lineRule="auto"/>
      <w:outlineLvl w:val="4"/>
    </w:pPr>
    <w:rPr>
      <w:sz w:val="20"/>
    </w:rPr>
  </w:style>
  <w:style w:type="paragraph" w:styleId="Heading6">
    <w:name w:val="heading 6"/>
    <w:basedOn w:val="Heading5"/>
    <w:next w:val="Normal"/>
    <w:link w:val="Heading6Char"/>
    <w:rsid w:val="006867F1"/>
    <w:pPr>
      <w:spacing w:before="120" w:after="240"/>
      <w:outlineLvl w:val="5"/>
    </w:pPr>
  </w:style>
  <w:style w:type="paragraph" w:styleId="Heading7">
    <w:name w:val="heading 7"/>
    <w:basedOn w:val="Normal"/>
    <w:next w:val="Normal"/>
    <w:link w:val="Heading7Char"/>
    <w:uiPriority w:val="9"/>
    <w:unhideWhenUsed/>
    <w:rsid w:val="006867F1"/>
    <w:pPr>
      <w:keepNext/>
      <w:keepLines/>
      <w:spacing w:before="240" w:after="240" w:line="259" w:lineRule="auto"/>
      <w:outlineLvl w:val="6"/>
    </w:pPr>
    <w:rPr>
      <w:rFonts w:eastAsiaTheme="majorEastAsia" w:cstheme="majorBidi"/>
      <w:iCs/>
      <w:sz w:val="24"/>
    </w:rPr>
  </w:style>
  <w:style w:type="paragraph" w:styleId="Heading8">
    <w:name w:val="heading 8"/>
    <w:basedOn w:val="Normal"/>
    <w:next w:val="Normal"/>
    <w:link w:val="Heading8Char"/>
    <w:uiPriority w:val="9"/>
    <w:unhideWhenUsed/>
    <w:rsid w:val="006867F1"/>
    <w:pPr>
      <w:keepNext/>
      <w:keepLines/>
      <w:spacing w:before="160" w:after="240" w:line="259" w:lineRule="auto"/>
      <w:contextualSpacing/>
      <w:outlineLvl w:val="7"/>
    </w:pPr>
    <w:rPr>
      <w:rFonts w:eastAsiaTheme="majorEastAsia" w:cstheme="majorBidi"/>
      <w:szCs w:val="21"/>
    </w:rPr>
  </w:style>
  <w:style w:type="paragraph" w:styleId="Heading9">
    <w:name w:val="heading 9"/>
    <w:basedOn w:val="Normal"/>
    <w:next w:val="Normal"/>
    <w:link w:val="Heading9Char"/>
    <w:uiPriority w:val="9"/>
    <w:semiHidden/>
    <w:unhideWhenUsed/>
    <w:rsid w:val="006867F1"/>
    <w:pPr>
      <w:keepNext/>
      <w:keepLines/>
      <w:spacing w:before="40" w:after="0" w:line="259" w:lineRule="auto"/>
      <w:outlineLvl w:val="8"/>
    </w:pPr>
    <w:rPr>
      <w:rFonts w:asciiTheme="majorHAnsi" w:eastAsiaTheme="majorEastAsia" w:hAnsiTheme="majorHAnsi" w:cstheme="majorBidi"/>
      <w:i/>
      <w:iCs/>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67F1"/>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6867F1"/>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6867F1"/>
    <w:rPr>
      <w:rFonts w:asciiTheme="majorHAnsi" w:eastAsiaTheme="majorEastAsia" w:hAnsiTheme="majorHAnsi" w:cstheme="majorBidi"/>
      <w:color w:val="1F3763" w:themeColor="accent1" w:themeShade="7F"/>
      <w:sz w:val="24"/>
      <w:szCs w:val="24"/>
      <w:lang w:val="en-US"/>
    </w:rPr>
  </w:style>
  <w:style w:type="character" w:customStyle="1" w:styleId="Heading4Char">
    <w:name w:val="Heading 4 Char"/>
    <w:basedOn w:val="DefaultParagraphFont"/>
    <w:link w:val="Heading4"/>
    <w:uiPriority w:val="9"/>
    <w:rsid w:val="006867F1"/>
    <w:rPr>
      <w:rFonts w:asciiTheme="majorHAnsi" w:eastAsiaTheme="majorEastAsia" w:hAnsiTheme="majorHAnsi" w:cstheme="majorBidi"/>
      <w:i/>
      <w:iCs/>
      <w:color w:val="2F5496" w:themeColor="accent1" w:themeShade="BF"/>
      <w:lang w:val="en-US"/>
    </w:rPr>
  </w:style>
  <w:style w:type="character" w:customStyle="1" w:styleId="Heading5Char">
    <w:name w:val="Heading 5 Char"/>
    <w:basedOn w:val="DefaultParagraphFont"/>
    <w:link w:val="Heading5"/>
    <w:rsid w:val="006867F1"/>
    <w:rPr>
      <w:sz w:val="20"/>
      <w:lang w:val="en-US"/>
    </w:rPr>
  </w:style>
  <w:style w:type="character" w:customStyle="1" w:styleId="Heading6Char">
    <w:name w:val="Heading 6 Char"/>
    <w:basedOn w:val="DefaultParagraphFont"/>
    <w:link w:val="Heading6"/>
    <w:rsid w:val="006867F1"/>
    <w:rPr>
      <w:sz w:val="20"/>
      <w:lang w:val="en-US"/>
    </w:rPr>
  </w:style>
  <w:style w:type="character" w:customStyle="1" w:styleId="Heading7Char">
    <w:name w:val="Heading 7 Char"/>
    <w:basedOn w:val="DefaultParagraphFont"/>
    <w:link w:val="Heading7"/>
    <w:uiPriority w:val="9"/>
    <w:rsid w:val="006867F1"/>
    <w:rPr>
      <w:rFonts w:eastAsiaTheme="majorEastAsia" w:cstheme="majorBidi"/>
      <w:iCs/>
      <w:sz w:val="24"/>
      <w:lang w:val="en-US"/>
    </w:rPr>
  </w:style>
  <w:style w:type="character" w:customStyle="1" w:styleId="Heading8Char">
    <w:name w:val="Heading 8 Char"/>
    <w:basedOn w:val="DefaultParagraphFont"/>
    <w:link w:val="Heading8"/>
    <w:uiPriority w:val="9"/>
    <w:rsid w:val="006867F1"/>
    <w:rPr>
      <w:rFonts w:eastAsiaTheme="majorEastAsia" w:cstheme="majorBidi"/>
      <w:szCs w:val="21"/>
      <w:lang w:val="en-US"/>
    </w:rPr>
  </w:style>
  <w:style w:type="character" w:customStyle="1" w:styleId="Heading9Char">
    <w:name w:val="Heading 9 Char"/>
    <w:basedOn w:val="DefaultParagraphFont"/>
    <w:link w:val="Heading9"/>
    <w:uiPriority w:val="9"/>
    <w:semiHidden/>
    <w:rsid w:val="006867F1"/>
    <w:rPr>
      <w:rFonts w:asciiTheme="majorHAnsi" w:eastAsiaTheme="majorEastAsia" w:hAnsiTheme="majorHAnsi" w:cstheme="majorBidi"/>
      <w:i/>
      <w:iCs/>
      <w:sz w:val="21"/>
      <w:szCs w:val="21"/>
      <w:lang w:val="en-US"/>
    </w:rPr>
  </w:style>
  <w:style w:type="character" w:customStyle="1" w:styleId="P-Bold">
    <w:name w:val="P - Bold"/>
    <w:uiPriority w:val="1"/>
    <w:qFormat/>
    <w:rsid w:val="006867F1"/>
    <w:rPr>
      <w:rFonts w:ascii="Arial" w:hAnsi="Arial"/>
      <w:b/>
      <w:sz w:val="22"/>
      <w:bdr w:val="none" w:sz="0" w:space="0" w:color="auto"/>
      <w:shd w:val="clear" w:color="auto" w:fill="73FDD6"/>
    </w:rPr>
  </w:style>
  <w:style w:type="paragraph" w:customStyle="1" w:styleId="P-Callout">
    <w:name w:val="P - Callout"/>
    <w:basedOn w:val="Normal"/>
    <w:next w:val="Normal"/>
    <w:qFormat/>
    <w:rsid w:val="006867F1"/>
    <w:pPr>
      <w:shd w:val="clear" w:color="auto" w:fill="E2EFD9" w:themeFill="accent6" w:themeFillTint="33"/>
      <w:spacing w:before="120" w:after="360" w:line="259" w:lineRule="auto"/>
      <w:mirrorIndents/>
    </w:pPr>
    <w:rPr>
      <w:rFonts w:eastAsia="Arial"/>
      <w:lang w:val="en"/>
    </w:rPr>
  </w:style>
  <w:style w:type="character" w:customStyle="1" w:styleId="P-Keyword">
    <w:name w:val="P - Keyword"/>
    <w:uiPriority w:val="1"/>
    <w:qFormat/>
    <w:rsid w:val="006867F1"/>
    <w:rPr>
      <w:rFonts w:ascii="Arial" w:hAnsi="Arial"/>
      <w:b/>
      <w:color w:val="auto"/>
      <w:sz w:val="22"/>
      <w:u w:val="single"/>
      <w:bdr w:val="none" w:sz="0" w:space="0" w:color="auto"/>
      <w:shd w:val="clear" w:color="auto" w:fill="FF8AD8"/>
    </w:rPr>
  </w:style>
  <w:style w:type="paragraph" w:customStyle="1" w:styleId="L-Numbers">
    <w:name w:val="L - Numbers"/>
    <w:basedOn w:val="Normal"/>
    <w:qFormat/>
    <w:rsid w:val="006867F1"/>
    <w:pPr>
      <w:numPr>
        <w:numId w:val="2"/>
      </w:numPr>
      <w:spacing w:before="160" w:line="300" w:lineRule="auto"/>
    </w:pPr>
    <w:rPr>
      <w:rFonts w:eastAsia="Arial"/>
      <w:lang w:val="en"/>
    </w:rPr>
  </w:style>
  <w:style w:type="paragraph" w:customStyle="1" w:styleId="L-Bullets">
    <w:name w:val="L - Bullets"/>
    <w:basedOn w:val="Normal"/>
    <w:qFormat/>
    <w:rsid w:val="006867F1"/>
    <w:pPr>
      <w:numPr>
        <w:numId w:val="1"/>
      </w:numPr>
      <w:spacing w:before="120" w:after="120" w:line="300" w:lineRule="auto"/>
    </w:pPr>
    <w:rPr>
      <w:rFonts w:eastAsia="Arial"/>
      <w:lang w:val="en"/>
    </w:rPr>
  </w:style>
  <w:style w:type="character" w:customStyle="1" w:styleId="P-URL">
    <w:name w:val="P - URL"/>
    <w:basedOn w:val="DefaultParagraphFont"/>
    <w:uiPriority w:val="1"/>
    <w:qFormat/>
    <w:rsid w:val="006867F1"/>
    <w:rPr>
      <w:rFonts w:ascii="Arial" w:hAnsi="Arial"/>
      <w:color w:val="0000FF"/>
      <w:sz w:val="22"/>
      <w:u w:val="single"/>
      <w:bdr w:val="none" w:sz="0" w:space="0" w:color="auto"/>
      <w:shd w:val="clear" w:color="auto" w:fill="00FA00"/>
    </w:rPr>
  </w:style>
  <w:style w:type="character" w:customStyle="1" w:styleId="P-Italics">
    <w:name w:val="P - Italics"/>
    <w:uiPriority w:val="1"/>
    <w:qFormat/>
    <w:rsid w:val="006867F1"/>
    <w:rPr>
      <w:rFonts w:ascii="Arial" w:hAnsi="Arial"/>
      <w:i/>
      <w:color w:val="auto"/>
      <w:sz w:val="22"/>
      <w:bdr w:val="none" w:sz="0" w:space="0" w:color="auto"/>
      <w:shd w:val="clear" w:color="auto" w:fill="FFFC00"/>
    </w:rPr>
  </w:style>
  <w:style w:type="character" w:customStyle="1" w:styleId="P-Code">
    <w:name w:val="P - Code"/>
    <w:uiPriority w:val="1"/>
    <w:qFormat/>
    <w:rsid w:val="006867F1"/>
    <w:rPr>
      <w:rFonts w:ascii="Courier" w:hAnsi="Courier"/>
      <w:sz w:val="22"/>
      <w:bdr w:val="none" w:sz="0" w:space="0" w:color="auto"/>
      <w:shd w:val="clear" w:color="auto" w:fill="D5FC79"/>
    </w:rPr>
  </w:style>
  <w:style w:type="paragraph" w:customStyle="1" w:styleId="H1-Section">
    <w:name w:val="H1 - Section"/>
    <w:basedOn w:val="Heading1"/>
    <w:next w:val="Normal"/>
    <w:qFormat/>
    <w:rsid w:val="006867F1"/>
    <w:pPr>
      <w:spacing w:before="400" w:after="160"/>
    </w:pPr>
    <w:rPr>
      <w:rFonts w:asciiTheme="minorHAnsi" w:eastAsiaTheme="minorHAnsi" w:hAnsiTheme="minorHAnsi" w:cstheme="minorBidi"/>
      <w:b/>
      <w:color w:val="auto"/>
      <w:sz w:val="36"/>
      <w:szCs w:val="40"/>
    </w:rPr>
  </w:style>
  <w:style w:type="paragraph" w:customStyle="1" w:styleId="H2-Heading">
    <w:name w:val="H2 - Heading"/>
    <w:basedOn w:val="Heading2"/>
    <w:next w:val="Normal"/>
    <w:qFormat/>
    <w:rsid w:val="006867F1"/>
    <w:pPr>
      <w:spacing w:before="280" w:after="160"/>
    </w:pPr>
    <w:rPr>
      <w:rFonts w:asciiTheme="minorHAnsi" w:eastAsiaTheme="minorHAnsi" w:hAnsiTheme="minorHAnsi" w:cstheme="minorBidi"/>
      <w:b/>
      <w:color w:val="auto"/>
      <w:sz w:val="28"/>
      <w:szCs w:val="32"/>
    </w:rPr>
  </w:style>
  <w:style w:type="paragraph" w:customStyle="1" w:styleId="P-CalloutHeading">
    <w:name w:val="P - Callout Heading"/>
    <w:next w:val="Normal"/>
    <w:qFormat/>
    <w:rsid w:val="006867F1"/>
    <w:pPr>
      <w:shd w:val="clear" w:color="auto" w:fill="C5E0B3" w:themeFill="accent6" w:themeFillTint="66"/>
      <w:spacing w:before="360"/>
      <w:mirrorIndents/>
    </w:pPr>
    <w:rPr>
      <w:rFonts w:eastAsia="Arial"/>
      <w:b/>
      <w:color w:val="434343"/>
      <w:sz w:val="24"/>
      <w:szCs w:val="28"/>
      <w:lang w:val="en"/>
    </w:rPr>
  </w:style>
  <w:style w:type="paragraph" w:customStyle="1" w:styleId="P-Regular">
    <w:name w:val="P - Regular"/>
    <w:basedOn w:val="Normal"/>
    <w:qFormat/>
    <w:rsid w:val="006867F1"/>
    <w:pPr>
      <w:spacing w:before="120" w:after="120" w:line="259" w:lineRule="auto"/>
    </w:pPr>
    <w:rPr>
      <w:rFonts w:eastAsia="Arial"/>
      <w:lang w:val="en"/>
    </w:rPr>
  </w:style>
  <w:style w:type="paragraph" w:customStyle="1" w:styleId="H3-Subheading">
    <w:name w:val="H3 - Subheading"/>
    <w:basedOn w:val="Heading3"/>
    <w:next w:val="Normal"/>
    <w:qFormat/>
    <w:rsid w:val="006867F1"/>
    <w:pPr>
      <w:keepNext w:val="0"/>
      <w:keepLines w:val="0"/>
      <w:spacing w:before="320" w:after="80"/>
      <w:mirrorIndents/>
    </w:pPr>
    <w:rPr>
      <w:rFonts w:asciiTheme="minorHAnsi" w:eastAsiaTheme="minorHAnsi" w:hAnsiTheme="minorHAnsi" w:cstheme="minorBidi"/>
      <w:b/>
      <w:color w:val="auto"/>
      <w:szCs w:val="28"/>
    </w:rPr>
  </w:style>
  <w:style w:type="paragraph" w:customStyle="1" w:styleId="IMG-Caption">
    <w:name w:val="IMG - Caption"/>
    <w:next w:val="Normal"/>
    <w:qFormat/>
    <w:rsid w:val="006867F1"/>
    <w:pPr>
      <w:spacing w:before="120" w:after="240"/>
      <w:jc w:val="center"/>
    </w:pPr>
    <w:rPr>
      <w:rFonts w:eastAsia="Arial"/>
      <w:b/>
      <w:color w:val="FF0000"/>
      <w:sz w:val="20"/>
      <w:lang w:val="en"/>
    </w:rPr>
  </w:style>
  <w:style w:type="paragraph" w:customStyle="1" w:styleId="SC-Heading">
    <w:name w:val="SC - Heading"/>
    <w:next w:val="H1-Section"/>
    <w:qFormat/>
    <w:rsid w:val="006867F1"/>
    <w:pPr>
      <w:spacing w:before="240" w:after="240"/>
    </w:pPr>
    <w:rPr>
      <w:rFonts w:eastAsiaTheme="majorEastAsia" w:cstheme="majorBidi"/>
      <w:b/>
      <w:iCs/>
      <w:color w:val="FF0000"/>
      <w:sz w:val="24"/>
      <w:lang w:val="en"/>
    </w:rPr>
  </w:style>
  <w:style w:type="paragraph" w:customStyle="1" w:styleId="SC-Link">
    <w:name w:val="SC - Link"/>
    <w:qFormat/>
    <w:rsid w:val="006867F1"/>
    <w:pPr>
      <w:spacing w:before="200" w:after="240"/>
    </w:pPr>
    <w:rPr>
      <w:rFonts w:eastAsiaTheme="majorEastAsia" w:cstheme="majorBidi"/>
      <w:b/>
      <w:color w:val="00B050"/>
      <w:szCs w:val="21"/>
      <w:lang w:val="en"/>
    </w:rPr>
  </w:style>
  <w:style w:type="paragraph" w:customStyle="1" w:styleId="P-Source">
    <w:name w:val="P - Source"/>
    <w:qFormat/>
    <w:rsid w:val="006867F1"/>
    <w:pPr>
      <w:shd w:val="solid" w:color="auto" w:fill="auto"/>
    </w:pPr>
    <w:rPr>
      <w:rFonts w:ascii="Courier" w:eastAsia="Arial" w:hAnsi="Courier" w:cs="Consolas"/>
      <w:szCs w:val="21"/>
      <w:lang w:val="en"/>
    </w:rPr>
  </w:style>
  <w:style w:type="paragraph" w:customStyle="1" w:styleId="L-Regular">
    <w:name w:val="L - Regular"/>
    <w:basedOn w:val="L-Numbers"/>
    <w:qFormat/>
    <w:rsid w:val="006867F1"/>
    <w:pPr>
      <w:numPr>
        <w:numId w:val="0"/>
      </w:numPr>
      <w:ind w:left="720"/>
    </w:pPr>
  </w:style>
  <w:style w:type="paragraph" w:customStyle="1" w:styleId="L-Source">
    <w:name w:val="L - Source"/>
    <w:basedOn w:val="P-Source"/>
    <w:rsid w:val="006867F1"/>
    <w:pPr>
      <w:shd w:val="pct50" w:color="D9E2F3" w:themeColor="accent1" w:themeTint="33" w:fill="auto"/>
      <w:ind w:left="720"/>
    </w:pPr>
  </w:style>
  <w:style w:type="table" w:styleId="TableGrid">
    <w:name w:val="Table Grid"/>
    <w:basedOn w:val="TableNormal"/>
    <w:uiPriority w:val="39"/>
    <w:rsid w:val="006867F1"/>
    <w:pPr>
      <w:spacing w:line="240" w:lineRule="auto"/>
    </w:pPr>
    <w:rPr>
      <w:rFonts w:eastAsia="Arial"/>
      <w:lang w:val="e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Highlight">
    <w:name w:val="SC - Highlight"/>
    <w:uiPriority w:val="1"/>
    <w:qFormat/>
    <w:rsid w:val="006867F1"/>
    <w:rPr>
      <w:rFonts w:ascii="Courier" w:hAnsi="Courier"/>
      <w:b/>
      <w:bdr w:val="none" w:sz="0" w:space="0" w:color="auto"/>
      <w:shd w:val="clear" w:color="auto" w:fill="F4D3D2"/>
    </w:rPr>
  </w:style>
  <w:style w:type="paragraph" w:customStyle="1" w:styleId="SC-Source">
    <w:name w:val="SC - Source"/>
    <w:basedOn w:val="P-Source"/>
    <w:qFormat/>
    <w:rsid w:val="006867F1"/>
    <w:pPr>
      <w:shd w:val="pct50" w:color="D9E2F3" w:themeColor="accent1" w:themeTint="33" w:fill="auto"/>
    </w:pPr>
  </w:style>
  <w:style w:type="paragraph" w:customStyle="1" w:styleId="SP-Editorial">
    <w:name w:val="SP - Editorial"/>
    <w:next w:val="P-Regular"/>
    <w:qFormat/>
    <w:rsid w:val="006867F1"/>
    <w:pPr>
      <w:pBdr>
        <w:top w:val="thickThinSmallGap" w:sz="24" w:space="1" w:color="FF0000"/>
        <w:left w:val="thickThinSmallGap" w:sz="24" w:space="4" w:color="FF0000"/>
        <w:bottom w:val="thinThickSmallGap" w:sz="24" w:space="1" w:color="FF0000"/>
        <w:right w:val="thinThickSmallGap" w:sz="24" w:space="4" w:color="FF0000"/>
      </w:pBdr>
      <w:shd w:val="clear" w:color="auto" w:fill="FFFF00"/>
    </w:pPr>
    <w:rPr>
      <w:rFonts w:eastAsia="Arial"/>
      <w:b/>
      <w:lang w:val="en"/>
    </w:rPr>
  </w:style>
  <w:style w:type="paragraph" w:customStyle="1" w:styleId="H4-Subheading">
    <w:name w:val="H4 - Subheading"/>
    <w:basedOn w:val="Heading4"/>
    <w:next w:val="Normal"/>
    <w:qFormat/>
    <w:rsid w:val="006867F1"/>
    <w:pPr>
      <w:spacing w:before="280" w:after="280"/>
    </w:pPr>
    <w:rPr>
      <w:rFonts w:asciiTheme="minorHAnsi" w:eastAsiaTheme="minorHAnsi" w:hAnsiTheme="minorHAnsi" w:cstheme="minorBidi"/>
      <w:b/>
      <w:i w:val="0"/>
      <w:iCs w:val="0"/>
      <w:color w:val="auto"/>
      <w:szCs w:val="24"/>
    </w:rPr>
  </w:style>
  <w:style w:type="paragraph" w:customStyle="1" w:styleId="P-Quote">
    <w:name w:val="P - Quote"/>
    <w:rsid w:val="006867F1"/>
    <w:pPr>
      <w:spacing w:after="0" w:line="276" w:lineRule="auto"/>
    </w:pPr>
    <w:rPr>
      <w:rFonts w:ascii="Arial" w:eastAsia="Arial" w:hAnsi="Arial" w:cs="Arial"/>
      <w:i/>
      <w:iCs/>
      <w:lang w:val="en"/>
    </w:rPr>
  </w:style>
  <w:style w:type="paragraph" w:customStyle="1" w:styleId="H1-Chapter">
    <w:name w:val="H1 - Chapter"/>
    <w:basedOn w:val="Normal"/>
    <w:next w:val="P-Regular"/>
    <w:qFormat/>
    <w:rsid w:val="006867F1"/>
    <w:pPr>
      <w:spacing w:after="0" w:line="240" w:lineRule="auto"/>
      <w:contextualSpacing/>
      <w:jc w:val="right"/>
    </w:pPr>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9F01A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F01A2"/>
    <w:rPr>
      <w:rFonts w:ascii="Segoe UI" w:hAnsi="Segoe UI" w:cs="Segoe UI"/>
      <w:sz w:val="18"/>
      <w:szCs w:val="18"/>
      <w:lang w:val="en-US"/>
    </w:rPr>
  </w:style>
  <w:style w:type="paragraph" w:styleId="ListParagraph">
    <w:name w:val="List Paragraph"/>
    <w:basedOn w:val="Normal"/>
    <w:uiPriority w:val="34"/>
    <w:qFormat/>
    <w:rsid w:val="00D40F15"/>
    <w:pPr>
      <w:spacing w:before="200" w:after="0" w:line="360" w:lineRule="auto"/>
      <w:ind w:left="720"/>
      <w:contextualSpacing/>
    </w:pPr>
    <w:rPr>
      <w:rFonts w:ascii="Roboto" w:eastAsia="Roboto" w:hAnsi="Roboto" w:cs="Roboto"/>
      <w:color w:val="424242"/>
      <w:sz w:val="20"/>
      <w:szCs w:val="20"/>
      <w:lang w:eastAsia="en-GB"/>
    </w:rPr>
  </w:style>
  <w:style w:type="character" w:customStyle="1" w:styleId="e24kjd">
    <w:name w:val="e24kjd"/>
    <w:basedOn w:val="DefaultParagraphFont"/>
    <w:rsid w:val="00523C7F"/>
  </w:style>
  <w:style w:type="character" w:styleId="Hyperlink">
    <w:name w:val="Hyperlink"/>
    <w:basedOn w:val="DefaultParagraphFont"/>
    <w:uiPriority w:val="99"/>
    <w:unhideWhenUsed/>
    <w:rsid w:val="006867F1"/>
    <w:rPr>
      <w:color w:val="0000FF"/>
      <w:u w:val="single"/>
    </w:rPr>
  </w:style>
  <w:style w:type="character" w:styleId="CommentReference">
    <w:name w:val="annotation reference"/>
    <w:basedOn w:val="DefaultParagraphFont"/>
    <w:uiPriority w:val="99"/>
    <w:semiHidden/>
    <w:unhideWhenUsed/>
    <w:rsid w:val="00DF459A"/>
    <w:rPr>
      <w:sz w:val="16"/>
      <w:szCs w:val="16"/>
    </w:rPr>
  </w:style>
  <w:style w:type="paragraph" w:styleId="CommentText">
    <w:name w:val="annotation text"/>
    <w:basedOn w:val="Normal"/>
    <w:link w:val="CommentTextChar"/>
    <w:uiPriority w:val="99"/>
    <w:unhideWhenUsed/>
    <w:rsid w:val="00DF459A"/>
    <w:pPr>
      <w:spacing w:line="240" w:lineRule="auto"/>
    </w:pPr>
    <w:rPr>
      <w:sz w:val="20"/>
      <w:szCs w:val="20"/>
    </w:rPr>
  </w:style>
  <w:style w:type="character" w:customStyle="1" w:styleId="CommentTextChar">
    <w:name w:val="Comment Text Char"/>
    <w:basedOn w:val="DefaultParagraphFont"/>
    <w:link w:val="CommentText"/>
    <w:uiPriority w:val="99"/>
    <w:rsid w:val="00DF459A"/>
    <w:rPr>
      <w:sz w:val="20"/>
      <w:szCs w:val="20"/>
      <w:lang w:val="en-US"/>
    </w:rPr>
  </w:style>
  <w:style w:type="paragraph" w:styleId="CommentSubject">
    <w:name w:val="annotation subject"/>
    <w:basedOn w:val="CommentText"/>
    <w:next w:val="CommentText"/>
    <w:link w:val="CommentSubjectChar"/>
    <w:uiPriority w:val="99"/>
    <w:semiHidden/>
    <w:unhideWhenUsed/>
    <w:rsid w:val="00DF459A"/>
    <w:rPr>
      <w:b/>
      <w:bCs/>
    </w:rPr>
  </w:style>
  <w:style w:type="character" w:customStyle="1" w:styleId="CommentSubjectChar">
    <w:name w:val="Comment Subject Char"/>
    <w:basedOn w:val="CommentTextChar"/>
    <w:link w:val="CommentSubject"/>
    <w:uiPriority w:val="99"/>
    <w:semiHidden/>
    <w:rsid w:val="00DF459A"/>
    <w:rPr>
      <w:b/>
      <w:bCs/>
      <w:sz w:val="20"/>
      <w:szCs w:val="20"/>
      <w:lang w:val="en-US"/>
    </w:rPr>
  </w:style>
  <w:style w:type="paragraph" w:styleId="Revision">
    <w:name w:val="Revision"/>
    <w:hidden/>
    <w:uiPriority w:val="99"/>
    <w:semiHidden/>
    <w:rsid w:val="0051039C"/>
    <w:pPr>
      <w:spacing w:after="0" w:line="240" w:lineRule="auto"/>
    </w:pPr>
    <w:rPr>
      <w:lang w:val="en-US"/>
    </w:rPr>
  </w:style>
  <w:style w:type="character" w:styleId="UnresolvedMention">
    <w:name w:val="Unresolved Mention"/>
    <w:basedOn w:val="DefaultParagraphFont"/>
    <w:uiPriority w:val="99"/>
    <w:semiHidden/>
    <w:unhideWhenUsed/>
    <w:rsid w:val="00AE6947"/>
    <w:rPr>
      <w:color w:val="605E5C"/>
      <w:shd w:val="clear" w:color="auto" w:fill="E1DFDD"/>
    </w:rPr>
  </w:style>
  <w:style w:type="paragraph" w:styleId="NormalWeb">
    <w:name w:val="Normal (Web)"/>
    <w:basedOn w:val="Normal"/>
    <w:uiPriority w:val="99"/>
    <w:semiHidden/>
    <w:unhideWhenUsed/>
    <w:rsid w:val="00517B36"/>
    <w:rPr>
      <w:rFonts w:ascii="Times New Roman" w:hAnsi="Times New Roman" w:cs="Times New Roman"/>
      <w:sz w:val="24"/>
      <w:szCs w:val="24"/>
    </w:rPr>
  </w:style>
  <w:style w:type="character" w:styleId="HTMLCode">
    <w:name w:val="HTML Code"/>
    <w:basedOn w:val="DefaultParagraphFont"/>
    <w:uiPriority w:val="99"/>
    <w:semiHidden/>
    <w:unhideWhenUsed/>
    <w:rsid w:val="0077680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160556">
      <w:bodyDiv w:val="1"/>
      <w:marLeft w:val="0"/>
      <w:marRight w:val="0"/>
      <w:marTop w:val="0"/>
      <w:marBottom w:val="0"/>
      <w:divBdr>
        <w:top w:val="none" w:sz="0" w:space="0" w:color="auto"/>
        <w:left w:val="none" w:sz="0" w:space="0" w:color="auto"/>
        <w:bottom w:val="none" w:sz="0" w:space="0" w:color="auto"/>
        <w:right w:val="none" w:sz="0" w:space="0" w:color="auto"/>
      </w:divBdr>
    </w:div>
    <w:div w:id="90636446">
      <w:bodyDiv w:val="1"/>
      <w:marLeft w:val="0"/>
      <w:marRight w:val="0"/>
      <w:marTop w:val="0"/>
      <w:marBottom w:val="0"/>
      <w:divBdr>
        <w:top w:val="none" w:sz="0" w:space="0" w:color="auto"/>
        <w:left w:val="none" w:sz="0" w:space="0" w:color="auto"/>
        <w:bottom w:val="none" w:sz="0" w:space="0" w:color="auto"/>
        <w:right w:val="none" w:sz="0" w:space="0" w:color="auto"/>
      </w:divBdr>
    </w:div>
    <w:div w:id="92165072">
      <w:bodyDiv w:val="1"/>
      <w:marLeft w:val="0"/>
      <w:marRight w:val="0"/>
      <w:marTop w:val="0"/>
      <w:marBottom w:val="0"/>
      <w:divBdr>
        <w:top w:val="none" w:sz="0" w:space="0" w:color="auto"/>
        <w:left w:val="none" w:sz="0" w:space="0" w:color="auto"/>
        <w:bottom w:val="none" w:sz="0" w:space="0" w:color="auto"/>
        <w:right w:val="none" w:sz="0" w:space="0" w:color="auto"/>
      </w:divBdr>
    </w:div>
    <w:div w:id="101806619">
      <w:bodyDiv w:val="1"/>
      <w:marLeft w:val="0"/>
      <w:marRight w:val="0"/>
      <w:marTop w:val="0"/>
      <w:marBottom w:val="0"/>
      <w:divBdr>
        <w:top w:val="none" w:sz="0" w:space="0" w:color="auto"/>
        <w:left w:val="none" w:sz="0" w:space="0" w:color="auto"/>
        <w:bottom w:val="none" w:sz="0" w:space="0" w:color="auto"/>
        <w:right w:val="none" w:sz="0" w:space="0" w:color="auto"/>
      </w:divBdr>
    </w:div>
    <w:div w:id="577057143">
      <w:bodyDiv w:val="1"/>
      <w:marLeft w:val="0"/>
      <w:marRight w:val="0"/>
      <w:marTop w:val="0"/>
      <w:marBottom w:val="0"/>
      <w:divBdr>
        <w:top w:val="none" w:sz="0" w:space="0" w:color="auto"/>
        <w:left w:val="none" w:sz="0" w:space="0" w:color="auto"/>
        <w:bottom w:val="none" w:sz="0" w:space="0" w:color="auto"/>
        <w:right w:val="none" w:sz="0" w:space="0" w:color="auto"/>
      </w:divBdr>
    </w:div>
    <w:div w:id="577062026">
      <w:bodyDiv w:val="1"/>
      <w:marLeft w:val="0"/>
      <w:marRight w:val="0"/>
      <w:marTop w:val="0"/>
      <w:marBottom w:val="0"/>
      <w:divBdr>
        <w:top w:val="none" w:sz="0" w:space="0" w:color="auto"/>
        <w:left w:val="none" w:sz="0" w:space="0" w:color="auto"/>
        <w:bottom w:val="none" w:sz="0" w:space="0" w:color="auto"/>
        <w:right w:val="none" w:sz="0" w:space="0" w:color="auto"/>
      </w:divBdr>
    </w:div>
    <w:div w:id="671416805">
      <w:bodyDiv w:val="1"/>
      <w:marLeft w:val="0"/>
      <w:marRight w:val="0"/>
      <w:marTop w:val="0"/>
      <w:marBottom w:val="0"/>
      <w:divBdr>
        <w:top w:val="none" w:sz="0" w:space="0" w:color="auto"/>
        <w:left w:val="none" w:sz="0" w:space="0" w:color="auto"/>
        <w:bottom w:val="none" w:sz="0" w:space="0" w:color="auto"/>
        <w:right w:val="none" w:sz="0" w:space="0" w:color="auto"/>
      </w:divBdr>
    </w:div>
    <w:div w:id="753084704">
      <w:bodyDiv w:val="1"/>
      <w:marLeft w:val="0"/>
      <w:marRight w:val="0"/>
      <w:marTop w:val="0"/>
      <w:marBottom w:val="0"/>
      <w:divBdr>
        <w:top w:val="none" w:sz="0" w:space="0" w:color="auto"/>
        <w:left w:val="none" w:sz="0" w:space="0" w:color="auto"/>
        <w:bottom w:val="none" w:sz="0" w:space="0" w:color="auto"/>
        <w:right w:val="none" w:sz="0" w:space="0" w:color="auto"/>
      </w:divBdr>
    </w:div>
    <w:div w:id="778180196">
      <w:bodyDiv w:val="1"/>
      <w:marLeft w:val="0"/>
      <w:marRight w:val="0"/>
      <w:marTop w:val="0"/>
      <w:marBottom w:val="0"/>
      <w:divBdr>
        <w:top w:val="none" w:sz="0" w:space="0" w:color="auto"/>
        <w:left w:val="none" w:sz="0" w:space="0" w:color="auto"/>
        <w:bottom w:val="none" w:sz="0" w:space="0" w:color="auto"/>
        <w:right w:val="none" w:sz="0" w:space="0" w:color="auto"/>
      </w:divBdr>
    </w:div>
    <w:div w:id="951936181">
      <w:bodyDiv w:val="1"/>
      <w:marLeft w:val="0"/>
      <w:marRight w:val="0"/>
      <w:marTop w:val="0"/>
      <w:marBottom w:val="0"/>
      <w:divBdr>
        <w:top w:val="none" w:sz="0" w:space="0" w:color="auto"/>
        <w:left w:val="none" w:sz="0" w:space="0" w:color="auto"/>
        <w:bottom w:val="none" w:sz="0" w:space="0" w:color="auto"/>
        <w:right w:val="none" w:sz="0" w:space="0" w:color="auto"/>
      </w:divBdr>
    </w:div>
    <w:div w:id="1006596337">
      <w:bodyDiv w:val="1"/>
      <w:marLeft w:val="0"/>
      <w:marRight w:val="0"/>
      <w:marTop w:val="0"/>
      <w:marBottom w:val="0"/>
      <w:divBdr>
        <w:top w:val="none" w:sz="0" w:space="0" w:color="auto"/>
        <w:left w:val="none" w:sz="0" w:space="0" w:color="auto"/>
        <w:bottom w:val="none" w:sz="0" w:space="0" w:color="auto"/>
        <w:right w:val="none" w:sz="0" w:space="0" w:color="auto"/>
      </w:divBdr>
    </w:div>
    <w:div w:id="1036468209">
      <w:bodyDiv w:val="1"/>
      <w:marLeft w:val="0"/>
      <w:marRight w:val="0"/>
      <w:marTop w:val="0"/>
      <w:marBottom w:val="0"/>
      <w:divBdr>
        <w:top w:val="none" w:sz="0" w:space="0" w:color="auto"/>
        <w:left w:val="none" w:sz="0" w:space="0" w:color="auto"/>
        <w:bottom w:val="none" w:sz="0" w:space="0" w:color="auto"/>
        <w:right w:val="none" w:sz="0" w:space="0" w:color="auto"/>
      </w:divBdr>
    </w:div>
    <w:div w:id="1037898580">
      <w:bodyDiv w:val="1"/>
      <w:marLeft w:val="0"/>
      <w:marRight w:val="0"/>
      <w:marTop w:val="0"/>
      <w:marBottom w:val="0"/>
      <w:divBdr>
        <w:top w:val="none" w:sz="0" w:space="0" w:color="auto"/>
        <w:left w:val="none" w:sz="0" w:space="0" w:color="auto"/>
        <w:bottom w:val="none" w:sz="0" w:space="0" w:color="auto"/>
        <w:right w:val="none" w:sz="0" w:space="0" w:color="auto"/>
      </w:divBdr>
    </w:div>
    <w:div w:id="1082986619">
      <w:bodyDiv w:val="1"/>
      <w:marLeft w:val="0"/>
      <w:marRight w:val="0"/>
      <w:marTop w:val="0"/>
      <w:marBottom w:val="0"/>
      <w:divBdr>
        <w:top w:val="none" w:sz="0" w:space="0" w:color="auto"/>
        <w:left w:val="none" w:sz="0" w:space="0" w:color="auto"/>
        <w:bottom w:val="none" w:sz="0" w:space="0" w:color="auto"/>
        <w:right w:val="none" w:sz="0" w:space="0" w:color="auto"/>
      </w:divBdr>
    </w:div>
    <w:div w:id="1098521762">
      <w:bodyDiv w:val="1"/>
      <w:marLeft w:val="0"/>
      <w:marRight w:val="0"/>
      <w:marTop w:val="0"/>
      <w:marBottom w:val="0"/>
      <w:divBdr>
        <w:top w:val="none" w:sz="0" w:space="0" w:color="auto"/>
        <w:left w:val="none" w:sz="0" w:space="0" w:color="auto"/>
        <w:bottom w:val="none" w:sz="0" w:space="0" w:color="auto"/>
        <w:right w:val="none" w:sz="0" w:space="0" w:color="auto"/>
      </w:divBdr>
    </w:div>
    <w:div w:id="1159350820">
      <w:bodyDiv w:val="1"/>
      <w:marLeft w:val="0"/>
      <w:marRight w:val="0"/>
      <w:marTop w:val="0"/>
      <w:marBottom w:val="0"/>
      <w:divBdr>
        <w:top w:val="none" w:sz="0" w:space="0" w:color="auto"/>
        <w:left w:val="none" w:sz="0" w:space="0" w:color="auto"/>
        <w:bottom w:val="none" w:sz="0" w:space="0" w:color="auto"/>
        <w:right w:val="none" w:sz="0" w:space="0" w:color="auto"/>
      </w:divBdr>
    </w:div>
    <w:div w:id="1179350457">
      <w:bodyDiv w:val="1"/>
      <w:marLeft w:val="0"/>
      <w:marRight w:val="0"/>
      <w:marTop w:val="0"/>
      <w:marBottom w:val="0"/>
      <w:divBdr>
        <w:top w:val="none" w:sz="0" w:space="0" w:color="auto"/>
        <w:left w:val="none" w:sz="0" w:space="0" w:color="auto"/>
        <w:bottom w:val="none" w:sz="0" w:space="0" w:color="auto"/>
        <w:right w:val="none" w:sz="0" w:space="0" w:color="auto"/>
      </w:divBdr>
    </w:div>
    <w:div w:id="1352102241">
      <w:bodyDiv w:val="1"/>
      <w:marLeft w:val="0"/>
      <w:marRight w:val="0"/>
      <w:marTop w:val="0"/>
      <w:marBottom w:val="0"/>
      <w:divBdr>
        <w:top w:val="none" w:sz="0" w:space="0" w:color="auto"/>
        <w:left w:val="none" w:sz="0" w:space="0" w:color="auto"/>
        <w:bottom w:val="none" w:sz="0" w:space="0" w:color="auto"/>
        <w:right w:val="none" w:sz="0" w:space="0" w:color="auto"/>
      </w:divBdr>
    </w:div>
    <w:div w:id="1386374348">
      <w:bodyDiv w:val="1"/>
      <w:marLeft w:val="0"/>
      <w:marRight w:val="0"/>
      <w:marTop w:val="0"/>
      <w:marBottom w:val="0"/>
      <w:divBdr>
        <w:top w:val="none" w:sz="0" w:space="0" w:color="auto"/>
        <w:left w:val="none" w:sz="0" w:space="0" w:color="auto"/>
        <w:bottom w:val="none" w:sz="0" w:space="0" w:color="auto"/>
        <w:right w:val="none" w:sz="0" w:space="0" w:color="auto"/>
      </w:divBdr>
    </w:div>
    <w:div w:id="1484933167">
      <w:bodyDiv w:val="1"/>
      <w:marLeft w:val="0"/>
      <w:marRight w:val="0"/>
      <w:marTop w:val="0"/>
      <w:marBottom w:val="0"/>
      <w:divBdr>
        <w:top w:val="none" w:sz="0" w:space="0" w:color="auto"/>
        <w:left w:val="none" w:sz="0" w:space="0" w:color="auto"/>
        <w:bottom w:val="none" w:sz="0" w:space="0" w:color="auto"/>
        <w:right w:val="none" w:sz="0" w:space="0" w:color="auto"/>
      </w:divBdr>
    </w:div>
    <w:div w:id="1497109770">
      <w:bodyDiv w:val="1"/>
      <w:marLeft w:val="0"/>
      <w:marRight w:val="0"/>
      <w:marTop w:val="0"/>
      <w:marBottom w:val="0"/>
      <w:divBdr>
        <w:top w:val="none" w:sz="0" w:space="0" w:color="auto"/>
        <w:left w:val="none" w:sz="0" w:space="0" w:color="auto"/>
        <w:bottom w:val="none" w:sz="0" w:space="0" w:color="auto"/>
        <w:right w:val="none" w:sz="0" w:space="0" w:color="auto"/>
      </w:divBdr>
      <w:divsChild>
        <w:div w:id="138227821">
          <w:marLeft w:val="0"/>
          <w:marRight w:val="0"/>
          <w:marTop w:val="259"/>
          <w:marBottom w:val="259"/>
          <w:divBdr>
            <w:top w:val="none" w:sz="0" w:space="0" w:color="auto"/>
            <w:left w:val="none" w:sz="0" w:space="0" w:color="auto"/>
            <w:bottom w:val="none" w:sz="0" w:space="0" w:color="auto"/>
            <w:right w:val="none" w:sz="0" w:space="0" w:color="auto"/>
          </w:divBdr>
        </w:div>
        <w:div w:id="1764106530">
          <w:marLeft w:val="0"/>
          <w:marRight w:val="0"/>
          <w:marTop w:val="259"/>
          <w:marBottom w:val="259"/>
          <w:divBdr>
            <w:top w:val="none" w:sz="0" w:space="0" w:color="auto"/>
            <w:left w:val="none" w:sz="0" w:space="0" w:color="auto"/>
            <w:bottom w:val="none" w:sz="0" w:space="0" w:color="auto"/>
            <w:right w:val="none" w:sz="0" w:space="0" w:color="auto"/>
          </w:divBdr>
        </w:div>
        <w:div w:id="470951655">
          <w:marLeft w:val="0"/>
          <w:marRight w:val="0"/>
          <w:marTop w:val="259"/>
          <w:marBottom w:val="259"/>
          <w:divBdr>
            <w:top w:val="none" w:sz="0" w:space="0" w:color="auto"/>
            <w:left w:val="none" w:sz="0" w:space="0" w:color="auto"/>
            <w:bottom w:val="none" w:sz="0" w:space="0" w:color="auto"/>
            <w:right w:val="none" w:sz="0" w:space="0" w:color="auto"/>
          </w:divBdr>
        </w:div>
        <w:div w:id="39595469">
          <w:marLeft w:val="0"/>
          <w:marRight w:val="0"/>
          <w:marTop w:val="259"/>
          <w:marBottom w:val="259"/>
          <w:divBdr>
            <w:top w:val="none" w:sz="0" w:space="0" w:color="auto"/>
            <w:left w:val="none" w:sz="0" w:space="0" w:color="auto"/>
            <w:bottom w:val="none" w:sz="0" w:space="0" w:color="auto"/>
            <w:right w:val="none" w:sz="0" w:space="0" w:color="auto"/>
          </w:divBdr>
        </w:div>
        <w:div w:id="495457032">
          <w:marLeft w:val="0"/>
          <w:marRight w:val="0"/>
          <w:marTop w:val="259"/>
          <w:marBottom w:val="259"/>
          <w:divBdr>
            <w:top w:val="none" w:sz="0" w:space="0" w:color="auto"/>
            <w:left w:val="none" w:sz="0" w:space="0" w:color="auto"/>
            <w:bottom w:val="none" w:sz="0" w:space="0" w:color="auto"/>
            <w:right w:val="none" w:sz="0" w:space="0" w:color="auto"/>
          </w:divBdr>
        </w:div>
        <w:div w:id="850486159">
          <w:marLeft w:val="0"/>
          <w:marRight w:val="0"/>
          <w:marTop w:val="259"/>
          <w:marBottom w:val="259"/>
          <w:divBdr>
            <w:top w:val="none" w:sz="0" w:space="0" w:color="auto"/>
            <w:left w:val="none" w:sz="0" w:space="0" w:color="auto"/>
            <w:bottom w:val="none" w:sz="0" w:space="0" w:color="auto"/>
            <w:right w:val="none" w:sz="0" w:space="0" w:color="auto"/>
          </w:divBdr>
        </w:div>
        <w:div w:id="2132044253">
          <w:marLeft w:val="0"/>
          <w:marRight w:val="0"/>
          <w:marTop w:val="259"/>
          <w:marBottom w:val="259"/>
          <w:divBdr>
            <w:top w:val="none" w:sz="0" w:space="0" w:color="auto"/>
            <w:left w:val="none" w:sz="0" w:space="0" w:color="auto"/>
            <w:bottom w:val="none" w:sz="0" w:space="0" w:color="auto"/>
            <w:right w:val="none" w:sz="0" w:space="0" w:color="auto"/>
          </w:divBdr>
        </w:div>
        <w:div w:id="1626739134">
          <w:marLeft w:val="0"/>
          <w:marRight w:val="0"/>
          <w:marTop w:val="0"/>
          <w:marBottom w:val="0"/>
          <w:divBdr>
            <w:top w:val="none" w:sz="0" w:space="0" w:color="auto"/>
            <w:left w:val="none" w:sz="0" w:space="0" w:color="auto"/>
            <w:bottom w:val="none" w:sz="0" w:space="0" w:color="auto"/>
            <w:right w:val="none" w:sz="0" w:space="0" w:color="auto"/>
          </w:divBdr>
        </w:div>
        <w:div w:id="1037006207">
          <w:marLeft w:val="0"/>
          <w:marRight w:val="0"/>
          <w:marTop w:val="259"/>
          <w:marBottom w:val="259"/>
          <w:divBdr>
            <w:top w:val="none" w:sz="0" w:space="0" w:color="auto"/>
            <w:left w:val="none" w:sz="0" w:space="0" w:color="auto"/>
            <w:bottom w:val="none" w:sz="0" w:space="0" w:color="auto"/>
            <w:right w:val="none" w:sz="0" w:space="0" w:color="auto"/>
          </w:divBdr>
        </w:div>
        <w:div w:id="652756663">
          <w:marLeft w:val="0"/>
          <w:marRight w:val="0"/>
          <w:marTop w:val="259"/>
          <w:marBottom w:val="259"/>
          <w:divBdr>
            <w:top w:val="none" w:sz="0" w:space="0" w:color="auto"/>
            <w:left w:val="none" w:sz="0" w:space="0" w:color="auto"/>
            <w:bottom w:val="none" w:sz="0" w:space="0" w:color="auto"/>
            <w:right w:val="none" w:sz="0" w:space="0" w:color="auto"/>
          </w:divBdr>
        </w:div>
        <w:div w:id="1379469428">
          <w:marLeft w:val="0"/>
          <w:marRight w:val="0"/>
          <w:marTop w:val="259"/>
          <w:marBottom w:val="259"/>
          <w:divBdr>
            <w:top w:val="none" w:sz="0" w:space="0" w:color="auto"/>
            <w:left w:val="none" w:sz="0" w:space="0" w:color="auto"/>
            <w:bottom w:val="none" w:sz="0" w:space="0" w:color="auto"/>
            <w:right w:val="none" w:sz="0" w:space="0" w:color="auto"/>
          </w:divBdr>
        </w:div>
        <w:div w:id="458883575">
          <w:marLeft w:val="0"/>
          <w:marRight w:val="0"/>
          <w:marTop w:val="259"/>
          <w:marBottom w:val="259"/>
          <w:divBdr>
            <w:top w:val="none" w:sz="0" w:space="0" w:color="auto"/>
            <w:left w:val="none" w:sz="0" w:space="0" w:color="auto"/>
            <w:bottom w:val="none" w:sz="0" w:space="0" w:color="auto"/>
            <w:right w:val="none" w:sz="0" w:space="0" w:color="auto"/>
          </w:divBdr>
        </w:div>
        <w:div w:id="1907372410">
          <w:marLeft w:val="0"/>
          <w:marRight w:val="0"/>
          <w:marTop w:val="259"/>
          <w:marBottom w:val="259"/>
          <w:divBdr>
            <w:top w:val="none" w:sz="0" w:space="0" w:color="auto"/>
            <w:left w:val="none" w:sz="0" w:space="0" w:color="auto"/>
            <w:bottom w:val="none" w:sz="0" w:space="0" w:color="auto"/>
            <w:right w:val="none" w:sz="0" w:space="0" w:color="auto"/>
          </w:divBdr>
        </w:div>
        <w:div w:id="871460707">
          <w:marLeft w:val="0"/>
          <w:marRight w:val="0"/>
          <w:marTop w:val="0"/>
          <w:marBottom w:val="0"/>
          <w:divBdr>
            <w:top w:val="none" w:sz="0" w:space="0" w:color="auto"/>
            <w:left w:val="none" w:sz="0" w:space="0" w:color="auto"/>
            <w:bottom w:val="none" w:sz="0" w:space="0" w:color="auto"/>
            <w:right w:val="none" w:sz="0" w:space="0" w:color="auto"/>
          </w:divBdr>
        </w:div>
        <w:div w:id="1561473981">
          <w:marLeft w:val="0"/>
          <w:marRight w:val="0"/>
          <w:marTop w:val="259"/>
          <w:marBottom w:val="259"/>
          <w:divBdr>
            <w:top w:val="none" w:sz="0" w:space="0" w:color="auto"/>
            <w:left w:val="none" w:sz="0" w:space="0" w:color="auto"/>
            <w:bottom w:val="none" w:sz="0" w:space="0" w:color="auto"/>
            <w:right w:val="none" w:sz="0" w:space="0" w:color="auto"/>
          </w:divBdr>
        </w:div>
        <w:div w:id="1516577724">
          <w:marLeft w:val="0"/>
          <w:marRight w:val="0"/>
          <w:marTop w:val="259"/>
          <w:marBottom w:val="259"/>
          <w:divBdr>
            <w:top w:val="none" w:sz="0" w:space="0" w:color="auto"/>
            <w:left w:val="none" w:sz="0" w:space="0" w:color="auto"/>
            <w:bottom w:val="none" w:sz="0" w:space="0" w:color="auto"/>
            <w:right w:val="none" w:sz="0" w:space="0" w:color="auto"/>
          </w:divBdr>
        </w:div>
        <w:div w:id="501244590">
          <w:marLeft w:val="0"/>
          <w:marRight w:val="0"/>
          <w:marTop w:val="259"/>
          <w:marBottom w:val="259"/>
          <w:divBdr>
            <w:top w:val="none" w:sz="0" w:space="0" w:color="auto"/>
            <w:left w:val="none" w:sz="0" w:space="0" w:color="auto"/>
            <w:bottom w:val="none" w:sz="0" w:space="0" w:color="auto"/>
            <w:right w:val="none" w:sz="0" w:space="0" w:color="auto"/>
          </w:divBdr>
        </w:div>
        <w:div w:id="545459200">
          <w:marLeft w:val="0"/>
          <w:marRight w:val="0"/>
          <w:marTop w:val="259"/>
          <w:marBottom w:val="259"/>
          <w:divBdr>
            <w:top w:val="none" w:sz="0" w:space="0" w:color="auto"/>
            <w:left w:val="none" w:sz="0" w:space="0" w:color="auto"/>
            <w:bottom w:val="none" w:sz="0" w:space="0" w:color="auto"/>
            <w:right w:val="none" w:sz="0" w:space="0" w:color="auto"/>
          </w:divBdr>
        </w:div>
        <w:div w:id="1652907920">
          <w:marLeft w:val="0"/>
          <w:marRight w:val="0"/>
          <w:marTop w:val="480"/>
          <w:marBottom w:val="480"/>
          <w:divBdr>
            <w:top w:val="none" w:sz="0" w:space="0" w:color="auto"/>
            <w:left w:val="single" w:sz="48" w:space="31" w:color="CCCCCC"/>
            <w:bottom w:val="none" w:sz="0" w:space="0" w:color="auto"/>
            <w:right w:val="none" w:sz="0" w:space="0" w:color="auto"/>
          </w:divBdr>
        </w:div>
        <w:div w:id="1077246080">
          <w:marLeft w:val="0"/>
          <w:marRight w:val="0"/>
          <w:marTop w:val="259"/>
          <w:marBottom w:val="259"/>
          <w:divBdr>
            <w:top w:val="none" w:sz="0" w:space="0" w:color="auto"/>
            <w:left w:val="none" w:sz="0" w:space="0" w:color="auto"/>
            <w:bottom w:val="none" w:sz="0" w:space="0" w:color="auto"/>
            <w:right w:val="none" w:sz="0" w:space="0" w:color="auto"/>
          </w:divBdr>
        </w:div>
        <w:div w:id="157116090">
          <w:marLeft w:val="0"/>
          <w:marRight w:val="0"/>
          <w:marTop w:val="259"/>
          <w:marBottom w:val="259"/>
          <w:divBdr>
            <w:top w:val="none" w:sz="0" w:space="0" w:color="auto"/>
            <w:left w:val="none" w:sz="0" w:space="0" w:color="auto"/>
            <w:bottom w:val="none" w:sz="0" w:space="0" w:color="auto"/>
            <w:right w:val="none" w:sz="0" w:space="0" w:color="auto"/>
          </w:divBdr>
        </w:div>
        <w:div w:id="1592468151">
          <w:marLeft w:val="0"/>
          <w:marRight w:val="0"/>
          <w:marTop w:val="259"/>
          <w:marBottom w:val="259"/>
          <w:divBdr>
            <w:top w:val="none" w:sz="0" w:space="0" w:color="auto"/>
            <w:left w:val="none" w:sz="0" w:space="0" w:color="auto"/>
            <w:bottom w:val="none" w:sz="0" w:space="0" w:color="auto"/>
            <w:right w:val="none" w:sz="0" w:space="0" w:color="auto"/>
          </w:divBdr>
        </w:div>
        <w:div w:id="1451361412">
          <w:marLeft w:val="0"/>
          <w:marRight w:val="0"/>
          <w:marTop w:val="259"/>
          <w:marBottom w:val="259"/>
          <w:divBdr>
            <w:top w:val="none" w:sz="0" w:space="0" w:color="auto"/>
            <w:left w:val="none" w:sz="0" w:space="0" w:color="auto"/>
            <w:bottom w:val="none" w:sz="0" w:space="0" w:color="auto"/>
            <w:right w:val="none" w:sz="0" w:space="0" w:color="auto"/>
          </w:divBdr>
        </w:div>
        <w:div w:id="1026173572">
          <w:marLeft w:val="0"/>
          <w:marRight w:val="0"/>
          <w:marTop w:val="0"/>
          <w:marBottom w:val="0"/>
          <w:divBdr>
            <w:top w:val="none" w:sz="0" w:space="0" w:color="auto"/>
            <w:left w:val="none" w:sz="0" w:space="0" w:color="auto"/>
            <w:bottom w:val="none" w:sz="0" w:space="0" w:color="auto"/>
            <w:right w:val="none" w:sz="0" w:space="0" w:color="auto"/>
          </w:divBdr>
        </w:div>
        <w:div w:id="173151376">
          <w:marLeft w:val="0"/>
          <w:marRight w:val="0"/>
          <w:marTop w:val="259"/>
          <w:marBottom w:val="259"/>
          <w:divBdr>
            <w:top w:val="none" w:sz="0" w:space="0" w:color="auto"/>
            <w:left w:val="none" w:sz="0" w:space="0" w:color="auto"/>
            <w:bottom w:val="none" w:sz="0" w:space="0" w:color="auto"/>
            <w:right w:val="none" w:sz="0" w:space="0" w:color="auto"/>
          </w:divBdr>
        </w:div>
        <w:div w:id="1345941209">
          <w:marLeft w:val="0"/>
          <w:marRight w:val="0"/>
          <w:marTop w:val="259"/>
          <w:marBottom w:val="259"/>
          <w:divBdr>
            <w:top w:val="none" w:sz="0" w:space="0" w:color="auto"/>
            <w:left w:val="none" w:sz="0" w:space="0" w:color="auto"/>
            <w:bottom w:val="none" w:sz="0" w:space="0" w:color="auto"/>
            <w:right w:val="none" w:sz="0" w:space="0" w:color="auto"/>
          </w:divBdr>
        </w:div>
        <w:div w:id="1331910560">
          <w:marLeft w:val="0"/>
          <w:marRight w:val="0"/>
          <w:marTop w:val="0"/>
          <w:marBottom w:val="0"/>
          <w:divBdr>
            <w:top w:val="none" w:sz="0" w:space="0" w:color="auto"/>
            <w:left w:val="none" w:sz="0" w:space="0" w:color="auto"/>
            <w:bottom w:val="none" w:sz="0" w:space="0" w:color="auto"/>
            <w:right w:val="none" w:sz="0" w:space="0" w:color="auto"/>
          </w:divBdr>
        </w:div>
      </w:divsChild>
    </w:div>
    <w:div w:id="1530798245">
      <w:bodyDiv w:val="1"/>
      <w:marLeft w:val="0"/>
      <w:marRight w:val="0"/>
      <w:marTop w:val="0"/>
      <w:marBottom w:val="0"/>
      <w:divBdr>
        <w:top w:val="none" w:sz="0" w:space="0" w:color="auto"/>
        <w:left w:val="none" w:sz="0" w:space="0" w:color="auto"/>
        <w:bottom w:val="none" w:sz="0" w:space="0" w:color="auto"/>
        <w:right w:val="none" w:sz="0" w:space="0" w:color="auto"/>
      </w:divBdr>
      <w:divsChild>
        <w:div w:id="344089165">
          <w:marLeft w:val="0"/>
          <w:marRight w:val="0"/>
          <w:marTop w:val="0"/>
          <w:marBottom w:val="0"/>
          <w:divBdr>
            <w:top w:val="none" w:sz="0" w:space="0" w:color="auto"/>
            <w:left w:val="none" w:sz="0" w:space="0" w:color="auto"/>
            <w:bottom w:val="none" w:sz="0" w:space="0" w:color="auto"/>
            <w:right w:val="none" w:sz="0" w:space="0" w:color="auto"/>
          </w:divBdr>
          <w:divsChild>
            <w:div w:id="1175651598">
              <w:marLeft w:val="0"/>
              <w:marRight w:val="0"/>
              <w:marTop w:val="0"/>
              <w:marBottom w:val="0"/>
              <w:divBdr>
                <w:top w:val="none" w:sz="0" w:space="0" w:color="auto"/>
                <w:left w:val="none" w:sz="0" w:space="0" w:color="auto"/>
                <w:bottom w:val="none" w:sz="0" w:space="0" w:color="auto"/>
                <w:right w:val="none" w:sz="0" w:space="0" w:color="auto"/>
              </w:divBdr>
            </w:div>
            <w:div w:id="1621689972">
              <w:marLeft w:val="0"/>
              <w:marRight w:val="0"/>
              <w:marTop w:val="0"/>
              <w:marBottom w:val="0"/>
              <w:divBdr>
                <w:top w:val="none" w:sz="0" w:space="0" w:color="auto"/>
                <w:left w:val="none" w:sz="0" w:space="0" w:color="auto"/>
                <w:bottom w:val="none" w:sz="0" w:space="0" w:color="auto"/>
                <w:right w:val="none" w:sz="0" w:space="0" w:color="auto"/>
              </w:divBdr>
            </w:div>
            <w:div w:id="121195030">
              <w:marLeft w:val="0"/>
              <w:marRight w:val="0"/>
              <w:marTop w:val="0"/>
              <w:marBottom w:val="0"/>
              <w:divBdr>
                <w:top w:val="none" w:sz="0" w:space="0" w:color="auto"/>
                <w:left w:val="none" w:sz="0" w:space="0" w:color="auto"/>
                <w:bottom w:val="none" w:sz="0" w:space="0" w:color="auto"/>
                <w:right w:val="none" w:sz="0" w:space="0" w:color="auto"/>
              </w:divBdr>
            </w:div>
            <w:div w:id="1105228523">
              <w:marLeft w:val="0"/>
              <w:marRight w:val="0"/>
              <w:marTop w:val="0"/>
              <w:marBottom w:val="0"/>
              <w:divBdr>
                <w:top w:val="none" w:sz="0" w:space="0" w:color="auto"/>
                <w:left w:val="none" w:sz="0" w:space="0" w:color="auto"/>
                <w:bottom w:val="none" w:sz="0" w:space="0" w:color="auto"/>
                <w:right w:val="none" w:sz="0" w:space="0" w:color="auto"/>
              </w:divBdr>
            </w:div>
            <w:div w:id="1060327733">
              <w:marLeft w:val="0"/>
              <w:marRight w:val="0"/>
              <w:marTop w:val="0"/>
              <w:marBottom w:val="0"/>
              <w:divBdr>
                <w:top w:val="none" w:sz="0" w:space="0" w:color="auto"/>
                <w:left w:val="none" w:sz="0" w:space="0" w:color="auto"/>
                <w:bottom w:val="none" w:sz="0" w:space="0" w:color="auto"/>
                <w:right w:val="none" w:sz="0" w:space="0" w:color="auto"/>
              </w:divBdr>
            </w:div>
            <w:div w:id="21126632">
              <w:marLeft w:val="0"/>
              <w:marRight w:val="0"/>
              <w:marTop w:val="0"/>
              <w:marBottom w:val="0"/>
              <w:divBdr>
                <w:top w:val="none" w:sz="0" w:space="0" w:color="auto"/>
                <w:left w:val="none" w:sz="0" w:space="0" w:color="auto"/>
                <w:bottom w:val="none" w:sz="0" w:space="0" w:color="auto"/>
                <w:right w:val="none" w:sz="0" w:space="0" w:color="auto"/>
              </w:divBdr>
            </w:div>
            <w:div w:id="693924905">
              <w:marLeft w:val="0"/>
              <w:marRight w:val="0"/>
              <w:marTop w:val="0"/>
              <w:marBottom w:val="0"/>
              <w:divBdr>
                <w:top w:val="none" w:sz="0" w:space="0" w:color="auto"/>
                <w:left w:val="none" w:sz="0" w:space="0" w:color="auto"/>
                <w:bottom w:val="none" w:sz="0" w:space="0" w:color="auto"/>
                <w:right w:val="none" w:sz="0" w:space="0" w:color="auto"/>
              </w:divBdr>
            </w:div>
            <w:div w:id="1789617116">
              <w:marLeft w:val="0"/>
              <w:marRight w:val="0"/>
              <w:marTop w:val="0"/>
              <w:marBottom w:val="0"/>
              <w:divBdr>
                <w:top w:val="none" w:sz="0" w:space="0" w:color="auto"/>
                <w:left w:val="none" w:sz="0" w:space="0" w:color="auto"/>
                <w:bottom w:val="none" w:sz="0" w:space="0" w:color="auto"/>
                <w:right w:val="none" w:sz="0" w:space="0" w:color="auto"/>
              </w:divBdr>
            </w:div>
            <w:div w:id="125242685">
              <w:marLeft w:val="0"/>
              <w:marRight w:val="0"/>
              <w:marTop w:val="0"/>
              <w:marBottom w:val="0"/>
              <w:divBdr>
                <w:top w:val="none" w:sz="0" w:space="0" w:color="auto"/>
                <w:left w:val="none" w:sz="0" w:space="0" w:color="auto"/>
                <w:bottom w:val="none" w:sz="0" w:space="0" w:color="auto"/>
                <w:right w:val="none" w:sz="0" w:space="0" w:color="auto"/>
              </w:divBdr>
            </w:div>
            <w:div w:id="1707179246">
              <w:marLeft w:val="0"/>
              <w:marRight w:val="0"/>
              <w:marTop w:val="0"/>
              <w:marBottom w:val="0"/>
              <w:divBdr>
                <w:top w:val="none" w:sz="0" w:space="0" w:color="auto"/>
                <w:left w:val="none" w:sz="0" w:space="0" w:color="auto"/>
                <w:bottom w:val="none" w:sz="0" w:space="0" w:color="auto"/>
                <w:right w:val="none" w:sz="0" w:space="0" w:color="auto"/>
              </w:divBdr>
            </w:div>
            <w:div w:id="1510293263">
              <w:marLeft w:val="0"/>
              <w:marRight w:val="0"/>
              <w:marTop w:val="0"/>
              <w:marBottom w:val="0"/>
              <w:divBdr>
                <w:top w:val="none" w:sz="0" w:space="0" w:color="auto"/>
                <w:left w:val="none" w:sz="0" w:space="0" w:color="auto"/>
                <w:bottom w:val="none" w:sz="0" w:space="0" w:color="auto"/>
                <w:right w:val="none" w:sz="0" w:space="0" w:color="auto"/>
              </w:divBdr>
            </w:div>
            <w:div w:id="1200701743">
              <w:marLeft w:val="0"/>
              <w:marRight w:val="0"/>
              <w:marTop w:val="0"/>
              <w:marBottom w:val="0"/>
              <w:divBdr>
                <w:top w:val="none" w:sz="0" w:space="0" w:color="auto"/>
                <w:left w:val="none" w:sz="0" w:space="0" w:color="auto"/>
                <w:bottom w:val="none" w:sz="0" w:space="0" w:color="auto"/>
                <w:right w:val="none" w:sz="0" w:space="0" w:color="auto"/>
              </w:divBdr>
            </w:div>
            <w:div w:id="1053850883">
              <w:marLeft w:val="0"/>
              <w:marRight w:val="0"/>
              <w:marTop w:val="0"/>
              <w:marBottom w:val="0"/>
              <w:divBdr>
                <w:top w:val="none" w:sz="0" w:space="0" w:color="auto"/>
                <w:left w:val="none" w:sz="0" w:space="0" w:color="auto"/>
                <w:bottom w:val="none" w:sz="0" w:space="0" w:color="auto"/>
                <w:right w:val="none" w:sz="0" w:space="0" w:color="auto"/>
              </w:divBdr>
            </w:div>
            <w:div w:id="50349345">
              <w:marLeft w:val="0"/>
              <w:marRight w:val="0"/>
              <w:marTop w:val="0"/>
              <w:marBottom w:val="0"/>
              <w:divBdr>
                <w:top w:val="none" w:sz="0" w:space="0" w:color="auto"/>
                <w:left w:val="none" w:sz="0" w:space="0" w:color="auto"/>
                <w:bottom w:val="none" w:sz="0" w:space="0" w:color="auto"/>
                <w:right w:val="none" w:sz="0" w:space="0" w:color="auto"/>
              </w:divBdr>
            </w:div>
            <w:div w:id="348483309">
              <w:marLeft w:val="0"/>
              <w:marRight w:val="0"/>
              <w:marTop w:val="0"/>
              <w:marBottom w:val="0"/>
              <w:divBdr>
                <w:top w:val="none" w:sz="0" w:space="0" w:color="auto"/>
                <w:left w:val="none" w:sz="0" w:space="0" w:color="auto"/>
                <w:bottom w:val="none" w:sz="0" w:space="0" w:color="auto"/>
                <w:right w:val="none" w:sz="0" w:space="0" w:color="auto"/>
              </w:divBdr>
            </w:div>
            <w:div w:id="773597228">
              <w:marLeft w:val="0"/>
              <w:marRight w:val="0"/>
              <w:marTop w:val="0"/>
              <w:marBottom w:val="0"/>
              <w:divBdr>
                <w:top w:val="none" w:sz="0" w:space="0" w:color="auto"/>
                <w:left w:val="none" w:sz="0" w:space="0" w:color="auto"/>
                <w:bottom w:val="none" w:sz="0" w:space="0" w:color="auto"/>
                <w:right w:val="none" w:sz="0" w:space="0" w:color="auto"/>
              </w:divBdr>
            </w:div>
            <w:div w:id="566185204">
              <w:marLeft w:val="0"/>
              <w:marRight w:val="0"/>
              <w:marTop w:val="0"/>
              <w:marBottom w:val="0"/>
              <w:divBdr>
                <w:top w:val="none" w:sz="0" w:space="0" w:color="auto"/>
                <w:left w:val="none" w:sz="0" w:space="0" w:color="auto"/>
                <w:bottom w:val="none" w:sz="0" w:space="0" w:color="auto"/>
                <w:right w:val="none" w:sz="0" w:space="0" w:color="auto"/>
              </w:divBdr>
            </w:div>
            <w:div w:id="1436706681">
              <w:marLeft w:val="0"/>
              <w:marRight w:val="0"/>
              <w:marTop w:val="0"/>
              <w:marBottom w:val="0"/>
              <w:divBdr>
                <w:top w:val="none" w:sz="0" w:space="0" w:color="auto"/>
                <w:left w:val="none" w:sz="0" w:space="0" w:color="auto"/>
                <w:bottom w:val="none" w:sz="0" w:space="0" w:color="auto"/>
                <w:right w:val="none" w:sz="0" w:space="0" w:color="auto"/>
              </w:divBdr>
            </w:div>
            <w:div w:id="841894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314465">
      <w:bodyDiv w:val="1"/>
      <w:marLeft w:val="0"/>
      <w:marRight w:val="0"/>
      <w:marTop w:val="0"/>
      <w:marBottom w:val="0"/>
      <w:divBdr>
        <w:top w:val="none" w:sz="0" w:space="0" w:color="auto"/>
        <w:left w:val="none" w:sz="0" w:space="0" w:color="auto"/>
        <w:bottom w:val="none" w:sz="0" w:space="0" w:color="auto"/>
        <w:right w:val="none" w:sz="0" w:space="0" w:color="auto"/>
      </w:divBdr>
    </w:div>
    <w:div w:id="1694720467">
      <w:bodyDiv w:val="1"/>
      <w:marLeft w:val="0"/>
      <w:marRight w:val="0"/>
      <w:marTop w:val="0"/>
      <w:marBottom w:val="0"/>
      <w:divBdr>
        <w:top w:val="none" w:sz="0" w:space="0" w:color="auto"/>
        <w:left w:val="none" w:sz="0" w:space="0" w:color="auto"/>
        <w:bottom w:val="none" w:sz="0" w:space="0" w:color="auto"/>
        <w:right w:val="none" w:sz="0" w:space="0" w:color="auto"/>
      </w:divBdr>
    </w:div>
    <w:div w:id="1842699538">
      <w:bodyDiv w:val="1"/>
      <w:marLeft w:val="0"/>
      <w:marRight w:val="0"/>
      <w:marTop w:val="0"/>
      <w:marBottom w:val="0"/>
      <w:divBdr>
        <w:top w:val="none" w:sz="0" w:space="0" w:color="auto"/>
        <w:left w:val="none" w:sz="0" w:space="0" w:color="auto"/>
        <w:bottom w:val="none" w:sz="0" w:space="0" w:color="auto"/>
        <w:right w:val="none" w:sz="0" w:space="0" w:color="auto"/>
      </w:divBdr>
    </w:div>
    <w:div w:id="2025592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uvika\AppData\Local\Packages\Microsoft.Office.Desktop_8wekyb3d8bbwe\LocalCache\Roaming\Microsoft\Templates\Chapter\Chapter%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AF853F3FE6B504C915F2343DFBD0DA8" ma:contentTypeVersion="12" ma:contentTypeDescription="Create a new document." ma:contentTypeScope="" ma:versionID="a29aed7db9b3192b10236bc315da13b9">
  <xsd:schema xmlns:xsd="http://www.w3.org/2001/XMLSchema" xmlns:xs="http://www.w3.org/2001/XMLSchema" xmlns:p="http://schemas.microsoft.com/office/2006/metadata/properties" xmlns:ns3="7e3db697-aa7b-4970-a002-e8c6bacf7754" xmlns:ns4="a66774a6-be99-44ee-b7b8-6d44f1a237f4" targetNamespace="http://schemas.microsoft.com/office/2006/metadata/properties" ma:root="true" ma:fieldsID="c183de0586d24b8c1d79b9ec1db93770" ns3:_="" ns4:_="">
    <xsd:import namespace="7e3db697-aa7b-4970-a002-e8c6bacf7754"/>
    <xsd:import namespace="a66774a6-be99-44ee-b7b8-6d44f1a237f4"/>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3db697-aa7b-4970-a002-e8c6bacf7754"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66774a6-be99-44ee-b7b8-6d44f1a237f4"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1860176-35D1-4A0B-AFA3-05D33003CA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3db697-aa7b-4970-a002-e8c6bacf7754"/>
    <ds:schemaRef ds:uri="a66774a6-be99-44ee-b7b8-6d44f1a237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50783DE-A122-45D9-A33C-18012608DED9}">
  <ds:schemaRefs>
    <ds:schemaRef ds:uri="http://schemas.openxmlformats.org/officeDocument/2006/bibliography"/>
  </ds:schemaRefs>
</ds:datastoreItem>
</file>

<file path=customXml/itemProps3.xml><?xml version="1.0" encoding="utf-8"?>
<ds:datastoreItem xmlns:ds="http://schemas.openxmlformats.org/officeDocument/2006/customXml" ds:itemID="{E870011E-0B13-4DB0-A1F0-6B8F864CF77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457AAC7-9E87-4555-93D5-AE50678CCF8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Chapter Template.dotx</Template>
  <TotalTime>2913</TotalTime>
  <Pages>34</Pages>
  <Words>5150</Words>
  <Characters>32760</Characters>
  <Application>Microsoft Office Word</Application>
  <DocSecurity>0</DocSecurity>
  <Lines>862</Lines>
  <Paragraphs>361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Murtaza Tinwala</dc:creator>
  <cp:keywords/>
  <dc:description/>
  <cp:lastModifiedBy>Clint Bodungen</cp:lastModifiedBy>
  <cp:revision>208</cp:revision>
  <dcterms:created xsi:type="dcterms:W3CDTF">2023-05-05T19:10:00Z</dcterms:created>
  <dcterms:modified xsi:type="dcterms:W3CDTF">2023-05-08T13:30:00Z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0x0101007AF853F3FE6B504C915F2343DFBD0DA8</vt:lpwstr>
  </property>
</Properties>
</file>